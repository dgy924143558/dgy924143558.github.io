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906F29" w14:textId="52316A56" w:rsidR="00B57E70" w:rsidRDefault="00416A7E">
      <w:pPr>
        <w:sectPr w:rsidR="00B57E70">
          <w:headerReference w:type="even" r:id="rId8"/>
          <w:headerReference w:type="default" r:id="rId9"/>
          <w:headerReference w:type="first" r:id="rId10"/>
          <w:pgSz w:w="11899" w:h="16838"/>
          <w:pgMar w:top="720" w:right="720" w:bottom="822" w:left="720" w:header="720" w:footer="720" w:gutter="0"/>
          <w:cols w:space="720"/>
          <w:titlePg/>
          <w:docGrid w:linePitch="34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85" behindDoc="0" locked="0" layoutInCell="1" allowOverlap="1" wp14:anchorId="55D3055A" wp14:editId="1B8123CA">
                <wp:simplePos x="0" y="0"/>
                <wp:positionH relativeFrom="page">
                  <wp:posOffset>621030</wp:posOffset>
                </wp:positionH>
                <wp:positionV relativeFrom="page">
                  <wp:posOffset>5828665</wp:posOffset>
                </wp:positionV>
                <wp:extent cx="4115435" cy="2796540"/>
                <wp:effectExtent l="0" t="0" r="24765" b="22860"/>
                <wp:wrapTight wrapText="bothSides">
                  <wp:wrapPolygon edited="0">
                    <wp:start x="0" y="0"/>
                    <wp:lineTo x="0" y="21580"/>
                    <wp:lineTo x="21597" y="21580"/>
                    <wp:lineTo x="21597" y="0"/>
                    <wp:lineTo x="0" y="0"/>
                  </wp:wrapPolygon>
                </wp:wrapTight>
                <wp:docPr id="479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5435" cy="2796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10CD8EB" w14:textId="77777777" w:rsidR="00416A7E" w:rsidRDefault="00416A7E" w:rsidP="00416A7E">
                            <w:pPr>
                              <w:pStyle w:val="ae"/>
                              <w:numPr>
                                <w:ilvl w:val="0"/>
                                <w:numId w:val="2"/>
                              </w:numPr>
                              <w:rPr>
                                <w:rFonts w:ascii="ヒラギノ丸ゴ Pro W4" w:eastAsia="ヒラギノ丸ゴ Pro W4" w:hAnsi="ヒラギノ丸ゴ Pro W4" w:hint="eastAsia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ヒラギノ丸ゴ Pro W4" w:eastAsia="ヒラギノ丸ゴ Pro W4" w:hAnsi="ヒラギノ丸ゴ Pro W4" w:hint="eastAsia"/>
                                <w:sz w:val="36"/>
                                <w:szCs w:val="36"/>
                              </w:rPr>
                              <w:t>ダイオード整流器を除去</w:t>
                            </w:r>
                          </w:p>
                          <w:p w14:paraId="64EA622C" w14:textId="77777777" w:rsidR="00416A7E" w:rsidRPr="00416A7E" w:rsidRDefault="00416A7E" w:rsidP="00416A7E">
                            <w:pPr>
                              <w:pStyle w:val="ae"/>
                              <w:ind w:left="480"/>
                              <w:rPr>
                                <w:rFonts w:ascii="ヒラギノ丸ゴ Pro W4" w:eastAsia="ヒラギノ丸ゴ Pro W4" w:hAnsi="ヒラギノ丸ゴ Pro W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ヒラギノ丸ゴ Pro W4" w:eastAsia="ヒラギノ丸ゴ Pro W4" w:hAnsi="ヒラギノ丸ゴ Pro W4" w:hint="eastAsia"/>
                                <w:sz w:val="36"/>
                                <w:szCs w:val="36"/>
                              </w:rPr>
                              <w:t>（ブリッジレス構造）</w:t>
                            </w:r>
                          </w:p>
                          <w:p w14:paraId="0EC511AC" w14:textId="77777777" w:rsidR="005D791F" w:rsidRDefault="00416A7E" w:rsidP="00775F26">
                            <w:pPr>
                              <w:pStyle w:val="ae"/>
                              <w:numPr>
                                <w:ilvl w:val="0"/>
                                <w:numId w:val="2"/>
                              </w:numPr>
                              <w:rPr>
                                <w:rFonts w:ascii="ヒラギノ丸ゴ Pro W4" w:eastAsia="ヒラギノ丸ゴ Pro W4" w:hAnsi="ヒラギノ丸ゴ Pro W4" w:hint="eastAsia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ヒラギノ丸ゴ Pro W4" w:eastAsia="ヒラギノ丸ゴ Pro W4" w:hAnsi="ヒラギノ丸ゴ Pro W4" w:hint="eastAsia"/>
                                <w:sz w:val="36"/>
                                <w:szCs w:val="36"/>
                              </w:rPr>
                              <w:t>昇圧コンバータと高周波インバータをインテグレーション</w:t>
                            </w:r>
                          </w:p>
                          <w:p w14:paraId="3943B0B4" w14:textId="77777777" w:rsidR="00416A7E" w:rsidRDefault="00416A7E" w:rsidP="00416A7E">
                            <w:pPr>
                              <w:pStyle w:val="ae"/>
                              <w:ind w:left="480"/>
                              <w:rPr>
                                <w:rFonts w:ascii="ヒラギノ丸ゴ Pro W4" w:eastAsia="ヒラギノ丸ゴ Pro W4" w:hAnsi="ヒラギノ丸ゴ Pro W4" w:hint="eastAsia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ヒラギノ丸ゴ Pro W4" w:eastAsia="ヒラギノ丸ゴ Pro W4" w:hAnsi="ヒラギノ丸ゴ Pro W4" w:hint="eastAsia"/>
                                <w:sz w:val="36"/>
                                <w:szCs w:val="36"/>
                              </w:rPr>
                              <w:t>（ブーストハーフブリッジ</w:t>
                            </w:r>
                            <w:r>
                              <w:rPr>
                                <w:rFonts w:ascii="ヒラギノ丸ゴ Pro W4" w:eastAsia="ヒラギノ丸ゴ Pro W4" w:hAnsi="ヒラギノ丸ゴ Pro W4"/>
                                <w:sz w:val="36"/>
                                <w:szCs w:val="36"/>
                              </w:rPr>
                              <w:t>:BHB</w:t>
                            </w:r>
                            <w:r>
                              <w:rPr>
                                <w:rFonts w:ascii="ヒラギノ丸ゴ Pro W4" w:eastAsia="ヒラギノ丸ゴ Pro W4" w:hAnsi="ヒラギノ丸ゴ Pro W4" w:hint="eastAsia"/>
                                <w:sz w:val="36"/>
                                <w:szCs w:val="36"/>
                              </w:rPr>
                              <w:t>）</w:t>
                            </w:r>
                          </w:p>
                          <w:p w14:paraId="74DEAC39" w14:textId="77777777" w:rsidR="005D791F" w:rsidRPr="00416A7E" w:rsidRDefault="00416A7E" w:rsidP="00416A7E">
                            <w:pPr>
                              <w:pStyle w:val="ae"/>
                              <w:numPr>
                                <w:ilvl w:val="0"/>
                                <w:numId w:val="2"/>
                              </w:numPr>
                              <w:rPr>
                                <w:rFonts w:ascii="ヒラギノ丸ゴ Pro W4" w:eastAsia="ヒラギノ丸ゴ Pro W4" w:hAnsi="ヒラギノ丸ゴ Pro W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ヒラギノ丸ゴ Pro W4" w:eastAsia="ヒラギノ丸ゴ Pro W4" w:hAnsi="ヒラギノ丸ゴ Pro W4" w:hint="eastAsia"/>
                                <w:sz w:val="36"/>
                                <w:szCs w:val="36"/>
                              </w:rPr>
                              <w:t>非平滑DCリンクを利用した力率改善動作（</w:t>
                            </w:r>
                            <w:r>
                              <w:rPr>
                                <w:rFonts w:ascii="ヒラギノ丸ゴ Pro W4" w:eastAsia="ヒラギノ丸ゴ Pro W4" w:hAnsi="ヒラギノ丸ゴ Pro W4"/>
                                <w:sz w:val="36"/>
                                <w:szCs w:val="36"/>
                              </w:rPr>
                              <w:t>PFC</w:t>
                            </w:r>
                            <w:r>
                              <w:rPr>
                                <w:rFonts w:ascii="ヒラギノ丸ゴ Pro W4" w:eastAsia="ヒラギノ丸ゴ Pro W4" w:hAnsi="ヒラギノ丸ゴ Pro W4" w:hint="eastAsia"/>
                                <w:sz w:val="36"/>
                                <w:szCs w:val="36"/>
                              </w:rPr>
                              <w:t>）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66" o:spid="_x0000_s1026" type="#_x0000_t202" style="position:absolute;margin-left:48.9pt;margin-top:458.95pt;width:324.05pt;height:220.2pt;z-index:25166748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" filled="f" stroked="f">
                <v:textbox inset="0,0,0,0">
                  <w:txbxContent>
                    <w:p w14:paraId="010CD8EB" w14:textId="77777777" w:rsidR="00416A7E" w:rsidRDefault="00416A7E" w:rsidP="00416A7E">
                      <w:pPr>
                        <w:pStyle w:val="ae"/>
                        <w:numPr>
                          <w:ilvl w:val="0"/>
                          <w:numId w:val="2"/>
                        </w:numPr>
                        <w:rPr>
                          <w:rFonts w:ascii="ヒラギノ丸ゴ Pro W4" w:eastAsia="ヒラギノ丸ゴ Pro W4" w:hAnsi="ヒラギノ丸ゴ Pro W4" w:hint="eastAsia"/>
                          <w:sz w:val="36"/>
                          <w:szCs w:val="36"/>
                        </w:rPr>
                      </w:pPr>
                      <w:r>
                        <w:rPr>
                          <w:rFonts w:ascii="ヒラギノ丸ゴ Pro W4" w:eastAsia="ヒラギノ丸ゴ Pro W4" w:hAnsi="ヒラギノ丸ゴ Pro W4" w:hint="eastAsia"/>
                          <w:sz w:val="36"/>
                          <w:szCs w:val="36"/>
                        </w:rPr>
                        <w:t>ダイオード整流器を除去</w:t>
                      </w:r>
                    </w:p>
                    <w:p w14:paraId="64EA622C" w14:textId="77777777" w:rsidR="00416A7E" w:rsidRPr="00416A7E" w:rsidRDefault="00416A7E" w:rsidP="00416A7E">
                      <w:pPr>
                        <w:pStyle w:val="ae"/>
                        <w:ind w:left="480"/>
                        <w:rPr>
                          <w:rFonts w:ascii="ヒラギノ丸ゴ Pro W4" w:eastAsia="ヒラギノ丸ゴ Pro W4" w:hAnsi="ヒラギノ丸ゴ Pro W4"/>
                          <w:sz w:val="36"/>
                          <w:szCs w:val="36"/>
                        </w:rPr>
                      </w:pPr>
                      <w:r>
                        <w:rPr>
                          <w:rFonts w:ascii="ヒラギノ丸ゴ Pro W4" w:eastAsia="ヒラギノ丸ゴ Pro W4" w:hAnsi="ヒラギノ丸ゴ Pro W4" w:hint="eastAsia"/>
                          <w:sz w:val="36"/>
                          <w:szCs w:val="36"/>
                        </w:rPr>
                        <w:t>（ブリッジレス構造）</w:t>
                      </w:r>
                    </w:p>
                    <w:p w14:paraId="0EC511AC" w14:textId="77777777" w:rsidR="005D791F" w:rsidRDefault="00416A7E" w:rsidP="00775F26">
                      <w:pPr>
                        <w:pStyle w:val="ae"/>
                        <w:numPr>
                          <w:ilvl w:val="0"/>
                          <w:numId w:val="2"/>
                        </w:numPr>
                        <w:rPr>
                          <w:rFonts w:ascii="ヒラギノ丸ゴ Pro W4" w:eastAsia="ヒラギノ丸ゴ Pro W4" w:hAnsi="ヒラギノ丸ゴ Pro W4" w:hint="eastAsia"/>
                          <w:sz w:val="36"/>
                          <w:szCs w:val="36"/>
                        </w:rPr>
                      </w:pPr>
                      <w:r>
                        <w:rPr>
                          <w:rFonts w:ascii="ヒラギノ丸ゴ Pro W4" w:eastAsia="ヒラギノ丸ゴ Pro W4" w:hAnsi="ヒラギノ丸ゴ Pro W4" w:hint="eastAsia"/>
                          <w:sz w:val="36"/>
                          <w:szCs w:val="36"/>
                        </w:rPr>
                        <w:t>昇圧コンバータと高周波インバータをインテグレーション</w:t>
                      </w:r>
                    </w:p>
                    <w:p w14:paraId="3943B0B4" w14:textId="77777777" w:rsidR="00416A7E" w:rsidRDefault="00416A7E" w:rsidP="00416A7E">
                      <w:pPr>
                        <w:pStyle w:val="ae"/>
                        <w:ind w:left="480"/>
                        <w:rPr>
                          <w:rFonts w:ascii="ヒラギノ丸ゴ Pro W4" w:eastAsia="ヒラギノ丸ゴ Pro W4" w:hAnsi="ヒラギノ丸ゴ Pro W4" w:hint="eastAsia"/>
                          <w:sz w:val="36"/>
                          <w:szCs w:val="36"/>
                        </w:rPr>
                      </w:pPr>
                      <w:r>
                        <w:rPr>
                          <w:rFonts w:ascii="ヒラギノ丸ゴ Pro W4" w:eastAsia="ヒラギノ丸ゴ Pro W4" w:hAnsi="ヒラギノ丸ゴ Pro W4" w:hint="eastAsia"/>
                          <w:sz w:val="36"/>
                          <w:szCs w:val="36"/>
                        </w:rPr>
                        <w:t>（ブーストハーフブリッジ</w:t>
                      </w:r>
                      <w:r>
                        <w:rPr>
                          <w:rFonts w:ascii="ヒラギノ丸ゴ Pro W4" w:eastAsia="ヒラギノ丸ゴ Pro W4" w:hAnsi="ヒラギノ丸ゴ Pro W4"/>
                          <w:sz w:val="36"/>
                          <w:szCs w:val="36"/>
                        </w:rPr>
                        <w:t>:BHB</w:t>
                      </w:r>
                      <w:r>
                        <w:rPr>
                          <w:rFonts w:ascii="ヒラギノ丸ゴ Pro W4" w:eastAsia="ヒラギノ丸ゴ Pro W4" w:hAnsi="ヒラギノ丸ゴ Pro W4" w:hint="eastAsia"/>
                          <w:sz w:val="36"/>
                          <w:szCs w:val="36"/>
                        </w:rPr>
                        <w:t>）</w:t>
                      </w:r>
                    </w:p>
                    <w:p w14:paraId="74DEAC39" w14:textId="77777777" w:rsidR="005D791F" w:rsidRPr="00416A7E" w:rsidRDefault="00416A7E" w:rsidP="00416A7E">
                      <w:pPr>
                        <w:pStyle w:val="ae"/>
                        <w:numPr>
                          <w:ilvl w:val="0"/>
                          <w:numId w:val="2"/>
                        </w:numPr>
                        <w:rPr>
                          <w:rFonts w:ascii="ヒラギノ丸ゴ Pro W4" w:eastAsia="ヒラギノ丸ゴ Pro W4" w:hAnsi="ヒラギノ丸ゴ Pro W4"/>
                          <w:sz w:val="36"/>
                          <w:szCs w:val="36"/>
                        </w:rPr>
                      </w:pPr>
                      <w:r>
                        <w:rPr>
                          <w:rFonts w:ascii="ヒラギノ丸ゴ Pro W4" w:eastAsia="ヒラギノ丸ゴ Pro W4" w:hAnsi="ヒラギノ丸ゴ Pro W4" w:hint="eastAsia"/>
                          <w:sz w:val="36"/>
                          <w:szCs w:val="36"/>
                        </w:rPr>
                        <w:t>非平滑DCリンクを利用した力率改善動作（</w:t>
                      </w:r>
                      <w:r>
                        <w:rPr>
                          <w:rFonts w:ascii="ヒラギノ丸ゴ Pro W4" w:eastAsia="ヒラギノ丸ゴ Pro W4" w:hAnsi="ヒラギノ丸ゴ Pro W4"/>
                          <w:sz w:val="36"/>
                          <w:szCs w:val="36"/>
                        </w:rPr>
                        <w:t>PFC</w:t>
                      </w:r>
                      <w:r>
                        <w:rPr>
                          <w:rFonts w:ascii="ヒラギノ丸ゴ Pro W4" w:eastAsia="ヒラギノ丸ゴ Pro W4" w:hAnsi="ヒラギノ丸ゴ Pro W4" w:hint="eastAsia"/>
                          <w:sz w:val="36"/>
                          <w:szCs w:val="36"/>
                        </w:rPr>
                        <w:t>）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87" behindDoc="0" locked="0" layoutInCell="1" allowOverlap="1" wp14:anchorId="4446CAE8" wp14:editId="6AE30DE8">
                <wp:simplePos x="0" y="0"/>
                <wp:positionH relativeFrom="page">
                  <wp:posOffset>563880</wp:posOffset>
                </wp:positionH>
                <wp:positionV relativeFrom="page">
                  <wp:posOffset>5302885</wp:posOffset>
                </wp:positionV>
                <wp:extent cx="2401570" cy="492760"/>
                <wp:effectExtent l="0" t="0" r="11430" b="15240"/>
                <wp:wrapTight wrapText="bothSides">
                  <wp:wrapPolygon edited="0">
                    <wp:start x="0" y="0"/>
                    <wp:lineTo x="0" y="21155"/>
                    <wp:lineTo x="21474" y="21155"/>
                    <wp:lineTo x="21474" y="0"/>
                    <wp:lineTo x="0" y="0"/>
                  </wp:wrapPolygon>
                </wp:wrapTight>
                <wp:docPr id="473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1570" cy="492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016E733" w14:textId="77777777" w:rsidR="005D791F" w:rsidRPr="00416A7E" w:rsidRDefault="005D791F" w:rsidP="00B57E70">
                            <w:pPr>
                              <w:pStyle w:val="1"/>
                              <w:rPr>
                                <w:rFonts w:ascii="ヒラギノ丸ゴ Pro W4" w:eastAsia="ヒラギノ丸ゴ Pro W4" w:hAnsi="ヒラギノ丸ゴ Pro W4"/>
                                <w:b/>
                                <w:caps/>
                                <w:color w:val="0D1B4C" w:themeColor="accent1"/>
                                <w:sz w:val="44"/>
                                <w:szCs w:val="44"/>
                                <w14:shadow w14:blurRad="19685" w14:dist="12700" w14:dir="5400000" w14:sx="100000" w14:sy="100000" w14:kx="0" w14:ky="0" w14:algn="tl">
                                  <w14:schemeClr w14:val="accent1">
                                    <w14:alpha w14:val="40000"/>
                                    <w14:satMod w14:val="130000"/>
                                  </w14:schemeClr>
                                </w14:shadow>
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plastic">
                                  <w14:bevelT w14:w="20320" w14:h="20320" w14:prst="angle"/>
                                  <w14:contourClr>
                                    <w14:schemeClr w14:val="accent1">
                                      <w14:tint w14:val="100000"/>
                                      <w14:shade w14:val="100000"/>
                                      <w14:hueMod w14:val="100000"/>
                                      <w14:satMod w14:val="100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416A7E">
                              <w:rPr>
                                <w:rFonts w:ascii="ヒラギノ丸ゴ Pro W4" w:eastAsia="ヒラギノ丸ゴ Pro W4" w:hAnsi="ヒラギノ丸ゴ Pro W4" w:hint="eastAsia"/>
                                <w:b/>
                                <w:caps/>
                                <w:color w:val="0D1B4C" w:themeColor="accent1"/>
                                <w:sz w:val="44"/>
                                <w:szCs w:val="44"/>
                                <w14:shadow w14:blurRad="19685" w14:dist="12700" w14:dir="5400000" w14:sx="100000" w14:sy="100000" w14:kx="0" w14:ky="0" w14:algn="tl">
                                  <w14:schemeClr w14:val="accent1">
                                    <w14:alpha w14:val="40000"/>
                                    <w14:satMod w14:val="130000"/>
                                  </w14:schemeClr>
                                </w14:shadow>
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plastic">
                                  <w14:bevelT w14:w="20320" w14:h="20320" w14:prst="angle"/>
                                  <w14:contourClr>
                                    <w14:schemeClr w14:val="accent1">
                                      <w14:tint w14:val="100000"/>
                                      <w14:shade w14:val="100000"/>
                                      <w14:hueMod w14:val="100000"/>
                                      <w14:satMod w14:val="100000"/>
                                    </w14:schemeClr>
                                  </w14:contourClr>
                                </w14:props3d>
                              </w:rPr>
                              <w:t>技術の特徴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8" o:spid="_x0000_s1027" type="#_x0000_t202" style="position:absolute;margin-left:44.4pt;margin-top:417.55pt;width:189.1pt;height:38.8pt;z-index:25166748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" filled="f" stroked="f">
                <v:textbox inset="0,0,0,0">
                  <w:txbxContent>
                    <w:p w14:paraId="4016E733" w14:textId="77777777" w:rsidR="005D791F" w:rsidRPr="00416A7E" w:rsidRDefault="005D791F" w:rsidP="00B57E70">
                      <w:pPr>
                        <w:pStyle w:val="1"/>
                        <w:rPr>
                          <w:rFonts w:ascii="ヒラギノ丸ゴ Pro W4" w:eastAsia="ヒラギノ丸ゴ Pro W4" w:hAnsi="ヒラギノ丸ゴ Pro W4"/>
                          <w:b/>
                          <w:caps/>
                          <w:color w:val="0D1B4C" w:themeColor="accent1"/>
                          <w:sz w:val="44"/>
                          <w:szCs w:val="44"/>
                          <w14:shadow w14:blurRad="19685" w14:dist="12700" w14:dir="5400000" w14:sx="100000" w14:sy="100000" w14:kx="0" w14:ky="0" w14:algn="tl">
                            <w14:schemeClr w14:val="accent1">
                              <w14:alpha w14:val="40000"/>
                              <w14:satMod w14:val="130000"/>
                            </w14:schemeClr>
                          </w14:shadow>
                          <w14:reflection w14:blurRad="9994" w14:stA="55000" w14:stPos="0" w14:endA="0" w14:endPos="48000" w14:dist="495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plastic">
                            <w14:bevelT w14:w="20320" w14:h="20320" w14:prst="angle"/>
                            <w14:contourClr>
                              <w14:schemeClr w14:val="accent1">
                                <w14:tint w14:val="100000"/>
                                <w14:shade w14:val="100000"/>
                                <w14:hueMod w14:val="100000"/>
                                <w14:satMod w14:val="100000"/>
                              </w14:schemeClr>
                            </w14:contourClr>
                          </w14:props3d>
                        </w:rPr>
                      </w:pPr>
                      <w:r w:rsidRPr="00416A7E">
                        <w:rPr>
                          <w:rFonts w:ascii="ヒラギノ丸ゴ Pro W4" w:eastAsia="ヒラギノ丸ゴ Pro W4" w:hAnsi="ヒラギノ丸ゴ Pro W4" w:hint="eastAsia"/>
                          <w:b/>
                          <w:caps/>
                          <w:color w:val="0D1B4C" w:themeColor="accent1"/>
                          <w:sz w:val="44"/>
                          <w:szCs w:val="44"/>
                          <w14:shadow w14:blurRad="19685" w14:dist="12700" w14:dir="5400000" w14:sx="100000" w14:sy="100000" w14:kx="0" w14:ky="0" w14:algn="tl">
                            <w14:schemeClr w14:val="accent1">
                              <w14:alpha w14:val="40000"/>
                              <w14:satMod w14:val="130000"/>
                            </w14:schemeClr>
                          </w14:shadow>
                          <w14:reflection w14:blurRad="9994" w14:stA="55000" w14:stPos="0" w14:endA="0" w14:endPos="48000" w14:dist="495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plastic">
                            <w14:bevelT w14:w="20320" w14:h="20320" w14:prst="angle"/>
                            <w14:contourClr>
                              <w14:schemeClr w14:val="accent1">
                                <w14:tint w14:val="100000"/>
                                <w14:shade w14:val="100000"/>
                                <w14:hueMod w14:val="100000"/>
                                <w14:satMod w14:val="100000"/>
                              </w14:schemeClr>
                            </w14:contourClr>
                          </w14:props3d>
                        </w:rPr>
                        <w:t>技術の特徴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92" behindDoc="0" locked="0" layoutInCell="1" allowOverlap="1" wp14:anchorId="23995F24" wp14:editId="4DE3A43F">
                <wp:simplePos x="0" y="0"/>
                <wp:positionH relativeFrom="page">
                  <wp:posOffset>1737995</wp:posOffset>
                </wp:positionH>
                <wp:positionV relativeFrom="page">
                  <wp:posOffset>4314825</wp:posOffset>
                </wp:positionV>
                <wp:extent cx="427990" cy="336550"/>
                <wp:effectExtent l="76200" t="25400" r="29210" b="95250"/>
                <wp:wrapThrough wrapText="bothSides">
                  <wp:wrapPolygon edited="0">
                    <wp:start x="2564" y="-1630"/>
                    <wp:lineTo x="-3846" y="0"/>
                    <wp:lineTo x="-3846" y="17932"/>
                    <wp:lineTo x="7691" y="26083"/>
                    <wp:lineTo x="14101" y="26083"/>
                    <wp:lineTo x="17947" y="24453"/>
                    <wp:lineTo x="21792" y="8151"/>
                    <wp:lineTo x="19228" y="-1630"/>
                    <wp:lineTo x="2564" y="-1630"/>
                  </wp:wrapPolygon>
                </wp:wrapThrough>
                <wp:docPr id="729" name="下矢印 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990" cy="336550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矢印 729" o:spid="_x0000_s1026" type="#_x0000_t67" style="position:absolute;left:0;text-align:left;margin-left:136.85pt;margin-top:339.75pt;width:33.7pt;height:26.5pt;z-index:2516828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" adj="10800" fillcolor="#0d1b4c [3204]" strokecolor="#0c1948 [3044]">
                <v:fill color2="#4b6ce0 [1620]" rotate="t" type="gradient">
                  <o:fill v:ext="view" type="gradientUnscaled"/>
                </v:fill>
                <v:shadow on="t" opacity="22937f" mv:blur="40000f" origin=",.5" offset="0,23000emu"/>
                <w10:wrap type="through"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132" behindDoc="0" locked="0" layoutInCell="1" allowOverlap="1" wp14:anchorId="3120D942" wp14:editId="543B80AF">
            <wp:simplePos x="0" y="0"/>
            <wp:positionH relativeFrom="page">
              <wp:posOffset>1004570</wp:posOffset>
            </wp:positionH>
            <wp:positionV relativeFrom="page">
              <wp:posOffset>2533650</wp:posOffset>
            </wp:positionV>
            <wp:extent cx="2073275" cy="1770380"/>
            <wp:effectExtent l="0" t="0" r="9525" b="7620"/>
            <wp:wrapThrough wrapText="bothSides">
              <wp:wrapPolygon edited="0">
                <wp:start x="0" y="0"/>
                <wp:lineTo x="0" y="21383"/>
                <wp:lineTo x="21435" y="21383"/>
                <wp:lineTo x="21435" y="0"/>
                <wp:lineTo x="0" y="0"/>
              </wp:wrapPolygon>
            </wp:wrapThrough>
            <wp:docPr id="230" name="図 230" descr="Macintosh HD:Users:mishima:データ退避:TOMO1:研究室ホームページ用:研究紹介:Vol2:fig1_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mishima:データ退避:TOMO1:研究室ホームページ用:研究紹介:Vol2:fig1_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275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0060" behindDoc="0" locked="0" layoutInCell="1" allowOverlap="1" wp14:anchorId="09C48CE6" wp14:editId="545E066E">
                <wp:simplePos x="0" y="0"/>
                <wp:positionH relativeFrom="page">
                  <wp:posOffset>535305</wp:posOffset>
                </wp:positionH>
                <wp:positionV relativeFrom="page">
                  <wp:posOffset>2056130</wp:posOffset>
                </wp:positionV>
                <wp:extent cx="6475730" cy="471170"/>
                <wp:effectExtent l="0" t="0" r="1270" b="11430"/>
                <wp:wrapThrough wrapText="bothSides">
                  <wp:wrapPolygon edited="0">
                    <wp:start x="0" y="0"/>
                    <wp:lineTo x="0" y="20960"/>
                    <wp:lineTo x="21435" y="20960"/>
                    <wp:lineTo x="21520" y="0"/>
                    <wp:lineTo x="0" y="0"/>
                  </wp:wrapPolygon>
                </wp:wrapThrough>
                <wp:docPr id="728" name="テキスト 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5730" cy="471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207268D7" w14:textId="77777777" w:rsidR="005D791F" w:rsidRDefault="005D791F" w:rsidP="000B396A">
                            <w:pPr>
                              <w:jc w:val="center"/>
                              <w:rPr>
                                <w:b/>
                                <w:caps/>
                                <w:noProof/>
                                <w:sz w:val="40"/>
                                <w:szCs w:val="40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9004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0C2986">
                              <w:rPr>
                                <w:rFonts w:hint="eastAsia"/>
                                <w:b/>
                                <w:caps/>
                                <w:noProof/>
                                <w:sz w:val="40"/>
                                <w:szCs w:val="40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9004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高</w:t>
                            </w:r>
                            <w:r>
                              <w:rPr>
                                <w:rFonts w:hint="eastAsia"/>
                                <w:b/>
                                <w:caps/>
                                <w:noProof/>
                                <w:sz w:val="40"/>
                                <w:szCs w:val="40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9004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周波誘導加熱</w:t>
                            </w:r>
                            <w:r w:rsidRPr="000C2986">
                              <w:rPr>
                                <w:rFonts w:hint="eastAsia"/>
                                <w:b/>
                                <w:caps/>
                                <w:noProof/>
                                <w:sz w:val="40"/>
                                <w:szCs w:val="40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9004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応用</w:t>
                            </w:r>
                            <w:r>
                              <w:rPr>
                                <w:rFonts w:hint="eastAsia"/>
                                <w:b/>
                                <w:caps/>
                                <w:noProof/>
                                <w:sz w:val="40"/>
                                <w:szCs w:val="40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9004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（電磁力—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hint="eastAsia"/>
                                <w:b/>
                                <w:caps/>
                                <w:noProof/>
                                <w:sz w:val="40"/>
                                <w:szCs w:val="40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9004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熱エネルギー変換）</w:t>
                            </w:r>
                          </w:p>
                          <w:p w14:paraId="602CD55F" w14:textId="77777777" w:rsidR="005D791F" w:rsidRPr="000C2986" w:rsidRDefault="005D791F" w:rsidP="003D0D2F">
                            <w:pPr>
                              <w:jc w:val="center"/>
                              <w:rPr>
                                <w:b/>
                                <w:caps/>
                                <w:noProof/>
                                <w:sz w:val="40"/>
                                <w:szCs w:val="40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9004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728" o:spid="_x0000_s1028" type="#_x0000_t202" style="position:absolute;margin-left:42.15pt;margin-top:161.9pt;width:509.9pt;height:37.1pt;z-index:251690060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" mv:complextextbox="1" filled="f" stroked="f">
                <v:textbox inset="5.85pt,.7pt,5.85pt,.7pt">
                  <w:txbxContent>
                    <w:p w14:paraId="207268D7" w14:textId="77777777" w:rsidR="005D791F" w:rsidRDefault="005D791F" w:rsidP="000B396A">
                      <w:pPr>
                        <w:jc w:val="center"/>
                        <w:rPr>
                          <w:b/>
                          <w:caps/>
                          <w:noProof/>
                          <w:sz w:val="40"/>
                          <w:szCs w:val="40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9004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0C2986">
                        <w:rPr>
                          <w:rFonts w:hint="eastAsia"/>
                          <w:b/>
                          <w:caps/>
                          <w:noProof/>
                          <w:sz w:val="40"/>
                          <w:szCs w:val="40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9004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高</w:t>
                      </w:r>
                      <w:r>
                        <w:rPr>
                          <w:rFonts w:hint="eastAsia"/>
                          <w:b/>
                          <w:caps/>
                          <w:noProof/>
                          <w:sz w:val="40"/>
                          <w:szCs w:val="40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9004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周波誘導加熱</w:t>
                      </w:r>
                      <w:r w:rsidRPr="000C2986">
                        <w:rPr>
                          <w:rFonts w:hint="eastAsia"/>
                          <w:b/>
                          <w:caps/>
                          <w:noProof/>
                          <w:sz w:val="40"/>
                          <w:szCs w:val="40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9004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応用</w:t>
                      </w:r>
                      <w:r>
                        <w:rPr>
                          <w:rFonts w:hint="eastAsia"/>
                          <w:b/>
                          <w:caps/>
                          <w:noProof/>
                          <w:sz w:val="40"/>
                          <w:szCs w:val="40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9004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（電磁力—</w:t>
                      </w:r>
                      <w:bookmarkStart w:id="1" w:name="_GoBack"/>
                      <w:bookmarkEnd w:id="1"/>
                      <w:r>
                        <w:rPr>
                          <w:rFonts w:hint="eastAsia"/>
                          <w:b/>
                          <w:caps/>
                          <w:noProof/>
                          <w:sz w:val="40"/>
                          <w:szCs w:val="40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9004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熱エネルギー変換）</w:t>
                      </w:r>
                    </w:p>
                    <w:p w14:paraId="602CD55F" w14:textId="77777777" w:rsidR="005D791F" w:rsidRPr="000C2986" w:rsidRDefault="005D791F" w:rsidP="003D0D2F">
                      <w:pPr>
                        <w:jc w:val="center"/>
                        <w:rPr>
                          <w:b/>
                          <w:caps/>
                          <w:noProof/>
                          <w:sz w:val="40"/>
                          <w:szCs w:val="40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9004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482573">
        <w:rPr>
          <w:noProof/>
        </w:rPr>
        <mc:AlternateContent>
          <mc:Choice Requires="wps">
            <w:drawing>
              <wp:anchor distT="0" distB="0" distL="114300" distR="114300" simplePos="0" relativeHeight="251694156" behindDoc="0" locked="0" layoutInCell="1" allowOverlap="1" wp14:anchorId="3629909D" wp14:editId="739DAB07">
                <wp:simplePos x="0" y="0"/>
                <wp:positionH relativeFrom="page">
                  <wp:posOffset>327660</wp:posOffset>
                </wp:positionH>
                <wp:positionV relativeFrom="page">
                  <wp:posOffset>4632325</wp:posOffset>
                </wp:positionV>
                <wp:extent cx="3229610" cy="617220"/>
                <wp:effectExtent l="0" t="50800" r="0" b="43180"/>
                <wp:wrapThrough wrapText="bothSides">
                  <wp:wrapPolygon edited="0">
                    <wp:start x="0" y="-1778"/>
                    <wp:lineTo x="0" y="22222"/>
                    <wp:lineTo x="21310" y="22222"/>
                    <wp:lineTo x="21310" y="-1778"/>
                    <wp:lineTo x="0" y="-1778"/>
                  </wp:wrapPolygon>
                </wp:wrapThrough>
                <wp:docPr id="732" name="テキスト 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9610" cy="617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178C1C72" w14:textId="77777777" w:rsidR="005D791F" w:rsidRPr="00416A7E" w:rsidRDefault="00416A7E" w:rsidP="003F1872">
                            <w:pPr>
                              <w:jc w:val="center"/>
                              <w:rPr>
                                <w:rFonts w:hint="eastAsia"/>
                                <w:b/>
                                <w:noProof/>
                                <w:sz w:val="32"/>
                                <w:szCs w:val="3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416A7E">
                              <w:rPr>
                                <w:rFonts w:hint="eastAsia"/>
                                <w:b/>
                                <w:noProof/>
                                <w:sz w:val="32"/>
                                <w:szCs w:val="3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１段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sz w:val="32"/>
                                <w:szCs w:val="3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で</w:t>
                            </w:r>
                            <w:r w:rsidRPr="00416A7E">
                              <w:rPr>
                                <w:rFonts w:hint="eastAsia"/>
                                <w:b/>
                                <w:noProof/>
                                <w:sz w:val="32"/>
                                <w:szCs w:val="3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商用周波（低周波）から</w:t>
                            </w:r>
                          </w:p>
                          <w:p w14:paraId="752BF44A" w14:textId="77777777" w:rsidR="00416A7E" w:rsidRPr="00416A7E" w:rsidRDefault="00416A7E" w:rsidP="003F1872">
                            <w:pPr>
                              <w:jc w:val="center"/>
                              <w:rPr>
                                <w:b/>
                                <w:noProof/>
                                <w:sz w:val="32"/>
                                <w:szCs w:val="3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416A7E">
                              <w:rPr>
                                <w:rFonts w:hint="eastAsia"/>
                                <w:b/>
                                <w:noProof/>
                                <w:sz w:val="32"/>
                                <w:szCs w:val="3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高周波を生成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flat" dir="tl">
                            <a:rot lat="0" lon="0" rev="6600000"/>
                          </a:lightRig>
                        </a:scene3d>
                        <a:sp3d extrusionH="25400" contourW="8890">
                          <a:bevelT w="38100" h="31750"/>
                          <a:contourClr>
                            <a:schemeClr val="accent2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テキスト 732" o:spid="_x0000_s1029" type="#_x0000_t202" style="position:absolute;margin-left:25.8pt;margin-top:364.75pt;width:254.3pt;height:48.6pt;z-index:251694156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" mv:complextextbox="1" filled="f" stroked="f">
                <v:textbox style="mso-fit-shape-to-text:t" inset="5.85pt,.7pt,5.85pt,.7pt">
                  <w:txbxContent>
                    <w:p w14:paraId="178C1C72" w14:textId="77777777" w:rsidR="005D791F" w:rsidRPr="00416A7E" w:rsidRDefault="00416A7E" w:rsidP="003F1872">
                      <w:pPr>
                        <w:jc w:val="center"/>
                        <w:rPr>
                          <w:rFonts w:hint="eastAsia"/>
                          <w:b/>
                          <w:noProof/>
                          <w:sz w:val="32"/>
                          <w:szCs w:val="3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 w:rsidRPr="00416A7E">
                        <w:rPr>
                          <w:rFonts w:hint="eastAsia"/>
                          <w:b/>
                          <w:noProof/>
                          <w:sz w:val="32"/>
                          <w:szCs w:val="3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１段</w:t>
                      </w:r>
                      <w:r>
                        <w:rPr>
                          <w:rFonts w:hint="eastAsia"/>
                          <w:b/>
                          <w:noProof/>
                          <w:sz w:val="32"/>
                          <w:szCs w:val="3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で</w:t>
                      </w:r>
                      <w:r w:rsidRPr="00416A7E">
                        <w:rPr>
                          <w:rFonts w:hint="eastAsia"/>
                          <w:b/>
                          <w:noProof/>
                          <w:sz w:val="32"/>
                          <w:szCs w:val="3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商用周波（低周波）から</w:t>
                      </w:r>
                    </w:p>
                    <w:p w14:paraId="752BF44A" w14:textId="77777777" w:rsidR="00416A7E" w:rsidRPr="00416A7E" w:rsidRDefault="00416A7E" w:rsidP="003F1872">
                      <w:pPr>
                        <w:jc w:val="center"/>
                        <w:rPr>
                          <w:b/>
                          <w:noProof/>
                          <w:sz w:val="32"/>
                          <w:szCs w:val="3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 w:rsidRPr="00416A7E">
                        <w:rPr>
                          <w:rFonts w:hint="eastAsia"/>
                          <w:b/>
                          <w:noProof/>
                          <w:sz w:val="32"/>
                          <w:szCs w:val="3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高周波を生成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482573">
        <w:rPr>
          <w:noProof/>
        </w:rPr>
        <w:drawing>
          <wp:anchor distT="0" distB="0" distL="114300" distR="114300" simplePos="0" relativeHeight="251692108" behindDoc="0" locked="0" layoutInCell="1" allowOverlap="1" wp14:anchorId="02B71D23" wp14:editId="45E58947">
            <wp:simplePos x="0" y="0"/>
            <wp:positionH relativeFrom="page">
              <wp:posOffset>5244465</wp:posOffset>
            </wp:positionH>
            <wp:positionV relativeFrom="page">
              <wp:posOffset>6669405</wp:posOffset>
            </wp:positionV>
            <wp:extent cx="1748790" cy="3535680"/>
            <wp:effectExtent l="0" t="0" r="3810" b="0"/>
            <wp:wrapThrough wrapText="bothSides">
              <wp:wrapPolygon edited="0">
                <wp:start x="0" y="0"/>
                <wp:lineTo x="0" y="21414"/>
                <wp:lineTo x="21333" y="21414"/>
                <wp:lineTo x="21333" y="0"/>
                <wp:lineTo x="0" y="0"/>
              </wp:wrapPolygon>
            </wp:wrapThrough>
            <wp:docPr id="229" name="図 229" descr="Macintosh HD:Users:mishima:データ退避:TOMO1:研究室ホームページ用:研究紹介:Vol2:fig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mishima:データ退避:TOMO1:研究室ホームページ用:研究紹介:Vol2:fig.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79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2573">
        <w:rPr>
          <w:noProof/>
        </w:rPr>
        <w:drawing>
          <wp:anchor distT="0" distB="0" distL="114300" distR="114300" simplePos="0" relativeHeight="251691084" behindDoc="0" locked="0" layoutInCell="1" allowOverlap="1" wp14:anchorId="11D0402A" wp14:editId="7D3A4DCA">
            <wp:simplePos x="0" y="0"/>
            <wp:positionH relativeFrom="page">
              <wp:posOffset>5128260</wp:posOffset>
            </wp:positionH>
            <wp:positionV relativeFrom="page">
              <wp:posOffset>5005705</wp:posOffset>
            </wp:positionV>
            <wp:extent cx="1864995" cy="1566545"/>
            <wp:effectExtent l="0" t="0" r="0" b="8255"/>
            <wp:wrapThrough wrapText="bothSides">
              <wp:wrapPolygon edited="0">
                <wp:start x="0" y="0"/>
                <wp:lineTo x="0" y="21364"/>
                <wp:lineTo x="21181" y="21364"/>
                <wp:lineTo x="21181" y="0"/>
                <wp:lineTo x="0" y="0"/>
              </wp:wrapPolygon>
            </wp:wrapThrough>
            <wp:docPr id="475" name="図 475" descr="Macintosh HD:Users:mishima:データ退避:TOMO1:研究室ホームページ用:研究紹介:Vol2:fig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mishima:データ退避:TOMO1:研究室ホームページ用:研究紹介:Vol2:figq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995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791F">
        <w:rPr>
          <w:noProof/>
        </w:rPr>
        <w:drawing>
          <wp:anchor distT="0" distB="0" distL="114300" distR="114300" simplePos="0" relativeHeight="251689036" behindDoc="0" locked="0" layoutInCell="1" allowOverlap="1" wp14:anchorId="40C749F9" wp14:editId="386DBE95">
            <wp:simplePos x="0" y="0"/>
            <wp:positionH relativeFrom="page">
              <wp:posOffset>3435350</wp:posOffset>
            </wp:positionH>
            <wp:positionV relativeFrom="page">
              <wp:posOffset>2604134</wp:posOffset>
            </wp:positionV>
            <wp:extent cx="3717114" cy="2280381"/>
            <wp:effectExtent l="0" t="0" r="0" b="5715"/>
            <wp:wrapThrough wrapText="bothSides">
              <wp:wrapPolygon edited="0">
                <wp:start x="0" y="0"/>
                <wp:lineTo x="0" y="21414"/>
                <wp:lineTo x="21404" y="21414"/>
                <wp:lineTo x="21404" y="0"/>
                <wp:lineTo x="0" y="0"/>
              </wp:wrapPolygon>
            </wp:wrapThrough>
            <wp:docPr id="474" name="図 474" descr="Macintosh HD:Users:mishima:データ退避:TOMO1:研究室ホームページ用:研究紹介:Vol2:fi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ishima:データ退避:TOMO1:研究室ホームページ用:研究紹介:Vol2:fig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114" cy="2280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452">
        <w:rPr>
          <w:noProof/>
        </w:rPr>
        <mc:AlternateContent>
          <mc:Choice Requires="wps">
            <w:drawing>
              <wp:anchor distT="0" distB="0" distL="114300" distR="114300" simplePos="0" relativeHeight="251667479" behindDoc="0" locked="0" layoutInCell="1" allowOverlap="1" wp14:anchorId="65352DE6" wp14:editId="442EAD3E">
                <wp:simplePos x="0" y="0"/>
                <wp:positionH relativeFrom="page">
                  <wp:posOffset>523240</wp:posOffset>
                </wp:positionH>
                <wp:positionV relativeFrom="page">
                  <wp:posOffset>589915</wp:posOffset>
                </wp:positionV>
                <wp:extent cx="8771255" cy="1777365"/>
                <wp:effectExtent l="0" t="0" r="17145" b="635"/>
                <wp:wrapTight wrapText="bothSides">
                  <wp:wrapPolygon edited="0">
                    <wp:start x="0" y="0"/>
                    <wp:lineTo x="0" y="21299"/>
                    <wp:lineTo x="21580" y="21299"/>
                    <wp:lineTo x="21580" y="0"/>
                    <wp:lineTo x="0" y="0"/>
                  </wp:wrapPolygon>
                </wp:wrapTight>
                <wp:docPr id="477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71255" cy="1777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4BA1A8E" w14:textId="77777777" w:rsidR="005D791F" w:rsidRPr="005D791F" w:rsidRDefault="005D791F" w:rsidP="00794452">
                            <w:pPr>
                              <w:pStyle w:val="aa"/>
                              <w:rPr>
                                <w:rFonts w:ascii="ヒラギノ丸ゴ Pro W4" w:eastAsia="ヒラギノ丸ゴ Pro W4" w:hAnsi="ヒラギノ丸ゴ Pro W4"/>
                                <w:caps w:val="0"/>
                                <w:outline/>
                                <w:color w:val="0D1B4C" w:themeColor="accent1"/>
                                <w:sz w:val="42"/>
                                <w:szCs w:val="42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5D791F">
                              <w:rPr>
                                <w:rFonts w:ascii="ヒラギノ丸ゴ Pro W4" w:eastAsia="ヒラギノ丸ゴ Pro W4" w:hAnsi="ヒラギノ丸ゴ Pro W4" w:hint="eastAsia"/>
                                <w:caps w:val="0"/>
                                <w:outline/>
                                <w:color w:val="0D1B4C" w:themeColor="accent1"/>
                                <w:sz w:val="42"/>
                                <w:szCs w:val="42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シングルステージ商用周波</w:t>
                            </w:r>
                            <w:r w:rsidRPr="005D791F">
                              <w:rPr>
                                <w:rFonts w:ascii="ヒラギノ丸ゴ Pro W4" w:eastAsia="ヒラギノ丸ゴ Pro W4" w:hAnsi="ヒラギノ丸ゴ Pro W4"/>
                                <w:caps w:val="0"/>
                                <w:outline/>
                                <w:color w:val="0D1B4C" w:themeColor="accent1"/>
                                <w:sz w:val="42"/>
                                <w:szCs w:val="42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AC-</w:t>
                            </w:r>
                            <w:r w:rsidRPr="005D791F">
                              <w:rPr>
                                <w:rFonts w:ascii="ヒラギノ丸ゴ Pro W4" w:eastAsia="ヒラギノ丸ゴ Pro W4" w:hAnsi="ヒラギノ丸ゴ Pro W4" w:hint="eastAsia"/>
                                <w:caps w:val="0"/>
                                <w:outline/>
                                <w:color w:val="0D1B4C" w:themeColor="accent1"/>
                                <w:sz w:val="42"/>
                                <w:szCs w:val="42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高周波</w:t>
                            </w:r>
                            <w:r w:rsidRPr="005D791F">
                              <w:rPr>
                                <w:rFonts w:ascii="ヒラギノ丸ゴ Pro W4" w:eastAsia="ヒラギノ丸ゴ Pro W4" w:hAnsi="ヒラギノ丸ゴ Pro W4"/>
                                <w:caps w:val="0"/>
                                <w:outline/>
                                <w:color w:val="0D1B4C" w:themeColor="accent1"/>
                                <w:sz w:val="42"/>
                                <w:szCs w:val="42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AC</w:t>
                            </w:r>
                            <w:r w:rsidRPr="005D791F">
                              <w:rPr>
                                <w:rFonts w:ascii="ヒラギノ丸ゴ Pro W4" w:eastAsia="ヒラギノ丸ゴ Pro W4" w:hAnsi="ヒラギノ丸ゴ Pro W4" w:hint="eastAsia"/>
                                <w:caps w:val="0"/>
                                <w:outline/>
                                <w:color w:val="0D1B4C" w:themeColor="accent1"/>
                                <w:sz w:val="42"/>
                                <w:szCs w:val="42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コンバータ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  <a:scene3d>
                          <a:camera prst="orthographicFront"/>
                          <a:lightRig rig="flat" dir="t">
                            <a:rot lat="0" lon="0" rev="18900000"/>
                          </a:lightRig>
                        </a:scene3d>
                        <a:sp3d extrusionH="31750" contourW="6350" prstMaterial="powder">
                          <a:bevelT w="19050" h="19050" prst="angle"/>
                          <a:contourClr>
                            <a:schemeClr val="accent3">
                              <a:tint val="100000"/>
                              <a:shade val="100000"/>
                              <a:satMod val="100000"/>
                              <a:hueMod val="100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" o:spid="_x0000_s1030" type="#_x0000_t202" style="position:absolute;margin-left:41.2pt;margin-top:46.45pt;width:690.65pt;height:139.95pt;z-index:25166747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" filled="f" stroked="f">
                <v:textbox inset="0,0,0,0">
                  <w:txbxContent>
                    <w:p w14:paraId="04BA1A8E" w14:textId="77777777" w:rsidR="005D791F" w:rsidRPr="005D791F" w:rsidRDefault="005D791F" w:rsidP="00794452">
                      <w:pPr>
                        <w:pStyle w:val="aa"/>
                        <w:rPr>
                          <w:rFonts w:ascii="ヒラギノ丸ゴ Pro W4" w:eastAsia="ヒラギノ丸ゴ Pro W4" w:hAnsi="ヒラギノ丸ゴ Pro W4"/>
                          <w:caps w:val="0"/>
                          <w:outline/>
                          <w:color w:val="0D1B4C" w:themeColor="accent1"/>
                          <w:sz w:val="42"/>
                          <w:szCs w:val="42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5D791F">
                        <w:rPr>
                          <w:rFonts w:ascii="ヒラギノ丸ゴ Pro W4" w:eastAsia="ヒラギノ丸ゴ Pro W4" w:hAnsi="ヒラギノ丸ゴ Pro W4" w:hint="eastAsia"/>
                          <w:caps w:val="0"/>
                          <w:outline/>
                          <w:color w:val="0D1B4C" w:themeColor="accent1"/>
                          <w:sz w:val="42"/>
                          <w:szCs w:val="42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シングルステージ商用周波</w:t>
                      </w:r>
                      <w:r w:rsidRPr="005D791F">
                        <w:rPr>
                          <w:rFonts w:ascii="ヒラギノ丸ゴ Pro W4" w:eastAsia="ヒラギノ丸ゴ Pro W4" w:hAnsi="ヒラギノ丸ゴ Pro W4"/>
                          <w:caps w:val="0"/>
                          <w:outline/>
                          <w:color w:val="0D1B4C" w:themeColor="accent1"/>
                          <w:sz w:val="42"/>
                          <w:szCs w:val="42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AC-</w:t>
                      </w:r>
                      <w:r w:rsidRPr="005D791F">
                        <w:rPr>
                          <w:rFonts w:ascii="ヒラギノ丸ゴ Pro W4" w:eastAsia="ヒラギノ丸ゴ Pro W4" w:hAnsi="ヒラギノ丸ゴ Pro W4" w:hint="eastAsia"/>
                          <w:caps w:val="0"/>
                          <w:outline/>
                          <w:color w:val="0D1B4C" w:themeColor="accent1"/>
                          <w:sz w:val="42"/>
                          <w:szCs w:val="42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高周波</w:t>
                      </w:r>
                      <w:r w:rsidRPr="005D791F">
                        <w:rPr>
                          <w:rFonts w:ascii="ヒラギノ丸ゴ Pro W4" w:eastAsia="ヒラギノ丸ゴ Pro W4" w:hAnsi="ヒラギノ丸ゴ Pro W4"/>
                          <w:caps w:val="0"/>
                          <w:outline/>
                          <w:color w:val="0D1B4C" w:themeColor="accent1"/>
                          <w:sz w:val="42"/>
                          <w:szCs w:val="42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AC</w:t>
                      </w:r>
                      <w:r w:rsidRPr="005D791F">
                        <w:rPr>
                          <w:rFonts w:ascii="ヒラギノ丸ゴ Pro W4" w:eastAsia="ヒラギノ丸ゴ Pro W4" w:hAnsi="ヒラギノ丸ゴ Pro W4" w:hint="eastAsia"/>
                          <w:caps w:val="0"/>
                          <w:outline/>
                          <w:color w:val="0D1B4C" w:themeColor="accent1"/>
                          <w:sz w:val="42"/>
                          <w:szCs w:val="42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コンバータ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794452">
        <w:rPr>
          <w:noProof/>
        </w:rPr>
        <mc:AlternateContent>
          <mc:Choice Requires="wps">
            <w:drawing>
              <wp:anchor distT="0" distB="0" distL="114300" distR="114300" simplePos="0" relativeHeight="251688012" behindDoc="0" locked="0" layoutInCell="1" allowOverlap="1" wp14:anchorId="4DB8F173" wp14:editId="4B139F05">
                <wp:simplePos x="0" y="0"/>
                <wp:positionH relativeFrom="page">
                  <wp:posOffset>3693160</wp:posOffset>
                </wp:positionH>
                <wp:positionV relativeFrom="page">
                  <wp:posOffset>535940</wp:posOffset>
                </wp:positionV>
                <wp:extent cx="3561715" cy="481965"/>
                <wp:effectExtent l="0" t="0" r="0" b="635"/>
                <wp:wrapThrough wrapText="bothSides">
                  <wp:wrapPolygon edited="0">
                    <wp:start x="154" y="0"/>
                    <wp:lineTo x="154" y="20490"/>
                    <wp:lineTo x="21257" y="20490"/>
                    <wp:lineTo x="21257" y="0"/>
                    <wp:lineTo x="154" y="0"/>
                  </wp:wrapPolygon>
                </wp:wrapThrough>
                <wp:docPr id="226" name="テキスト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1715" cy="481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8F49C3" w14:textId="77777777" w:rsidR="005D791F" w:rsidRPr="003D0D2F" w:rsidRDefault="005D791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D0D2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【産業／家電・民生用エレクトロニクス】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226" o:spid="_x0000_s1031" type="#_x0000_t202" style="position:absolute;margin-left:290.8pt;margin-top:42.2pt;width:280.45pt;height:37.95pt;z-index:25168801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" mv:complextextbox="1" filled="f" stroked="f">
                <v:textbox>
                  <w:txbxContent>
                    <w:p w14:paraId="038F49C3" w14:textId="77777777" w:rsidR="005D791F" w:rsidRPr="003D0D2F" w:rsidRDefault="005D791F">
                      <w:pPr>
                        <w:rPr>
                          <w:sz w:val="28"/>
                          <w:szCs w:val="28"/>
                        </w:rPr>
                      </w:pPr>
                      <w:r w:rsidRPr="003D0D2F">
                        <w:rPr>
                          <w:rFonts w:hint="eastAsia"/>
                          <w:sz w:val="28"/>
                          <w:szCs w:val="28"/>
                        </w:rPr>
                        <w:t>【産業／家電・民生用エレクトロニクス】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790D10">
        <w:rPr>
          <w:noProof/>
        </w:rPr>
        <mc:AlternateContent>
          <mc:Choice Requires="wps">
            <w:drawing>
              <wp:anchor distT="0" distB="0" distL="114300" distR="114300" simplePos="0" relativeHeight="251667477" behindDoc="0" locked="0" layoutInCell="1" allowOverlap="1" wp14:anchorId="4AC85F47" wp14:editId="03FC062E">
                <wp:simplePos x="0" y="0"/>
                <wp:positionH relativeFrom="page">
                  <wp:posOffset>4182745</wp:posOffset>
                </wp:positionH>
                <wp:positionV relativeFrom="page">
                  <wp:posOffset>1737995</wp:posOffset>
                </wp:positionV>
                <wp:extent cx="2828290" cy="319405"/>
                <wp:effectExtent l="0" t="0" r="0" b="10795"/>
                <wp:wrapTight wrapText="bothSides">
                  <wp:wrapPolygon edited="0">
                    <wp:start x="194" y="0"/>
                    <wp:lineTo x="194" y="20612"/>
                    <wp:lineTo x="21144" y="20612"/>
                    <wp:lineTo x="21144" y="0"/>
                    <wp:lineTo x="194" y="0"/>
                  </wp:wrapPolygon>
                </wp:wrapTight>
                <wp:docPr id="471" name="Rectangl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28290" cy="319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DBBE45C" w14:textId="77777777" w:rsidR="005D791F" w:rsidRPr="00790D10" w:rsidRDefault="005D791F" w:rsidP="00B57E70">
                            <w:pPr>
                              <w:pStyle w:val="af3"/>
                              <w:spacing w:before="0"/>
                              <w:rPr>
                                <w:rFonts w:ascii="ヒラギノ丸ゴ Pro W4" w:eastAsia="ヒラギノ丸ゴ Pro W4" w:hAnsi="ヒラギノ丸ゴ Pro W4"/>
                                <w:color w:val="auto"/>
                              </w:rPr>
                            </w:pPr>
                            <w:r w:rsidRPr="00790D10">
                              <w:rPr>
                                <w:rFonts w:ascii="ヒラギノ丸ゴ Pro W4" w:eastAsia="ヒラギノ丸ゴ Pro W4" w:hAnsi="ヒラギノ丸ゴ Pro W4" w:hint="eastAsia"/>
                                <w:color w:val="auto"/>
                                <w:highlight w:val="yellow"/>
                              </w:rPr>
                              <w:t>三島智和（神戸大・准教授）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9" o:spid="_x0000_s1032" style="position:absolute;margin-left:329.35pt;margin-top:136.85pt;width:222.7pt;height:25.15pt;z-index:25166747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" filled="f" stroked="f">
                <v:textbox inset=",0,,0">
                  <w:txbxContent>
                    <w:p w14:paraId="0DBBE45C" w14:textId="77777777" w:rsidR="005D791F" w:rsidRPr="00790D10" w:rsidRDefault="005D791F" w:rsidP="00B57E70">
                      <w:pPr>
                        <w:pStyle w:val="af3"/>
                        <w:spacing w:before="0"/>
                        <w:rPr>
                          <w:rFonts w:ascii="ヒラギノ丸ゴ Pro W4" w:eastAsia="ヒラギノ丸ゴ Pro W4" w:hAnsi="ヒラギノ丸ゴ Pro W4"/>
                          <w:color w:val="auto"/>
                        </w:rPr>
                      </w:pPr>
                      <w:r w:rsidRPr="00790D10">
                        <w:rPr>
                          <w:rFonts w:ascii="ヒラギノ丸ゴ Pro W4" w:eastAsia="ヒラギノ丸ゴ Pro W4" w:hAnsi="ヒラギノ丸ゴ Pro W4" w:hint="eastAsia"/>
                          <w:color w:val="auto"/>
                          <w:highlight w:val="yellow"/>
                        </w:rPr>
                        <w:t>三島智和（神戸大・准教授）</w:t>
                      </w:r>
                    </w:p>
                  </w:txbxContent>
                </v:textbox>
                <w10:wrap type="tight" anchorx="page" anchory="page"/>
              </v:rect>
            </w:pict>
          </mc:Fallback>
        </mc:AlternateContent>
      </w:r>
      <w:r w:rsidR="00066380">
        <w:rPr>
          <w:noProof/>
        </w:rPr>
        <mc:AlternateContent>
          <mc:Choice Requires="wpg">
            <w:drawing>
              <wp:anchor distT="0" distB="0" distL="114300" distR="114300" simplePos="0" relativeHeight="251679820" behindDoc="0" locked="0" layoutInCell="1" allowOverlap="1" wp14:anchorId="3786017F" wp14:editId="4C63F5F1">
                <wp:simplePos x="0" y="0"/>
                <wp:positionH relativeFrom="page">
                  <wp:posOffset>559435</wp:posOffset>
                </wp:positionH>
                <wp:positionV relativeFrom="page">
                  <wp:posOffset>461645</wp:posOffset>
                </wp:positionV>
                <wp:extent cx="3623310" cy="487045"/>
                <wp:effectExtent l="0" t="0" r="0" b="0"/>
                <wp:wrapThrough wrapText="bothSides">
                  <wp:wrapPolygon edited="0">
                    <wp:start x="151" y="0"/>
                    <wp:lineTo x="151" y="20276"/>
                    <wp:lineTo x="21350" y="20276"/>
                    <wp:lineTo x="21350" y="0"/>
                    <wp:lineTo x="151" y="0"/>
                  </wp:wrapPolygon>
                </wp:wrapThrough>
                <wp:docPr id="6" name="図形グループ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3310" cy="487045"/>
                          <a:chOff x="0" y="0"/>
                          <a:chExt cx="3623310" cy="487045"/>
                        </a:xfrm>
                        <a:extLst>
                          <a:ext uri="{0CCBE362-F206-4b92-989A-16890622DB6E}">
                            <ma14:wrappingTextBoxFlag xmlns:ma14="http://schemas.microsoft.com/office/mac/drawingml/2011/main" val="1"/>
                          </a:ext>
                        </a:extLst>
                      </wpg:grpSpPr>
                      <wps:wsp>
                        <wps:cNvPr id="727" name="テキスト 727"/>
                        <wps:cNvSpPr txBox="1"/>
                        <wps:spPr>
                          <a:xfrm>
                            <a:off x="0" y="0"/>
                            <a:ext cx="3623310" cy="487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val="1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テキスト 3"/>
                        <wps:cNvSpPr txBox="1"/>
                        <wps:spPr>
                          <a:xfrm>
                            <a:off x="91440" y="45720"/>
                            <a:ext cx="2952750" cy="331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txbx>
                          <w:txbxContent>
                            <w:p w14:paraId="0129B589" w14:textId="77777777" w:rsidR="005D791F" w:rsidRPr="000B396A" w:rsidRDefault="005D791F">
                              <w:pPr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 w:rsidRPr="000B396A"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t>APERG</w:t>
                              </w:r>
                              <w:r w:rsidRPr="000B396A">
                                <w:rPr>
                                  <w:rFonts w:hint="eastAsia"/>
                                  <w:color w:val="FFFFFF" w:themeColor="background1"/>
                                  <w:sz w:val="40"/>
                                  <w:szCs w:val="40"/>
                                </w:rPr>
                                <w:t xml:space="preserve">研究紹介　</w:t>
                              </w:r>
                              <w:r w:rsidRPr="000B396A"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t>Vol.</w:t>
                              </w:r>
                              <w:r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図形グループ 6" o:spid="_x0000_s1033" style="position:absolute;margin-left:44.05pt;margin-top:36.35pt;width:285.3pt;height:38.35pt;z-index:251679820;mso-position-horizontal-relative:page;mso-position-vertical-relative:page" coordsize="3623310,48704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" mv:complextextbox="1">
                <v:shape id="テキスト 727" o:spid="_x0000_s1034" type="#_x0000_t202" style="position:absolute;width:3623310;height:48704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tiCTxAAA&#10;ANwAAAAPAAAAZHJzL2Rvd25yZXYueG1sRI9Pi8IwFMTvwn6H8Ba8aboebKlG0UWXPSj+PXh8NM+2&#10;2LyUJmu7394IgsdhZn7DTOedqcSdGldaVvA1jEAQZ1aXnCs4n9aDBITzyBory6TgnxzMZx+9Kaba&#10;tnyg+9HnIkDYpaig8L5OpXRZQQbd0NbEwbvaxqAPssmlbrANcFPJURSNpcGSw0KBNX0XlN2Of0YB&#10;bTpz2ibxyu+W15/okuzbjc6V6n92iwkIT51/h1/tX60gHsXwPBOOgJw9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bYgk8QAAADcAAAADwAAAAAAAAAAAAAAAACXAgAAZHJzL2Rv&#10;d25yZXYueG1sUEsFBgAAAAAEAAQA9QAAAIgDAAAAAA==&#10;" mv:complextextbox="1" filled="f" stroked="f"/>
                <v:shape id="テキスト 3" o:spid="_x0000_s1035" type="#_x0000_t202" style="position:absolute;left:91440;top:45720;width:2952750;height:3314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3wjLAwwAA&#10;ANoAAAAPAAAAZHJzL2Rvd25yZXYueG1sRI9Ba8JAFITvBf/D8gRvdWMFqdFVRCwUhGKMB4/P7DNZ&#10;zL6N2a3Gf98VCh6HmfmGmS87W4sbtd44VjAaJiCIC6cNlwoO+df7JwgfkDXWjknBgzwsF723Oaba&#10;3Tmj2z6UIkLYp6igCqFJpfRFRRb90DXE0Tu71mKIsi2lbvEe4baWH0kykRYNx4UKG1pXVFz2v1bB&#10;6sjZxlx/TrvsnJk8nya8nVyUGvS71QxEoC68wv/tb61gDM8r8QbIxR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3wjLAwwAAANoAAAAPAAAAAAAAAAAAAAAAAJcCAABkcnMvZG93&#10;bnJldi54bWxQSwUGAAAAAAQABAD1AAAAhwMAAAAA&#10;" filled="f" stroked="f">
                  <v:textbox inset="0,0,0,0">
                    <w:txbxContent>
                      <w:p w14:paraId="0129B589" w14:textId="77777777" w:rsidR="005D791F" w:rsidRPr="000B396A" w:rsidRDefault="005D791F">
                        <w:pPr>
                          <w:rPr>
                            <w:color w:val="FFFFFF" w:themeColor="background1"/>
                            <w:sz w:val="40"/>
                            <w:szCs w:val="40"/>
                          </w:rPr>
                        </w:pPr>
                        <w:r w:rsidRPr="000B396A">
                          <w:rPr>
                            <w:color w:val="FFFFFF" w:themeColor="background1"/>
                            <w:sz w:val="40"/>
                            <w:szCs w:val="40"/>
                          </w:rPr>
                          <w:t>APERG</w:t>
                        </w:r>
                        <w:r w:rsidRPr="000B396A">
                          <w:rPr>
                            <w:rFonts w:hint="eastAsia"/>
                            <w:color w:val="FFFFFF" w:themeColor="background1"/>
                            <w:sz w:val="40"/>
                            <w:szCs w:val="40"/>
                          </w:rPr>
                          <w:t xml:space="preserve">研究紹介　</w:t>
                        </w:r>
                        <w:r w:rsidRPr="000B396A">
                          <w:rPr>
                            <w:color w:val="FFFFFF" w:themeColor="background1"/>
                            <w:sz w:val="40"/>
                            <w:szCs w:val="40"/>
                          </w:rPr>
                          <w:t>Vol.</w:t>
                        </w:r>
                        <w:r>
                          <w:rPr>
                            <w:color w:val="FFFFFF" w:themeColor="background1"/>
                            <w:sz w:val="40"/>
                            <w:szCs w:val="40"/>
                          </w:rPr>
                          <w:t>2</w:t>
                        </w:r>
                      </w:p>
                    </w:txbxContent>
                  </v:textbox>
                </v:shape>
                <w10:wrap type="through" anchorx="page" anchory="page"/>
              </v:group>
            </w:pict>
          </mc:Fallback>
        </mc:AlternateContent>
      </w:r>
      <w:r w:rsidR="00492533">
        <w:rPr>
          <w:noProof/>
        </w:rPr>
        <mc:AlternateContent>
          <mc:Choice Requires="wps">
            <w:drawing>
              <wp:anchor distT="0" distB="0" distL="114300" distR="114300" simplePos="0" relativeHeight="251678796" behindDoc="0" locked="0" layoutInCell="1" allowOverlap="1" wp14:anchorId="5C2CFDD8" wp14:editId="74038C88">
                <wp:simplePos x="0" y="0"/>
                <wp:positionH relativeFrom="page">
                  <wp:posOffset>379730</wp:posOffset>
                </wp:positionH>
                <wp:positionV relativeFrom="page">
                  <wp:posOffset>8665210</wp:posOffset>
                </wp:positionV>
                <wp:extent cx="4650105" cy="1539875"/>
                <wp:effectExtent l="0" t="0" r="0" b="9525"/>
                <wp:wrapThrough wrapText="bothSides">
                  <wp:wrapPolygon edited="0">
                    <wp:start x="118" y="0"/>
                    <wp:lineTo x="118" y="21377"/>
                    <wp:lineTo x="21355" y="21377"/>
                    <wp:lineTo x="21355" y="0"/>
                    <wp:lineTo x="118" y="0"/>
                  </wp:wrapPolygon>
                </wp:wrapThrough>
                <wp:docPr id="719" name="テキスト 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0105" cy="1539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44B7CD" w14:textId="77777777" w:rsidR="005D791F" w:rsidRPr="00492533" w:rsidRDefault="005D791F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492533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関</w:t>
                            </w:r>
                            <w:r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連</w:t>
                            </w:r>
                            <w:r w:rsidRPr="00492533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学術論文</w:t>
                            </w:r>
                          </w:p>
                          <w:p w14:paraId="354BF58F" w14:textId="77777777" w:rsidR="005D791F" w:rsidRPr="00492533" w:rsidRDefault="005D791F" w:rsidP="00492533">
                            <w:pPr>
                              <w:ind w:leftChars="50" w:left="553" w:hangingChars="200" w:hanging="433"/>
                              <w:jc w:val="both"/>
                              <w:rPr>
                                <w:rFonts w:eastAsia="ＭＳ 明朝" w:cs="Helvetica"/>
                                <w:sz w:val="20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0"/>
                                <w:u w:val="single"/>
                              </w:rPr>
                              <w:t>[1] Tomo</w:t>
                            </w:r>
                            <w:r w:rsidRPr="00D16DFA">
                              <w:rPr>
                                <w:b/>
                                <w:sz w:val="20"/>
                                <w:u w:val="single"/>
                              </w:rPr>
                              <w:t>k</w:t>
                            </w:r>
                            <w:r>
                              <w:rPr>
                                <w:b/>
                                <w:sz w:val="20"/>
                                <w:u w:val="single"/>
                              </w:rPr>
                              <w:t>a</w:t>
                            </w:r>
                            <w:r w:rsidRPr="00D16DFA">
                              <w:rPr>
                                <w:b/>
                                <w:sz w:val="20"/>
                                <w:u w:val="single"/>
                              </w:rPr>
                              <w:t>zu Mishima,</w:t>
                            </w:r>
                            <w:r w:rsidRPr="00D16DFA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Chikanori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Takami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>,</w:t>
                            </w:r>
                            <w:r w:rsidRPr="00B3027B">
                              <w:rPr>
                                <w:b/>
                                <w:sz w:val="20"/>
                              </w:rPr>
                              <w:t xml:space="preserve"> </w:t>
                            </w:r>
                            <w:r w:rsidRPr="009B669B">
                              <w:rPr>
                                <w:sz w:val="20"/>
                              </w:rPr>
                              <w:t xml:space="preserve">and </w:t>
                            </w:r>
                            <w:proofErr w:type="spellStart"/>
                            <w:r w:rsidRPr="009B669B">
                              <w:rPr>
                                <w:sz w:val="20"/>
                              </w:rPr>
                              <w:t>Mutsuo</w:t>
                            </w:r>
                            <w:proofErr w:type="spellEnd"/>
                            <w:r w:rsidRPr="009B669B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9B669B">
                              <w:rPr>
                                <w:sz w:val="20"/>
                              </w:rPr>
                              <w:t>Nakaoka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>, “</w:t>
                            </w:r>
                            <w:r w:rsidRPr="00B3027B">
                              <w:rPr>
                                <w:rFonts w:eastAsia="ＭＳ 明朝" w:cs="Helvetica"/>
                                <w:sz w:val="20"/>
                                <w:szCs w:val="28"/>
                              </w:rPr>
                              <w:t xml:space="preserve">A New Current </w:t>
                            </w:r>
                            <w:proofErr w:type="spellStart"/>
                            <w:r w:rsidRPr="00B3027B">
                              <w:rPr>
                                <w:rFonts w:eastAsia="ＭＳ 明朝" w:cs="Helvetica"/>
                                <w:sz w:val="20"/>
                                <w:szCs w:val="28"/>
                              </w:rPr>
                              <w:t>Phasor</w:t>
                            </w:r>
                            <w:proofErr w:type="spellEnd"/>
                            <w:r w:rsidRPr="00B3027B">
                              <w:rPr>
                                <w:rFonts w:eastAsia="ＭＳ 明朝" w:cs="Helvetica"/>
                                <w:sz w:val="20"/>
                                <w:szCs w:val="28"/>
                              </w:rPr>
                              <w:t>-Controlled ZVS Twin Half-Bridge High-Frequency Resonant Inverter for Induction Heating</w:t>
                            </w:r>
                            <w:r>
                              <w:rPr>
                                <w:rFonts w:eastAsia="ＭＳ 明朝" w:cs="Helvetica"/>
                                <w:sz w:val="20"/>
                                <w:szCs w:val="28"/>
                              </w:rPr>
                              <w:t xml:space="preserve">,” </w:t>
                            </w:r>
                            <w:r w:rsidRPr="005172CA">
                              <w:rPr>
                                <w:sz w:val="20"/>
                              </w:rPr>
                              <w:t>IEEE Transaction on Industrial Electronics, Vol.61, No.5, pp.2531-2545, May 2014.</w:t>
                            </w:r>
                          </w:p>
                          <w:p w14:paraId="3E1850BB" w14:textId="77777777" w:rsidR="005D791F" w:rsidRPr="00492533" w:rsidRDefault="005D791F" w:rsidP="00492533">
                            <w:pPr>
                              <w:ind w:leftChars="50" w:left="520" w:hangingChars="200" w:hanging="400"/>
                              <w:jc w:val="both"/>
                              <w:rPr>
                                <w:rFonts w:eastAsia="ＭＳ 明朝" w:cs="Helvetica"/>
                                <w:sz w:val="20"/>
                                <w:szCs w:val="28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[2] </w:t>
                            </w:r>
                            <w:r>
                              <w:rPr>
                                <w:b/>
                                <w:sz w:val="20"/>
                                <w:u w:val="single"/>
                              </w:rPr>
                              <w:t>Tomo</w:t>
                            </w:r>
                            <w:r w:rsidRPr="00D16DFA">
                              <w:rPr>
                                <w:b/>
                                <w:sz w:val="20"/>
                                <w:u w:val="single"/>
                              </w:rPr>
                              <w:t>k</w:t>
                            </w:r>
                            <w:r>
                              <w:rPr>
                                <w:b/>
                                <w:sz w:val="20"/>
                                <w:u w:val="single"/>
                              </w:rPr>
                              <w:t>a</w:t>
                            </w:r>
                            <w:r w:rsidRPr="00D16DFA">
                              <w:rPr>
                                <w:b/>
                                <w:sz w:val="20"/>
                                <w:u w:val="single"/>
                              </w:rPr>
                              <w:t>zu Mishima</w:t>
                            </w:r>
                            <w:r w:rsidRPr="00B3027B">
                              <w:rPr>
                                <w:b/>
                                <w:sz w:val="20"/>
                              </w:rPr>
                              <w:t xml:space="preserve"> </w:t>
                            </w:r>
                            <w:r w:rsidRPr="009B669B">
                              <w:rPr>
                                <w:sz w:val="20"/>
                              </w:rPr>
                              <w:t xml:space="preserve">and </w:t>
                            </w:r>
                            <w:proofErr w:type="spellStart"/>
                            <w:r w:rsidRPr="009B669B">
                              <w:rPr>
                                <w:sz w:val="20"/>
                              </w:rPr>
                              <w:t>Mutsuo</w:t>
                            </w:r>
                            <w:proofErr w:type="spellEnd"/>
                            <w:r w:rsidRPr="009B669B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9B669B">
                              <w:rPr>
                                <w:sz w:val="20"/>
                              </w:rPr>
                              <w:t>Nakaoka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>, “</w:t>
                            </w:r>
                            <w:r w:rsidRPr="009B669B">
                              <w:rPr>
                                <w:rFonts w:eastAsia="ＭＳ 明朝" w:cs="Helvetica"/>
                                <w:sz w:val="20"/>
                                <w:szCs w:val="28"/>
                              </w:rPr>
                              <w:t>A Load-Power Adaptive Dual Pulse Modulated ZVS Twin Half-Bridge High-Frequency Resonant Inverter for Induction Heating Applications</w:t>
                            </w:r>
                            <w:r>
                              <w:rPr>
                                <w:rFonts w:eastAsia="ＭＳ 明朝" w:cs="Helvetica"/>
                                <w:sz w:val="20"/>
                                <w:szCs w:val="28"/>
                              </w:rPr>
                              <w:t xml:space="preserve">,” </w:t>
                            </w:r>
                            <w:r w:rsidRPr="009B669B">
                              <w:rPr>
                                <w:sz w:val="20"/>
                              </w:rPr>
                              <w:t>IEEE Transaction on Power Electronics,</w:t>
                            </w:r>
                            <w:r w:rsidRPr="009B669B">
                              <w:rPr>
                                <w:rFonts w:eastAsia="ＭＳ 明朝" w:cs="Arial"/>
                                <w:color w:val="262626"/>
                                <w:sz w:val="20"/>
                                <w:szCs w:val="28"/>
                              </w:rPr>
                              <w:t xml:space="preserve"> Vol.29, No.8 , pp.3864-3880</w:t>
                            </w:r>
                            <w:r>
                              <w:rPr>
                                <w:rFonts w:hint="eastAsia"/>
                                <w:sz w:val="20"/>
                              </w:rPr>
                              <w:t>，</w:t>
                            </w:r>
                            <w:r w:rsidRPr="009B669B">
                              <w:rPr>
                                <w:sz w:val="20"/>
                              </w:rPr>
                              <w:t>Aug. 2014</w:t>
                            </w:r>
                            <w:r>
                              <w:rPr>
                                <w:sz w:val="20"/>
                              </w:rPr>
                              <w:t>.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45DDF159" w14:textId="77777777" w:rsidR="005D791F" w:rsidRDefault="005D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719" o:spid="_x0000_s1036" type="#_x0000_t202" style="position:absolute;margin-left:29.9pt;margin-top:682.3pt;width:366.15pt;height:121.25pt;z-index:2516787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" mv:complextextbox="1" filled="f" stroked="f">
                <v:textbox>
                  <w:txbxContent>
                    <w:p w14:paraId="2644B7CD" w14:textId="77777777" w:rsidR="005D791F" w:rsidRPr="00492533" w:rsidRDefault="005D791F">
                      <w:pPr>
                        <w:rPr>
                          <w:sz w:val="22"/>
                          <w:szCs w:val="22"/>
                        </w:rPr>
                      </w:pPr>
                      <w:r w:rsidRPr="00492533">
                        <w:rPr>
                          <w:rFonts w:hint="eastAsia"/>
                          <w:sz w:val="22"/>
                          <w:szCs w:val="22"/>
                        </w:rPr>
                        <w:t>関</w:t>
                      </w:r>
                      <w:r>
                        <w:rPr>
                          <w:rFonts w:hint="eastAsia"/>
                          <w:sz w:val="22"/>
                          <w:szCs w:val="22"/>
                        </w:rPr>
                        <w:t>連</w:t>
                      </w:r>
                      <w:r w:rsidRPr="00492533">
                        <w:rPr>
                          <w:rFonts w:hint="eastAsia"/>
                          <w:sz w:val="22"/>
                          <w:szCs w:val="22"/>
                        </w:rPr>
                        <w:t>学術論文</w:t>
                      </w:r>
                    </w:p>
                    <w:p w14:paraId="354BF58F" w14:textId="77777777" w:rsidR="005D791F" w:rsidRPr="00492533" w:rsidRDefault="005D791F" w:rsidP="00492533">
                      <w:pPr>
                        <w:ind w:leftChars="50" w:left="553" w:hangingChars="200" w:hanging="433"/>
                        <w:jc w:val="both"/>
                        <w:rPr>
                          <w:rFonts w:eastAsia="ＭＳ 明朝" w:cs="Helvetica"/>
                          <w:sz w:val="20"/>
                          <w:szCs w:val="28"/>
                        </w:rPr>
                      </w:pPr>
                      <w:r>
                        <w:rPr>
                          <w:b/>
                          <w:sz w:val="20"/>
                          <w:u w:val="single"/>
                        </w:rPr>
                        <w:t>[1] Tomo</w:t>
                      </w:r>
                      <w:r w:rsidRPr="00D16DFA">
                        <w:rPr>
                          <w:b/>
                          <w:sz w:val="20"/>
                          <w:u w:val="single"/>
                        </w:rPr>
                        <w:t>k</w:t>
                      </w:r>
                      <w:r>
                        <w:rPr>
                          <w:b/>
                          <w:sz w:val="20"/>
                          <w:u w:val="single"/>
                        </w:rPr>
                        <w:t>a</w:t>
                      </w:r>
                      <w:r w:rsidRPr="00D16DFA">
                        <w:rPr>
                          <w:b/>
                          <w:sz w:val="20"/>
                          <w:u w:val="single"/>
                        </w:rPr>
                        <w:t>zu Mishima,</w:t>
                      </w:r>
                      <w:r w:rsidRPr="00D16DFA"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</w:rPr>
                        <w:t>Chikanori</w:t>
                      </w:r>
                      <w:proofErr w:type="spellEnd"/>
                      <w:r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</w:rPr>
                        <w:t>Takami</w:t>
                      </w:r>
                      <w:proofErr w:type="spellEnd"/>
                      <w:r>
                        <w:rPr>
                          <w:sz w:val="20"/>
                        </w:rPr>
                        <w:t>,</w:t>
                      </w:r>
                      <w:r w:rsidRPr="00B3027B">
                        <w:rPr>
                          <w:b/>
                          <w:sz w:val="20"/>
                        </w:rPr>
                        <w:t xml:space="preserve"> </w:t>
                      </w:r>
                      <w:r w:rsidRPr="009B669B">
                        <w:rPr>
                          <w:sz w:val="20"/>
                        </w:rPr>
                        <w:t xml:space="preserve">and </w:t>
                      </w:r>
                      <w:proofErr w:type="spellStart"/>
                      <w:r w:rsidRPr="009B669B">
                        <w:rPr>
                          <w:sz w:val="20"/>
                        </w:rPr>
                        <w:t>Mutsuo</w:t>
                      </w:r>
                      <w:proofErr w:type="spellEnd"/>
                      <w:r w:rsidRPr="009B669B"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 w:rsidRPr="009B669B">
                        <w:rPr>
                          <w:sz w:val="20"/>
                        </w:rPr>
                        <w:t>Nakaoka</w:t>
                      </w:r>
                      <w:proofErr w:type="spellEnd"/>
                      <w:r>
                        <w:rPr>
                          <w:sz w:val="20"/>
                        </w:rPr>
                        <w:t>, “</w:t>
                      </w:r>
                      <w:r w:rsidRPr="00B3027B">
                        <w:rPr>
                          <w:rFonts w:eastAsia="ＭＳ 明朝" w:cs="Helvetica"/>
                          <w:sz w:val="20"/>
                          <w:szCs w:val="28"/>
                        </w:rPr>
                        <w:t xml:space="preserve">A New Current </w:t>
                      </w:r>
                      <w:proofErr w:type="spellStart"/>
                      <w:r w:rsidRPr="00B3027B">
                        <w:rPr>
                          <w:rFonts w:eastAsia="ＭＳ 明朝" w:cs="Helvetica"/>
                          <w:sz w:val="20"/>
                          <w:szCs w:val="28"/>
                        </w:rPr>
                        <w:t>Phasor</w:t>
                      </w:r>
                      <w:proofErr w:type="spellEnd"/>
                      <w:r w:rsidRPr="00B3027B">
                        <w:rPr>
                          <w:rFonts w:eastAsia="ＭＳ 明朝" w:cs="Helvetica"/>
                          <w:sz w:val="20"/>
                          <w:szCs w:val="28"/>
                        </w:rPr>
                        <w:t>-Controlled ZVS Twin Half-Bridge High-Frequency Resonant Inverter for Induction Heating</w:t>
                      </w:r>
                      <w:r>
                        <w:rPr>
                          <w:rFonts w:eastAsia="ＭＳ 明朝" w:cs="Helvetica"/>
                          <w:sz w:val="20"/>
                          <w:szCs w:val="28"/>
                        </w:rPr>
                        <w:t xml:space="preserve">,” </w:t>
                      </w:r>
                      <w:r w:rsidRPr="005172CA">
                        <w:rPr>
                          <w:sz w:val="20"/>
                        </w:rPr>
                        <w:t>IEEE Transaction on Industrial Electronics, Vol.61, No.5, pp.2531-2545, May 2014.</w:t>
                      </w:r>
                    </w:p>
                    <w:p w14:paraId="3E1850BB" w14:textId="77777777" w:rsidR="005D791F" w:rsidRPr="00492533" w:rsidRDefault="005D791F" w:rsidP="00492533">
                      <w:pPr>
                        <w:ind w:leftChars="50" w:left="520" w:hangingChars="200" w:hanging="400"/>
                        <w:jc w:val="both"/>
                        <w:rPr>
                          <w:rFonts w:eastAsia="ＭＳ 明朝" w:cs="Helvetica"/>
                          <w:sz w:val="20"/>
                          <w:szCs w:val="28"/>
                        </w:rPr>
                      </w:pPr>
                      <w:r>
                        <w:rPr>
                          <w:sz w:val="20"/>
                        </w:rPr>
                        <w:t xml:space="preserve">[2] </w:t>
                      </w:r>
                      <w:r>
                        <w:rPr>
                          <w:b/>
                          <w:sz w:val="20"/>
                          <w:u w:val="single"/>
                        </w:rPr>
                        <w:t>Tomo</w:t>
                      </w:r>
                      <w:r w:rsidRPr="00D16DFA">
                        <w:rPr>
                          <w:b/>
                          <w:sz w:val="20"/>
                          <w:u w:val="single"/>
                        </w:rPr>
                        <w:t>k</w:t>
                      </w:r>
                      <w:r>
                        <w:rPr>
                          <w:b/>
                          <w:sz w:val="20"/>
                          <w:u w:val="single"/>
                        </w:rPr>
                        <w:t>a</w:t>
                      </w:r>
                      <w:r w:rsidRPr="00D16DFA">
                        <w:rPr>
                          <w:b/>
                          <w:sz w:val="20"/>
                          <w:u w:val="single"/>
                        </w:rPr>
                        <w:t>zu Mishima</w:t>
                      </w:r>
                      <w:r w:rsidRPr="00B3027B">
                        <w:rPr>
                          <w:b/>
                          <w:sz w:val="20"/>
                        </w:rPr>
                        <w:t xml:space="preserve"> </w:t>
                      </w:r>
                      <w:r w:rsidRPr="009B669B">
                        <w:rPr>
                          <w:sz w:val="20"/>
                        </w:rPr>
                        <w:t xml:space="preserve">and </w:t>
                      </w:r>
                      <w:proofErr w:type="spellStart"/>
                      <w:r w:rsidRPr="009B669B">
                        <w:rPr>
                          <w:sz w:val="20"/>
                        </w:rPr>
                        <w:t>Mutsuo</w:t>
                      </w:r>
                      <w:proofErr w:type="spellEnd"/>
                      <w:r w:rsidRPr="009B669B"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 w:rsidRPr="009B669B">
                        <w:rPr>
                          <w:sz w:val="20"/>
                        </w:rPr>
                        <w:t>Nakaoka</w:t>
                      </w:r>
                      <w:proofErr w:type="spellEnd"/>
                      <w:r>
                        <w:rPr>
                          <w:sz w:val="20"/>
                        </w:rPr>
                        <w:t>, “</w:t>
                      </w:r>
                      <w:r w:rsidRPr="009B669B">
                        <w:rPr>
                          <w:rFonts w:eastAsia="ＭＳ 明朝" w:cs="Helvetica"/>
                          <w:sz w:val="20"/>
                          <w:szCs w:val="28"/>
                        </w:rPr>
                        <w:t>A Load-Power Adaptive Dual Pulse Modulated ZVS Twin Half-Bridge High-Frequency Resonant Inverter for Induction Heating Applications</w:t>
                      </w:r>
                      <w:r>
                        <w:rPr>
                          <w:rFonts w:eastAsia="ＭＳ 明朝" w:cs="Helvetica"/>
                          <w:sz w:val="20"/>
                          <w:szCs w:val="28"/>
                        </w:rPr>
                        <w:t xml:space="preserve">,” </w:t>
                      </w:r>
                      <w:r w:rsidRPr="009B669B">
                        <w:rPr>
                          <w:sz w:val="20"/>
                        </w:rPr>
                        <w:t>IEEE Transaction on Power Electronics,</w:t>
                      </w:r>
                      <w:r w:rsidRPr="009B669B">
                        <w:rPr>
                          <w:rFonts w:eastAsia="ＭＳ 明朝" w:cs="Arial"/>
                          <w:color w:val="262626"/>
                          <w:sz w:val="20"/>
                          <w:szCs w:val="28"/>
                        </w:rPr>
                        <w:t xml:space="preserve"> Vol.29, No.8 , pp.3864-3880</w:t>
                      </w:r>
                      <w:r>
                        <w:rPr>
                          <w:rFonts w:hint="eastAsia"/>
                          <w:sz w:val="20"/>
                        </w:rPr>
                        <w:t>，</w:t>
                      </w:r>
                      <w:r w:rsidRPr="009B669B">
                        <w:rPr>
                          <w:sz w:val="20"/>
                        </w:rPr>
                        <w:t>Aug. 2014</w:t>
                      </w:r>
                      <w:r>
                        <w:rPr>
                          <w:sz w:val="20"/>
                        </w:rPr>
                        <w:t>.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  <w:p w14:paraId="45DDF159" w14:textId="77777777" w:rsidR="005D791F" w:rsidRDefault="005D791F"/>
                  </w:txbxContent>
                </v:textbox>
                <w10:wrap type="through" anchorx="page" anchory="page"/>
              </v:shape>
            </w:pict>
          </mc:Fallback>
        </mc:AlternateContent>
      </w:r>
      <w:r w:rsidR="00F2381C">
        <w:rPr>
          <w:noProof/>
        </w:rPr>
        <mc:AlternateContent>
          <mc:Choice Requires="wps">
            <w:drawing>
              <wp:anchor distT="0" distB="0" distL="114300" distR="114300" simplePos="0" relativeHeight="251675724" behindDoc="0" locked="0" layoutInCell="1" allowOverlap="1" wp14:anchorId="0A1143F4" wp14:editId="536893B3">
                <wp:simplePos x="0" y="0"/>
                <wp:positionH relativeFrom="page">
                  <wp:posOffset>5128260</wp:posOffset>
                </wp:positionH>
                <wp:positionV relativeFrom="page">
                  <wp:posOffset>10231755</wp:posOffset>
                </wp:positionV>
                <wp:extent cx="1786890" cy="914400"/>
                <wp:effectExtent l="0" t="0" r="0" b="0"/>
                <wp:wrapThrough wrapText="bothSides">
                  <wp:wrapPolygon edited="0">
                    <wp:start x="307" y="0"/>
                    <wp:lineTo x="307" y="21000"/>
                    <wp:lineTo x="20878" y="21000"/>
                    <wp:lineTo x="20878" y="0"/>
                    <wp:lineTo x="307" y="0"/>
                  </wp:wrapPolygon>
                </wp:wrapThrough>
                <wp:docPr id="715" name="テキスト 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689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9BAD0A" w14:textId="77777777" w:rsidR="005D791F" w:rsidRDefault="005D791F"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無断転載を禁止します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テキスト 715" o:spid="_x0000_s1037" type="#_x0000_t202" style="position:absolute;margin-left:403.8pt;margin-top:805.65pt;width:140.7pt;height:1in;z-index:251675724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" mv:complextextbox="1" filled="f" stroked="f">
                <v:textbox>
                  <w:txbxContent>
                    <w:p w14:paraId="599BAD0A" w14:textId="77777777" w:rsidR="005D791F" w:rsidRDefault="005D791F">
                      <w:r>
                        <w:t>*</w:t>
                      </w:r>
                      <w:r>
                        <w:rPr>
                          <w:rFonts w:hint="eastAsia"/>
                        </w:rPr>
                        <w:t>無断転載を禁止します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0C681F">
        <w:br w:type="page"/>
      </w:r>
      <w:r w:rsidR="00EE209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604" behindDoc="0" locked="0" layoutInCell="1" allowOverlap="1" wp14:anchorId="6DF70C5F" wp14:editId="39A28A41">
                <wp:simplePos x="0" y="0"/>
                <wp:positionH relativeFrom="page">
                  <wp:posOffset>6779895</wp:posOffset>
                </wp:positionH>
                <wp:positionV relativeFrom="page">
                  <wp:posOffset>9818370</wp:posOffset>
                </wp:positionV>
                <wp:extent cx="310515" cy="402590"/>
                <wp:effectExtent l="0" t="1270" r="0" b="254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470" name="Text Box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" cy="402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6CF523D6" w14:textId="77777777" w:rsidR="005D791F" w:rsidRPr="005A3935" w:rsidRDefault="005D791F" w:rsidP="00B57E70">
                            <w:pPr>
                              <w:rPr>
                                <w:color w:val="3689CF" w:themeColor="text2"/>
                              </w:rPr>
                            </w:pPr>
                            <w:r w:rsidRPr="005A3935">
                              <w:rPr>
                                <w:color w:val="3689CF" w:themeColor="text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80" o:spid="_x0000_s1038" type="#_x0000_t202" style="position:absolute;margin-left:533.85pt;margin-top:773.1pt;width:24.45pt;height:31.7pt;z-index:2516706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" mv:complextextbox="1" filled="f" stroked="f">
                <v:textbox inset=",7.2pt,,7.2pt">
                  <w:txbxContent>
                    <w:p w14:paraId="6CF523D6" w14:textId="77777777" w:rsidR="005D791F" w:rsidRPr="005A3935" w:rsidRDefault="005D791F" w:rsidP="00B57E70">
                      <w:pPr>
                        <w:rPr>
                          <w:color w:val="3689CF" w:themeColor="text2"/>
                        </w:rPr>
                      </w:pPr>
                      <w:r w:rsidRPr="005A3935">
                        <w:rPr>
                          <w:color w:val="3689CF" w:themeColor="text2"/>
                        </w:rPr>
                        <w:t>2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0C681F">
        <w:rPr>
          <w:noProof/>
        </w:rPr>
        <w:drawing>
          <wp:anchor distT="0" distB="0" distL="118745" distR="118745" simplePos="0" relativeHeight="251667458" behindDoc="0" locked="0" layoutInCell="1" allowOverlap="1" wp14:anchorId="2B9EAF43" wp14:editId="01B67A68">
            <wp:simplePos x="0" y="0"/>
            <wp:positionH relativeFrom="page">
              <wp:posOffset>2921000</wp:posOffset>
            </wp:positionH>
            <wp:positionV relativeFrom="page">
              <wp:posOffset>7378065</wp:posOffset>
            </wp:positionV>
            <wp:extent cx="4175125" cy="2800985"/>
            <wp:effectExtent l="25400" t="0" r="0" b="0"/>
            <wp:wrapTight wrapText="bothSides">
              <wp:wrapPolygon edited="0">
                <wp:start x="1314" y="0"/>
                <wp:lineTo x="526" y="783"/>
                <wp:lineTo x="-131" y="2155"/>
                <wp:lineTo x="-131" y="19783"/>
                <wp:lineTo x="1183" y="21546"/>
                <wp:lineTo x="1840" y="21546"/>
                <wp:lineTo x="19580" y="21546"/>
                <wp:lineTo x="20237" y="21546"/>
                <wp:lineTo x="21551" y="19783"/>
                <wp:lineTo x="21551" y="979"/>
                <wp:lineTo x="20105" y="0"/>
                <wp:lineTo x="1314" y="0"/>
              </wp:wrapPolygon>
            </wp:wrapTight>
            <wp:docPr id="80" name="Placeholder" descr="::thrill piccs:42-168465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::thrill piccs:42-16846501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2800985"/>
                    </a:xfrm>
                    <a:prstGeom prst="round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C681F">
        <w:rPr>
          <w:noProof/>
        </w:rPr>
        <w:drawing>
          <wp:anchor distT="0" distB="0" distL="114300" distR="114300" simplePos="0" relativeHeight="251667464" behindDoc="1" locked="0" layoutInCell="1" allowOverlap="1" wp14:anchorId="50828BD2" wp14:editId="3B3ADF4B">
            <wp:simplePos x="0" y="0"/>
            <wp:positionH relativeFrom="page">
              <wp:posOffset>457200</wp:posOffset>
            </wp:positionH>
            <wp:positionV relativeFrom="page">
              <wp:posOffset>2413000</wp:posOffset>
            </wp:positionV>
            <wp:extent cx="2273300" cy="7757160"/>
            <wp:effectExtent l="25400" t="0" r="0" b="0"/>
            <wp:wrapTight wrapText="bothSides">
              <wp:wrapPolygon edited="0">
                <wp:start x="-241" y="0"/>
                <wp:lineTo x="-241" y="20794"/>
                <wp:lineTo x="724" y="21501"/>
                <wp:lineTo x="2172" y="21572"/>
                <wp:lineTo x="19066" y="21572"/>
                <wp:lineTo x="19307" y="21572"/>
                <wp:lineTo x="19790" y="21501"/>
                <wp:lineTo x="21479" y="21147"/>
                <wp:lineTo x="21479" y="0"/>
                <wp:lineTo x="-241" y="0"/>
              </wp:wrapPolygon>
            </wp:wrapTight>
            <wp:docPr id="149" name="図 130" descr="FLASH 5-07:Transparent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LASH 5-07:Transparent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2273300" cy="7757160"/>
                    </a:xfrm>
                    <a:prstGeom prst="round2SameRect">
                      <a:avLst/>
                    </a:prstGeom>
                    <a:solidFill>
                      <a:schemeClr val="accent3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9580" behindDoc="0" locked="0" layoutInCell="1" allowOverlap="1" wp14:anchorId="5C950F38" wp14:editId="5D75C26A">
                <wp:simplePos x="0" y="0"/>
                <wp:positionH relativeFrom="page">
                  <wp:posOffset>584835</wp:posOffset>
                </wp:positionH>
                <wp:positionV relativeFrom="page">
                  <wp:posOffset>7771765</wp:posOffset>
                </wp:positionV>
                <wp:extent cx="2018665" cy="234315"/>
                <wp:effectExtent l="0" t="0" r="13335" b="19685"/>
                <wp:wrapTight wrapText="bothSides">
                  <wp:wrapPolygon edited="0">
                    <wp:start x="0" y="0"/>
                    <wp:lineTo x="0" y="21073"/>
                    <wp:lineTo x="21471" y="21073"/>
                    <wp:lineTo x="21471" y="0"/>
                    <wp:lineTo x="0" y="0"/>
                  </wp:wrapPolygon>
                </wp:wrapTight>
                <wp:docPr id="469" name="Text Box 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234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4A7AB64E" w14:textId="77777777" w:rsidR="005D791F" w:rsidRPr="002A0EA4" w:rsidRDefault="005D791F" w:rsidP="00B57E70">
                            <w:pPr>
                              <w:pStyle w:val="5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2A0EA4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サンプル文章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76" o:spid="_x0000_s1039" type="#_x0000_t202" style="position:absolute;margin-left:46.05pt;margin-top:611.95pt;width:158.95pt;height:18.45pt;z-index:2516695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" filled="f" stroked="f">
                <v:stroke o:forcedash="t"/>
                <v:textbox inset="0,0,0,0">
                  <w:txbxContent>
                    <w:p w14:paraId="4A7AB64E" w14:textId="77777777" w:rsidR="005D791F" w:rsidRPr="002A0EA4" w:rsidRDefault="005D791F" w:rsidP="00B57E70">
                      <w:pPr>
                        <w:pStyle w:val="5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2A0EA4">
                        <w:rPr>
                          <w:rFonts w:ascii="ヒラギノ丸ゴ Pro W4" w:eastAsia="ヒラギノ丸ゴ Pro W4" w:hAnsi="ヒラギノ丸ゴ Pro W4" w:hint="eastAsia"/>
                        </w:rPr>
                        <w:t>サンプル文章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12" behindDoc="0" locked="0" layoutInCell="1" allowOverlap="1" wp14:anchorId="09B04C01" wp14:editId="4B6080A1">
                <wp:simplePos x="0" y="0"/>
                <wp:positionH relativeFrom="page">
                  <wp:posOffset>576580</wp:posOffset>
                </wp:positionH>
                <wp:positionV relativeFrom="page">
                  <wp:posOffset>8131175</wp:posOffset>
                </wp:positionV>
                <wp:extent cx="2018665" cy="1751330"/>
                <wp:effectExtent l="0" t="0" r="13335" b="1270"/>
                <wp:wrapTight wrapText="bothSides">
                  <wp:wrapPolygon edited="0">
                    <wp:start x="0" y="0"/>
                    <wp:lineTo x="0" y="21302"/>
                    <wp:lineTo x="21471" y="21302"/>
                    <wp:lineTo x="21471" y="0"/>
                    <wp:lineTo x="0" y="0"/>
                  </wp:wrapPolygon>
                </wp:wrapTight>
                <wp:docPr id="468" name="Text 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1751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75756967" w14:textId="77777777" w:rsidR="005D791F" w:rsidRPr="003C4B7D" w:rsidRDefault="005D791F" w:rsidP="00B57E70">
                            <w:pPr>
                              <w:pStyle w:val="af0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3C4B7D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7" o:spid="_x0000_s1040" type="#_x0000_t202" style="position:absolute;margin-left:45.4pt;margin-top:640.25pt;width:158.95pt;height:137.9pt;z-index:251667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" filled="f" stroked="f">
                <v:stroke o:forcedash="t"/>
                <v:textbox inset="0,0,0,0">
                  <w:txbxContent>
                    <w:p w14:paraId="75756967" w14:textId="77777777" w:rsidR="005D791F" w:rsidRPr="003C4B7D" w:rsidRDefault="005D791F" w:rsidP="00B57E70">
                      <w:pPr>
                        <w:pStyle w:val="af0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3C4B7D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08" behindDoc="0" locked="0" layoutInCell="1" allowOverlap="1" wp14:anchorId="50337827" wp14:editId="61955DF0">
                <wp:simplePos x="0" y="0"/>
                <wp:positionH relativeFrom="page">
                  <wp:posOffset>576580</wp:posOffset>
                </wp:positionH>
                <wp:positionV relativeFrom="page">
                  <wp:posOffset>5398770</wp:posOffset>
                </wp:positionV>
                <wp:extent cx="2018665" cy="944880"/>
                <wp:effectExtent l="0" t="0" r="13335" b="20320"/>
                <wp:wrapTight wrapText="bothSides">
                  <wp:wrapPolygon edited="0">
                    <wp:start x="0" y="0"/>
                    <wp:lineTo x="0" y="21484"/>
                    <wp:lineTo x="21471" y="21484"/>
                    <wp:lineTo x="21471" y="0"/>
                    <wp:lineTo x="0" y="0"/>
                  </wp:wrapPolygon>
                </wp:wrapTight>
                <wp:docPr id="465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944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6ACA138A" w14:textId="77777777" w:rsidR="005D791F" w:rsidRPr="002A0EA4" w:rsidRDefault="005D791F" w:rsidP="00B57E70">
                            <w:pPr>
                              <w:pStyle w:val="af0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2A0EA4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3" o:spid="_x0000_s1041" type="#_x0000_t202" style="position:absolute;margin-left:45.4pt;margin-top:425.1pt;width:158.95pt;height:74.4pt;z-index:2516675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" filled="f" stroked="f">
                <v:stroke o:forcedash="t"/>
                <v:textbox inset="0,0,0,0">
                  <w:txbxContent>
                    <w:p w14:paraId="6ACA138A" w14:textId="77777777" w:rsidR="005D791F" w:rsidRPr="002A0EA4" w:rsidRDefault="005D791F" w:rsidP="00B57E70">
                      <w:pPr>
                        <w:pStyle w:val="af0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2A0EA4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07" behindDoc="0" locked="0" layoutInCell="1" allowOverlap="1" wp14:anchorId="3A419E00" wp14:editId="0257295D">
                <wp:simplePos x="0" y="0"/>
                <wp:positionH relativeFrom="page">
                  <wp:posOffset>576580</wp:posOffset>
                </wp:positionH>
                <wp:positionV relativeFrom="page">
                  <wp:posOffset>3024505</wp:posOffset>
                </wp:positionV>
                <wp:extent cx="2018665" cy="363855"/>
                <wp:effectExtent l="0" t="0" r="13335" b="17145"/>
                <wp:wrapTight wrapText="bothSides">
                  <wp:wrapPolygon edited="0">
                    <wp:start x="0" y="0"/>
                    <wp:lineTo x="0" y="21110"/>
                    <wp:lineTo x="21471" y="21110"/>
                    <wp:lineTo x="21471" y="0"/>
                    <wp:lineTo x="0" y="0"/>
                  </wp:wrapPolygon>
                </wp:wrapTight>
                <wp:docPr id="464" name="Text 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363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29AF0F07" w14:textId="77777777" w:rsidR="005D791F" w:rsidRPr="002A0EA4" w:rsidRDefault="005D791F" w:rsidP="00B57E70">
                            <w:pPr>
                              <w:pStyle w:val="5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2A0EA4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サンプル文章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2" o:spid="_x0000_s1042" type="#_x0000_t202" style="position:absolute;margin-left:45.4pt;margin-top:238.15pt;width:158.95pt;height:28.65pt;z-index:25166750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" filled="f" stroked="f">
                <v:stroke o:forcedash="t"/>
                <v:textbox inset="0,0,0,0">
                  <w:txbxContent>
                    <w:p w14:paraId="29AF0F07" w14:textId="77777777" w:rsidR="005D791F" w:rsidRPr="002A0EA4" w:rsidRDefault="005D791F" w:rsidP="00B57E70">
                      <w:pPr>
                        <w:pStyle w:val="5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2A0EA4">
                        <w:rPr>
                          <w:rFonts w:ascii="ヒラギノ丸ゴ Pro W4" w:eastAsia="ヒラギノ丸ゴ Pro W4" w:hAnsi="ヒラギノ丸ゴ Pro W4" w:hint="eastAsia"/>
                        </w:rPr>
                        <w:t>サンプル文章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495" behindDoc="0" locked="0" layoutInCell="1" allowOverlap="1" wp14:anchorId="64DA9393" wp14:editId="305C507D">
                <wp:simplePos x="0" y="0"/>
                <wp:positionH relativeFrom="page">
                  <wp:posOffset>2927350</wp:posOffset>
                </wp:positionH>
                <wp:positionV relativeFrom="page">
                  <wp:posOffset>2493010</wp:posOffset>
                </wp:positionV>
                <wp:extent cx="4137660" cy="4822190"/>
                <wp:effectExtent l="0" t="0" r="2540" b="3810"/>
                <wp:wrapTight wrapText="bothSides">
                  <wp:wrapPolygon edited="0">
                    <wp:start x="0" y="0"/>
                    <wp:lineTo x="0" y="21503"/>
                    <wp:lineTo x="21481" y="21503"/>
                    <wp:lineTo x="21481" y="0"/>
                    <wp:lineTo x="0" y="0"/>
                  </wp:wrapPolygon>
                </wp:wrapTight>
                <wp:docPr id="463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7660" cy="4822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238DB2EE" w14:textId="77777777" w:rsidR="005D791F" w:rsidRPr="00684307" w:rsidRDefault="005D791F" w:rsidP="00B57E70">
                            <w:pPr>
                              <w:pStyle w:val="ae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684307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</w:r>
                          </w:p>
                          <w:p w14:paraId="0E16161A" w14:textId="77777777" w:rsidR="005D791F" w:rsidRPr="00684307" w:rsidRDefault="005D791F" w:rsidP="00B57E70">
                            <w:pPr>
                              <w:pStyle w:val="ae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684307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</w:r>
                          </w:p>
                          <w:p w14:paraId="005A9B6C" w14:textId="77777777" w:rsidR="005D791F" w:rsidRPr="00684307" w:rsidRDefault="005D791F" w:rsidP="00B57E70">
                            <w:pPr>
                              <w:pStyle w:val="ae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684307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7" o:spid="_x0000_s1043" type="#_x0000_t202" style="position:absolute;margin-left:230.5pt;margin-top:196.3pt;width:325.8pt;height:379.7pt;z-index:25166749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" mv:complextextbox="1" filled="f" stroked="f">
                <v:stroke o:forcedash="t"/>
                <v:textbox inset="0,0,0,0">
                  <w:txbxContent>
                    <w:p w14:paraId="238DB2EE" w14:textId="77777777" w:rsidR="005D791F" w:rsidRPr="00684307" w:rsidRDefault="005D791F" w:rsidP="00B57E70">
                      <w:pPr>
                        <w:pStyle w:val="ae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684307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</w:r>
                    </w:p>
                    <w:p w14:paraId="0E16161A" w14:textId="77777777" w:rsidR="005D791F" w:rsidRPr="00684307" w:rsidRDefault="005D791F" w:rsidP="00B57E70">
                      <w:pPr>
                        <w:pStyle w:val="ae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684307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</w:r>
                    </w:p>
                    <w:p w14:paraId="005A9B6C" w14:textId="77777777" w:rsidR="005D791F" w:rsidRPr="00684307" w:rsidRDefault="005D791F" w:rsidP="00B57E70">
                      <w:pPr>
                        <w:pStyle w:val="ae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684307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496" behindDoc="0" locked="0" layoutInCell="1" allowOverlap="1" wp14:anchorId="60888CF9" wp14:editId="719503D2">
                <wp:simplePos x="0" y="0"/>
                <wp:positionH relativeFrom="page">
                  <wp:posOffset>2927350</wp:posOffset>
                </wp:positionH>
                <wp:positionV relativeFrom="page">
                  <wp:posOffset>2066925</wp:posOffset>
                </wp:positionV>
                <wp:extent cx="4137660" cy="489585"/>
                <wp:effectExtent l="0" t="0" r="2540" b="18415"/>
                <wp:wrapTight wrapText="bothSides">
                  <wp:wrapPolygon edited="0">
                    <wp:start x="0" y="0"/>
                    <wp:lineTo x="0" y="21292"/>
                    <wp:lineTo x="21481" y="21292"/>
                    <wp:lineTo x="21481" y="0"/>
                    <wp:lineTo x="0" y="0"/>
                  </wp:wrapPolygon>
                </wp:wrapTight>
                <wp:docPr id="462" name="Text 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7660" cy="489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0CF6199E" w14:textId="77777777" w:rsidR="005D791F" w:rsidRPr="00684307" w:rsidRDefault="005D791F" w:rsidP="00B57E70">
                            <w:pPr>
                              <w:pStyle w:val="2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684307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これはサンプル文章です。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8" o:spid="_x0000_s1044" type="#_x0000_t202" style="position:absolute;margin-left:230.5pt;margin-top:162.75pt;width:325.8pt;height:38.55pt;z-index:251667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" filled="f" stroked="f">
                <v:stroke o:forcedash="t"/>
                <v:textbox inset="0,0,0,0">
                  <w:txbxContent>
                    <w:p w14:paraId="0CF6199E" w14:textId="77777777" w:rsidR="005D791F" w:rsidRPr="00684307" w:rsidRDefault="005D791F" w:rsidP="00B57E70">
                      <w:pPr>
                        <w:pStyle w:val="2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684307">
                        <w:rPr>
                          <w:rFonts w:ascii="ヒラギノ丸ゴ Pro W4" w:eastAsia="ヒラギノ丸ゴ Pro W4" w:hAnsi="ヒラギノ丸ゴ Pro W4" w:hint="eastAsia"/>
                        </w:rPr>
                        <w:t>これはサンプル文章です。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10" behindDoc="0" locked="0" layoutInCell="1" allowOverlap="1" wp14:anchorId="7CC0878C" wp14:editId="011CF43C">
                <wp:simplePos x="0" y="0"/>
                <wp:positionH relativeFrom="page">
                  <wp:posOffset>584200</wp:posOffset>
                </wp:positionH>
                <wp:positionV relativeFrom="page">
                  <wp:posOffset>6724015</wp:posOffset>
                </wp:positionV>
                <wp:extent cx="2018665" cy="940435"/>
                <wp:effectExtent l="0" t="0" r="13335" b="24765"/>
                <wp:wrapTight wrapText="bothSides">
                  <wp:wrapPolygon edited="0">
                    <wp:start x="0" y="0"/>
                    <wp:lineTo x="0" y="21585"/>
                    <wp:lineTo x="21471" y="21585"/>
                    <wp:lineTo x="21471" y="0"/>
                    <wp:lineTo x="0" y="0"/>
                  </wp:wrapPolygon>
                </wp:wrapTight>
                <wp:docPr id="461" name="Text 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940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605CDAAD" w14:textId="77777777" w:rsidR="005D791F" w:rsidRPr="003C4B7D" w:rsidRDefault="005D791F" w:rsidP="00B57E70">
                            <w:pPr>
                              <w:pStyle w:val="af0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3C4B7D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5" o:spid="_x0000_s1045" type="#_x0000_t202" style="position:absolute;margin-left:46pt;margin-top:529.45pt;width:158.95pt;height:74.05pt;z-index:25166751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" filled="f" stroked="f">
                <v:stroke o:forcedash="t"/>
                <v:textbox inset="0,0,0,0">
                  <w:txbxContent>
                    <w:p w14:paraId="605CDAAD" w14:textId="77777777" w:rsidR="005D791F" w:rsidRPr="003C4B7D" w:rsidRDefault="005D791F" w:rsidP="00B57E70">
                      <w:pPr>
                        <w:pStyle w:val="af0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3C4B7D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06" behindDoc="0" locked="0" layoutInCell="1" allowOverlap="1" wp14:anchorId="4ED24457" wp14:editId="73948D54">
                <wp:simplePos x="0" y="0"/>
                <wp:positionH relativeFrom="page">
                  <wp:posOffset>584835</wp:posOffset>
                </wp:positionH>
                <wp:positionV relativeFrom="page">
                  <wp:posOffset>3388360</wp:posOffset>
                </wp:positionV>
                <wp:extent cx="2018665" cy="1704340"/>
                <wp:effectExtent l="0" t="0" r="13335" b="22860"/>
                <wp:wrapTight wrapText="bothSides">
                  <wp:wrapPolygon edited="0">
                    <wp:start x="0" y="0"/>
                    <wp:lineTo x="0" y="21568"/>
                    <wp:lineTo x="21471" y="21568"/>
                    <wp:lineTo x="21471" y="0"/>
                    <wp:lineTo x="0" y="0"/>
                  </wp:wrapPolygon>
                </wp:wrapTight>
                <wp:docPr id="460" name="Text 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1704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1A00B57E" w14:textId="77777777" w:rsidR="005D791F" w:rsidRPr="002A0EA4" w:rsidRDefault="005D791F" w:rsidP="00B57E70">
                            <w:pPr>
                              <w:pStyle w:val="af0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2A0EA4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1" o:spid="_x0000_s1046" type="#_x0000_t202" style="position:absolute;margin-left:46.05pt;margin-top:266.8pt;width:158.95pt;height:134.2pt;z-index:25166750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" filled="f" stroked="f">
                <v:stroke o:forcedash="t"/>
                <v:textbox inset="0,0,0,0">
                  <w:txbxContent>
                    <w:p w14:paraId="1A00B57E" w14:textId="77777777" w:rsidR="005D791F" w:rsidRPr="002A0EA4" w:rsidRDefault="005D791F" w:rsidP="00B57E70">
                      <w:pPr>
                        <w:pStyle w:val="af0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2A0EA4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11" behindDoc="0" locked="0" layoutInCell="1" allowOverlap="1" wp14:anchorId="24FEBF03" wp14:editId="5BF2945B">
                <wp:simplePos x="0" y="0"/>
                <wp:positionH relativeFrom="page">
                  <wp:posOffset>584835</wp:posOffset>
                </wp:positionH>
                <wp:positionV relativeFrom="page">
                  <wp:posOffset>6425565</wp:posOffset>
                </wp:positionV>
                <wp:extent cx="2018665" cy="234315"/>
                <wp:effectExtent l="0" t="0" r="13335" b="19685"/>
                <wp:wrapTight wrapText="bothSides">
                  <wp:wrapPolygon edited="0">
                    <wp:start x="0" y="0"/>
                    <wp:lineTo x="0" y="21073"/>
                    <wp:lineTo x="21471" y="21073"/>
                    <wp:lineTo x="21471" y="0"/>
                    <wp:lineTo x="0" y="0"/>
                  </wp:wrapPolygon>
                </wp:wrapTight>
                <wp:docPr id="459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234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24DED8C1" w14:textId="77777777" w:rsidR="005D791F" w:rsidRPr="002A0EA4" w:rsidRDefault="005D791F" w:rsidP="00B57E70">
                            <w:pPr>
                              <w:pStyle w:val="5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2A0EA4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サンプル文章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6" o:spid="_x0000_s1047" type="#_x0000_t202" style="position:absolute;margin-left:46.05pt;margin-top:505.95pt;width:158.95pt;height:18.45pt;z-index:25166751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" filled="f" stroked="f">
                <v:stroke o:forcedash="t"/>
                <v:textbox inset="0,0,0,0">
                  <w:txbxContent>
                    <w:p w14:paraId="24DED8C1" w14:textId="77777777" w:rsidR="005D791F" w:rsidRPr="002A0EA4" w:rsidRDefault="005D791F" w:rsidP="00B57E70">
                      <w:pPr>
                        <w:pStyle w:val="5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2A0EA4">
                        <w:rPr>
                          <w:rFonts w:ascii="ヒラギノ丸ゴ Pro W4" w:eastAsia="ヒラギノ丸ゴ Pro W4" w:hAnsi="ヒラギノ丸ゴ Pro W4" w:hint="eastAsia"/>
                        </w:rPr>
                        <w:t>サンプル文章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09" behindDoc="0" locked="0" layoutInCell="1" allowOverlap="1" wp14:anchorId="04323EBB" wp14:editId="169D2CFB">
                <wp:simplePos x="0" y="0"/>
                <wp:positionH relativeFrom="page">
                  <wp:posOffset>584835</wp:posOffset>
                </wp:positionH>
                <wp:positionV relativeFrom="page">
                  <wp:posOffset>5092700</wp:posOffset>
                </wp:positionV>
                <wp:extent cx="2018665" cy="234315"/>
                <wp:effectExtent l="0" t="0" r="13335" b="19685"/>
                <wp:wrapTight wrapText="bothSides">
                  <wp:wrapPolygon edited="0">
                    <wp:start x="0" y="0"/>
                    <wp:lineTo x="0" y="21073"/>
                    <wp:lineTo x="21471" y="21073"/>
                    <wp:lineTo x="21471" y="0"/>
                    <wp:lineTo x="0" y="0"/>
                  </wp:wrapPolygon>
                </wp:wrapTight>
                <wp:docPr id="458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234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4AF7C33D" w14:textId="77777777" w:rsidR="005D791F" w:rsidRPr="002A0EA4" w:rsidRDefault="005D791F" w:rsidP="00B57E70">
                            <w:pPr>
                              <w:pStyle w:val="5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2A0EA4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サンプル文章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4" o:spid="_x0000_s1048" type="#_x0000_t202" style="position:absolute;margin-left:46.05pt;margin-top:401pt;width:158.95pt;height:18.45pt;z-index:25166750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" filled="f" stroked="f">
                <v:stroke o:forcedash="t"/>
                <v:textbox inset="0,0,0,0">
                  <w:txbxContent>
                    <w:p w14:paraId="4AF7C33D" w14:textId="77777777" w:rsidR="005D791F" w:rsidRPr="002A0EA4" w:rsidRDefault="005D791F" w:rsidP="00B57E70">
                      <w:pPr>
                        <w:pStyle w:val="5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2A0EA4">
                        <w:rPr>
                          <w:rFonts w:ascii="ヒラギノ丸ゴ Pro W4" w:eastAsia="ヒラギノ丸ゴ Pro W4" w:hAnsi="ヒラギノ丸ゴ Pro W4" w:hint="eastAsia"/>
                        </w:rPr>
                        <w:t>サンプル文章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497" behindDoc="0" locked="0" layoutInCell="1" allowOverlap="1" wp14:anchorId="26D350A2" wp14:editId="13C91A37">
                <wp:simplePos x="0" y="0"/>
                <wp:positionH relativeFrom="page">
                  <wp:posOffset>2971800</wp:posOffset>
                </wp:positionH>
                <wp:positionV relativeFrom="page">
                  <wp:posOffset>1164590</wp:posOffset>
                </wp:positionV>
                <wp:extent cx="4126865" cy="902970"/>
                <wp:effectExtent l="0" t="0" r="13335" b="11430"/>
                <wp:wrapTight wrapText="bothSides">
                  <wp:wrapPolygon edited="0">
                    <wp:start x="0" y="0"/>
                    <wp:lineTo x="0" y="21266"/>
                    <wp:lineTo x="21537" y="21266"/>
                    <wp:lineTo x="21537" y="0"/>
                    <wp:lineTo x="0" y="0"/>
                  </wp:wrapPolygon>
                </wp:wrapTight>
                <wp:docPr id="457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6865" cy="902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79711BDA" w14:textId="77777777" w:rsidR="005D791F" w:rsidRPr="00AF3419" w:rsidRDefault="005D791F" w:rsidP="00B57E70">
                            <w:pPr>
                              <w:pStyle w:val="1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AF3419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これはサンプル文章です。</w:t>
                            </w:r>
                          </w:p>
                          <w:p w14:paraId="03466BA4" w14:textId="77777777" w:rsidR="005D791F" w:rsidRPr="00AF3419" w:rsidRDefault="005D791F" w:rsidP="00B57E70">
                            <w:pPr>
                              <w:pStyle w:val="1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AF3419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これはサンプル文章です。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9" o:spid="_x0000_s1049" type="#_x0000_t202" style="position:absolute;margin-left:234pt;margin-top:91.7pt;width:324.95pt;height:71.1pt;z-index:25166749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" filled="f" stroked="f">
                <v:stroke o:forcedash="t"/>
                <v:textbox inset="0,0,0,0">
                  <w:txbxContent>
                    <w:p w14:paraId="79711BDA" w14:textId="77777777" w:rsidR="005D791F" w:rsidRPr="00AF3419" w:rsidRDefault="005D791F" w:rsidP="00B57E70">
                      <w:pPr>
                        <w:pStyle w:val="1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AF3419">
                        <w:rPr>
                          <w:rFonts w:ascii="ヒラギノ丸ゴ Pro W4" w:eastAsia="ヒラギノ丸ゴ Pro W4" w:hAnsi="ヒラギノ丸ゴ Pro W4" w:hint="eastAsia"/>
                        </w:rPr>
                        <w:t>これはサンプル文章です。</w:t>
                      </w:r>
                    </w:p>
                    <w:p w14:paraId="03466BA4" w14:textId="77777777" w:rsidR="005D791F" w:rsidRPr="00AF3419" w:rsidRDefault="005D791F" w:rsidP="00B57E70">
                      <w:pPr>
                        <w:pStyle w:val="1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AF3419">
                        <w:rPr>
                          <w:rFonts w:ascii="ヒラギノ丸ゴ Pro W4" w:eastAsia="ヒラギノ丸ゴ Pro W4" w:hAnsi="ヒラギノ丸ゴ Pro W4" w:hint="eastAsia"/>
                        </w:rPr>
                        <w:t>これはサンプル文章です。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14" behindDoc="0" locked="0" layoutInCell="1" allowOverlap="1" wp14:anchorId="24FF6EC6" wp14:editId="76495DA5">
                <wp:simplePos x="0" y="0"/>
                <wp:positionH relativeFrom="page">
                  <wp:posOffset>584835</wp:posOffset>
                </wp:positionH>
                <wp:positionV relativeFrom="page">
                  <wp:posOffset>2557145</wp:posOffset>
                </wp:positionV>
                <wp:extent cx="2018665" cy="438785"/>
                <wp:effectExtent l="0" t="0" r="13335" b="18415"/>
                <wp:wrapTight wrapText="bothSides">
                  <wp:wrapPolygon edited="0">
                    <wp:start x="0" y="0"/>
                    <wp:lineTo x="0" y="21256"/>
                    <wp:lineTo x="21471" y="21256"/>
                    <wp:lineTo x="21471" y="0"/>
                    <wp:lineTo x="0" y="0"/>
                  </wp:wrapPolygon>
                </wp:wrapTight>
                <wp:docPr id="456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438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6478383E" w14:textId="77777777" w:rsidR="005D791F" w:rsidRPr="00AF3419" w:rsidRDefault="005D791F" w:rsidP="00B57E70">
                            <w:pPr>
                              <w:pStyle w:val="4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AF3419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サンプル文章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9" o:spid="_x0000_s1050" type="#_x0000_t202" style="position:absolute;margin-left:46.05pt;margin-top:201.35pt;width:158.95pt;height:34.55pt;z-index:25166751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" filled="f" stroked="f">
                <v:stroke o:forcedash="t"/>
                <v:textbox inset="0,0,0,0">
                  <w:txbxContent>
                    <w:p w14:paraId="6478383E" w14:textId="77777777" w:rsidR="005D791F" w:rsidRPr="00AF3419" w:rsidRDefault="005D791F" w:rsidP="00B57E70">
                      <w:pPr>
                        <w:pStyle w:val="4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AF3419">
                        <w:rPr>
                          <w:rFonts w:ascii="ヒラギノ丸ゴ Pro W4" w:eastAsia="ヒラギノ丸ゴ Pro W4" w:hAnsi="ヒラギノ丸ゴ Pro W4" w:hint="eastAsia"/>
                        </w:rPr>
                        <w:t>サンプル文章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0C681F">
        <w:rPr>
          <w:noProof/>
        </w:rPr>
        <w:drawing>
          <wp:anchor distT="0" distB="0" distL="118745" distR="118745" simplePos="0" relativeHeight="251667457" behindDoc="0" locked="0" layoutInCell="0" allowOverlap="1" wp14:anchorId="779A7A39" wp14:editId="7C4FE380">
            <wp:simplePos x="5486400" y="8229600"/>
            <wp:positionH relativeFrom="page">
              <wp:posOffset>457200</wp:posOffset>
            </wp:positionH>
            <wp:positionV relativeFrom="page">
              <wp:posOffset>1014730</wp:posOffset>
            </wp:positionV>
            <wp:extent cx="2267857" cy="1262743"/>
            <wp:effectExtent l="25400" t="0" r="0" b="0"/>
            <wp:wrapTight wrapText="bothSides">
              <wp:wrapPolygon edited="0">
                <wp:start x="484" y="0"/>
                <wp:lineTo x="-242" y="1738"/>
                <wp:lineTo x="-242" y="21290"/>
                <wp:lineTo x="21531" y="21290"/>
                <wp:lineTo x="21531" y="1303"/>
                <wp:lineTo x="20805" y="0"/>
                <wp:lineTo x="484" y="0"/>
              </wp:wrapPolygon>
            </wp:wrapTight>
            <wp:docPr id="19" name="Placeholder" descr="::thrill piccs:42-157314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::thrill piccs:42-15731471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17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857" cy="1262743"/>
                    </a:xfrm>
                    <a:prstGeom prst="round2Same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C681F">
        <w:br w:type="page"/>
      </w:r>
      <w:r w:rsidR="00EE209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628" behindDoc="0" locked="0" layoutInCell="1" allowOverlap="1" wp14:anchorId="1FD79D03" wp14:editId="2DAF4B24">
                <wp:simplePos x="0" y="0"/>
                <wp:positionH relativeFrom="page">
                  <wp:posOffset>6785610</wp:posOffset>
                </wp:positionH>
                <wp:positionV relativeFrom="page">
                  <wp:posOffset>9842500</wp:posOffset>
                </wp:positionV>
                <wp:extent cx="310515" cy="402590"/>
                <wp:effectExtent l="3810" t="0" r="3175" b="381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455" name="Text Box 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" cy="402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2822A2FC" w14:textId="77777777" w:rsidR="005D791F" w:rsidRPr="005A3935" w:rsidRDefault="005D791F" w:rsidP="00B57E70">
                            <w:pPr>
                              <w:rPr>
                                <w:color w:val="3689CF" w:themeColor="text2"/>
                              </w:rPr>
                            </w:pPr>
                            <w:r>
                              <w:rPr>
                                <w:color w:val="3689CF" w:themeColor="text2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81" o:spid="_x0000_s1051" type="#_x0000_t202" style="position:absolute;margin-left:534.3pt;margin-top:775pt;width:24.45pt;height:31.7pt;z-index:2516716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" mv:complextextbox="1" filled="f" stroked="f">
                <v:textbox inset=",7.2pt,,7.2pt">
                  <w:txbxContent>
                    <w:p w14:paraId="2822A2FC" w14:textId="77777777" w:rsidR="005D791F" w:rsidRPr="005A3935" w:rsidRDefault="005D791F" w:rsidP="00B57E70">
                      <w:pPr>
                        <w:rPr>
                          <w:color w:val="3689CF" w:themeColor="text2"/>
                        </w:rPr>
                      </w:pPr>
                      <w:r>
                        <w:rPr>
                          <w:color w:val="3689CF" w:themeColor="text2"/>
                        </w:rPr>
                        <w:t>3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00" behindDoc="0" locked="0" layoutInCell="1" allowOverlap="1" wp14:anchorId="38E26FC2" wp14:editId="61E62A7C">
                <wp:simplePos x="0" y="0"/>
                <wp:positionH relativeFrom="page">
                  <wp:posOffset>3870960</wp:posOffset>
                </wp:positionH>
                <wp:positionV relativeFrom="page">
                  <wp:posOffset>6112510</wp:posOffset>
                </wp:positionV>
                <wp:extent cx="3183890" cy="3729990"/>
                <wp:effectExtent l="0" t="0" r="0" b="3810"/>
                <wp:wrapTight wrapText="bothSides">
                  <wp:wrapPolygon edited="0">
                    <wp:start x="172" y="0"/>
                    <wp:lineTo x="172" y="21475"/>
                    <wp:lineTo x="21195" y="21475"/>
                    <wp:lineTo x="21195" y="0"/>
                    <wp:lineTo x="172" y="0"/>
                  </wp:wrapPolygon>
                </wp:wrapTight>
                <wp:docPr id="454" name="Text Box 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3890" cy="3729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linkedTxbx id="25" seq="4"/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41" o:spid="_x0000_s1052" type="#_x0000_t202" style="position:absolute;margin-left:304.8pt;margin-top:481.3pt;width:250.7pt;height:293.7pt;z-index:2516675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" mv:complextextbox="1" filled="f" stroked="f">
                <v:stroke o:forcedash="t"/>
                <v:textbox style="mso-next-textbox:#Text Box 86" inset=",0,,0">
                  <w:txbxContent/>
                </v:textbox>
                <w10:wrap type="tight" anchorx="page" anchory="page"/>
              </v:shape>
            </w:pict>
          </mc:Fallback>
        </mc:AlternateContent>
      </w:r>
      <w:r w:rsidR="00066380">
        <w:rPr>
          <w:noProof/>
        </w:rPr>
        <mc:AlternateContent>
          <mc:Choice Requires="wpg">
            <w:drawing>
              <wp:anchor distT="0" distB="0" distL="114300" distR="114300" simplePos="0" relativeHeight="251667498" behindDoc="0" locked="0" layoutInCell="1" allowOverlap="1" wp14:anchorId="4CC93DCF" wp14:editId="60F6E611">
                <wp:simplePos x="0" y="0"/>
                <wp:positionH relativeFrom="page">
                  <wp:posOffset>460375</wp:posOffset>
                </wp:positionH>
                <wp:positionV relativeFrom="page">
                  <wp:posOffset>6116320</wp:posOffset>
                </wp:positionV>
                <wp:extent cx="3183890" cy="3803650"/>
                <wp:effectExtent l="0" t="0" r="0" b="6350"/>
                <wp:wrapThrough wrapText="bothSides">
                  <wp:wrapPolygon edited="0">
                    <wp:start x="172" y="0"/>
                    <wp:lineTo x="172" y="21492"/>
                    <wp:lineTo x="21195" y="21492"/>
                    <wp:lineTo x="21195" y="0"/>
                    <wp:lineTo x="172" y="0"/>
                  </wp:wrapPolygon>
                </wp:wrapThrough>
                <wp:docPr id="228" name="図形グループ 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3890" cy="3803650"/>
                          <a:chOff x="0" y="0"/>
                          <a:chExt cx="3183890" cy="3803650"/>
                        </a:xfrm>
                        <a:extLst>
                          <a:ext uri="{0CCBE362-F206-4b92-989A-16890622DB6E}">
                            <ma14:wrappingTextBoxFlag xmlns:ma14="http://schemas.microsoft.com/office/mac/drawingml/2011/main" val="1"/>
                          </a:ext>
                        </a:extLst>
                      </wpg:grpSpPr>
                      <wps:wsp>
                        <wps:cNvPr id="453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183890" cy="380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FAA26D3D-D897-4be2-8F04-BA451C77F1D7}">
                              <ma14:placeholderFlag xmlns:ma14="http://schemas.microsoft.com/office/mac/drawingml/2011/main" val="1"/>
                            </a:ext>
                            <a:ext uri="{C572A759-6A51-4108-AA02-DFA0A04FC94B}">
                              <ma14:wrappingTextBoxFlag xmlns:ma14="http://schemas.microsoft.com/office/mac/drawingml/2011/main" val="1"/>
                            </a:ext>
                          </a:extLst>
                        </wps:spPr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7" name="テキスト 7"/>
                        <wps:cNvSpPr txBox="1"/>
                        <wps:spPr>
                          <a:xfrm>
                            <a:off x="91440" y="0"/>
                            <a:ext cx="3001010" cy="318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txbx id="25">
                          <w:txbxContent>
                            <w:p w14:paraId="6E8191B5" w14:textId="77777777" w:rsidR="005D791F" w:rsidRPr="00684307" w:rsidRDefault="005D791F" w:rsidP="00B57E70">
                              <w:pPr>
                                <w:pStyle w:val="2"/>
                                <w:spacing w:after="220" w:line="280" w:lineRule="exact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684307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これはサンプル文章です。</w:t>
                              </w:r>
                            </w:p>
                            <w:p w14:paraId="7BBFD066" w14:textId="77777777" w:rsidR="005D791F" w:rsidRPr="00684307" w:rsidRDefault="005D791F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684307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</w:t>
                              </w:r>
                              <w:r w:rsidRPr="00684307">
                                <w:rPr>
                                  <w:rStyle w:val="af"/>
                                  <w:rFonts w:ascii="ヒラギノ丸ゴ Pro W4" w:eastAsia="ヒラギノ丸ゴ Pro W4" w:hAnsi="ヒラギノ丸ゴ Pro W4" w:hint="eastAsia"/>
                                </w:rPr>
                                <w:t>下はサンプル文章です。&lt;このテンプレートを使って、自分の所属するワークグループやプロジェクトについての Web ページを</w:t>
                              </w:r>
                              <w:r w:rsidRPr="00684307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マスタに設定してあります。&gt;</w:t>
                              </w:r>
                            </w:p>
                            <w:p w14:paraId="08AADECE" w14:textId="77777777" w:rsidR="005D791F" w:rsidRPr="00684307" w:rsidRDefault="005D791F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</w:p>
                            <w:p w14:paraId="1E324128" w14:textId="77777777" w:rsidR="005D791F" w:rsidRPr="00684307" w:rsidRDefault="005D791F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684307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  <w:p w14:paraId="08FA577A" w14:textId="77777777" w:rsidR="005D791F" w:rsidRPr="00684307" w:rsidRDefault="005D791F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</w:p>
                            <w:p w14:paraId="06FAA2CA" w14:textId="77777777" w:rsidR="005D791F" w:rsidRPr="00684307" w:rsidRDefault="005D791F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684307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マスタに設定してあります。&gt;</w:t>
                              </w:r>
                            </w:p>
                            <w:p w14:paraId="5843CD17" w14:textId="77777777" w:rsidR="005D791F" w:rsidRPr="00684307" w:rsidRDefault="005D791F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</w:p>
                            <w:p w14:paraId="3C1FBD8D" w14:textId="77777777" w:rsidR="005D791F" w:rsidRPr="00206FBF" w:rsidRDefault="005D791F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684307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</w:t>
                              </w:r>
                              <w:r w:rsidRPr="00206FBF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  <w:p w14:paraId="28B7AE07" w14:textId="77777777" w:rsidR="005D791F" w:rsidRPr="00206FBF" w:rsidRDefault="005D791F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</w:p>
                            <w:p w14:paraId="299C1A49" w14:textId="77777777" w:rsidR="005D791F" w:rsidRPr="00206FBF" w:rsidRDefault="005D791F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206FBF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  <w:p w14:paraId="64A930E5" w14:textId="77777777" w:rsidR="005D791F" w:rsidRPr="00206FBF" w:rsidRDefault="005D791F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</w:p>
                            <w:p w14:paraId="49C59AE1" w14:textId="77777777" w:rsidR="005D791F" w:rsidRPr="00206FBF" w:rsidRDefault="005D791F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206FBF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  <w:p w14:paraId="3CD393D6" w14:textId="77777777" w:rsidR="005D791F" w:rsidRPr="00206FBF" w:rsidRDefault="005D791F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</w:p>
                            <w:p w14:paraId="1BDB5A60" w14:textId="77777777" w:rsidR="005D791F" w:rsidRPr="00206FBF" w:rsidRDefault="005D791F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206FBF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  <w:p w14:paraId="4926E25A" w14:textId="77777777" w:rsidR="005D791F" w:rsidRPr="00206FBF" w:rsidRDefault="005D791F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</w:p>
                            <w:p w14:paraId="73C6697D" w14:textId="77777777" w:rsidR="005D791F" w:rsidRPr="00206FBF" w:rsidRDefault="005D791F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206FBF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  <w:p w14:paraId="1DC9D59A" w14:textId="77777777" w:rsidR="005D791F" w:rsidRPr="00C31788" w:rsidRDefault="005D791F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C31788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  <w:p w14:paraId="63142BB7" w14:textId="77777777" w:rsidR="005D791F" w:rsidRPr="00C31788" w:rsidRDefault="005D791F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</w:p>
                            <w:p w14:paraId="17DE0338" w14:textId="77777777" w:rsidR="005D791F" w:rsidRPr="00C31788" w:rsidRDefault="005D791F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C31788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  <w:p w14:paraId="3B2E38DC" w14:textId="77777777" w:rsidR="005D791F" w:rsidRPr="00C31788" w:rsidRDefault="005D791F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</w:p>
                            <w:p w14:paraId="77482EA1" w14:textId="77777777" w:rsidR="005D791F" w:rsidRPr="00C31788" w:rsidRDefault="005D791F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C31788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  <w:p w14:paraId="2731C71B" w14:textId="77777777" w:rsidR="005D791F" w:rsidRPr="00C31788" w:rsidRDefault="005D791F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C31788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  <w:p w14:paraId="3BB030F3" w14:textId="77777777" w:rsidR="005D791F" w:rsidRPr="00C31788" w:rsidRDefault="005D791F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</w:p>
                            <w:p w14:paraId="7152A175" w14:textId="77777777" w:rsidR="005D791F" w:rsidRPr="00C31788" w:rsidRDefault="005D791F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C31788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テキスト 224"/>
                        <wps:cNvSpPr txBox="1"/>
                        <wps:spPr>
                          <a:xfrm>
                            <a:off x="91440" y="317500"/>
                            <a:ext cx="3001010" cy="159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25" seq="1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テキスト 225"/>
                        <wps:cNvSpPr txBox="1"/>
                        <wps:spPr>
                          <a:xfrm>
                            <a:off x="91440" y="1910080"/>
                            <a:ext cx="3001010" cy="322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25" seq="2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テキスト 227"/>
                        <wps:cNvSpPr txBox="1"/>
                        <wps:spPr>
                          <a:xfrm>
                            <a:off x="91440" y="2231390"/>
                            <a:ext cx="3001010" cy="145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25" seq="3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図形グループ 228" o:spid="_x0000_s1053" style="position:absolute;margin-left:36.25pt;margin-top:481.6pt;width:250.7pt;height:299.5pt;z-index:251667498;mso-position-horizontal-relative:page;mso-position-vertical-relative:page" coordsize="3183890,38036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" mv:complextextbox="1">
                <v:shape id="Text Box 83" o:spid="_x0000_s1054" type="#_x0000_t202" style="position:absolute;width:3183890;height:380365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z8ZOxAAA&#10;ANwAAAAPAAAAZHJzL2Rvd25yZXYueG1sRI9bi8IwFITfhf0P4Qj7ponrhVqNsiwIuyKIF3w+NMe2&#10;2JyUJmr99xtB8HGYmW+Y+bK1lbhR40vHGgZ9BYI4c6bkXMPxsOolIHxANlg5Jg0P8rBcfHTmmBp3&#10;5x3d9iEXEcI+RQ1FCHUqpc8Ksuj7riaO3tk1FkOUTS5Ng/cIt5X8UmoiLZYcFwqs6aeg7LK/Wg0y&#10;OY02JtlOr4/10FwO5VH9rZTWn932ewYiUBve4Vf712gYjYfwPBOPgFz8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8/GTsQAAADcAAAADwAAAAAAAAAAAAAAAACXAgAAZHJzL2Rv&#10;d25yZXYueG1sUEsFBgAAAAAEAAQA9QAAAIgDAAAAAA==&#10;" mv:complextextbox="1" filled="f" stroked="f">
                  <v:stroke o:forcedash="t"/>
                  <v:textbox inset=",0,,0"/>
                </v:shape>
                <v:shape id="テキスト 7" o:spid="_x0000_s1055" type="#_x0000_t202" style="position:absolute;left:91440;width:3001010;height:3187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+TTDwwAA&#10;ANoAAAAPAAAAZHJzL2Rvd25yZXYueG1sRI9Ba8JAFITvBf/D8oTe6kYPto2uIqIgFMQYDx6f2Wey&#10;mH0bs6vGf98VCj0OM/MNM513thZ3ar1xrGA4SEAQF04bLhUc8vXHFwgfkDXWjknBkzzMZ723Kaba&#10;PTij+z6UIkLYp6igCqFJpfRFRRb9wDXE0Tu71mKIsi2lbvER4baWoyQZS4uG40KFDS0rKi77m1Ww&#10;OHK2MtftaZedM5Pn3wn/jC9Kvfe7xQREoC78h//aG63gE15X4g2Qs1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I+TTDwwAAANoAAAAPAAAAAAAAAAAAAAAAAJcCAABkcnMvZG93&#10;bnJldi54bWxQSwUGAAAAAAQABAD1AAAAhwMAAAAA&#10;" filled="f" stroked="f">
                  <v:textbox style="mso-next-textbox:#テキスト 224" inset="0,0,0,0">
                    <w:txbxContent>
                      <w:p w14:paraId="6E8191B5" w14:textId="77777777" w:rsidR="005D791F" w:rsidRPr="00684307" w:rsidRDefault="005D791F" w:rsidP="00B57E70">
                        <w:pPr>
                          <w:pStyle w:val="2"/>
                          <w:spacing w:after="220" w:line="280" w:lineRule="exact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684307">
                          <w:rPr>
                            <w:rFonts w:ascii="ヒラギノ丸ゴ Pro W4" w:eastAsia="ヒラギノ丸ゴ Pro W4" w:hAnsi="ヒラギノ丸ゴ Pro W4" w:hint="eastAsia"/>
                          </w:rPr>
                          <w:t>これはサンプル文章です。</w:t>
                        </w:r>
                      </w:p>
                      <w:p w14:paraId="7BBFD066" w14:textId="77777777" w:rsidR="005D791F" w:rsidRPr="00684307" w:rsidRDefault="005D791F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684307">
                          <w:rPr>
                            <w:rFonts w:ascii="ヒラギノ丸ゴ Pro W4" w:eastAsia="ヒラギノ丸ゴ Pro W4" w:hAnsi="ヒラギノ丸ゴ Pro W4" w:hint="eastAsia"/>
                          </w:rPr>
                          <w:t>以</w:t>
                        </w:r>
                        <w:r w:rsidRPr="00684307">
                          <w:rPr>
                            <w:rStyle w:val="af"/>
                            <w:rFonts w:ascii="ヒラギノ丸ゴ Pro W4" w:eastAsia="ヒラギノ丸ゴ Pro W4" w:hAnsi="ヒラギノ丸ゴ Pro W4" w:hint="eastAsia"/>
                          </w:rPr>
                          <w:t>下はサンプル文章です。&lt;このテンプレートを使って、自分の所属するワークグループやプロジェクトについての Web ページを</w:t>
                        </w:r>
                        <w:r w:rsidRPr="00684307">
                          <w:rPr>
                            <w:rFonts w:ascii="ヒラギノ丸ゴ Pro W4" w:eastAsia="ヒラギノ丸ゴ Pro W4" w:hAnsi="ヒラギノ丸ゴ Pro W4" w:hint="eastAsia"/>
                          </w:rPr>
                          <w:t>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マスタに設定してあります。&gt;</w:t>
                        </w:r>
                      </w:p>
                      <w:p w14:paraId="08AADECE" w14:textId="77777777" w:rsidR="005D791F" w:rsidRPr="00684307" w:rsidRDefault="005D791F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</w:p>
                      <w:p w14:paraId="1E324128" w14:textId="77777777" w:rsidR="005D791F" w:rsidRPr="00684307" w:rsidRDefault="005D791F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684307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  <w:p w14:paraId="08FA577A" w14:textId="77777777" w:rsidR="005D791F" w:rsidRPr="00684307" w:rsidRDefault="005D791F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</w:p>
                      <w:p w14:paraId="06FAA2CA" w14:textId="77777777" w:rsidR="005D791F" w:rsidRPr="00684307" w:rsidRDefault="005D791F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684307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マスタに設定してあります。&gt;</w:t>
                        </w:r>
                      </w:p>
                      <w:p w14:paraId="5843CD17" w14:textId="77777777" w:rsidR="005D791F" w:rsidRPr="00684307" w:rsidRDefault="005D791F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</w:p>
                      <w:p w14:paraId="3C1FBD8D" w14:textId="77777777" w:rsidR="005D791F" w:rsidRPr="00206FBF" w:rsidRDefault="005D791F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684307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</w:t>
                        </w:r>
                        <w:r w:rsidRPr="00206FBF">
                          <w:rPr>
                            <w:rFonts w:ascii="ヒラギノ丸ゴ Pro W4" w:eastAsia="ヒラギノ丸ゴ Pro W4" w:hAnsi="ヒラギノ丸ゴ Pro W4" w:hint="eastAsia"/>
                          </w:rPr>
                          <w:t>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  <w:p w14:paraId="28B7AE07" w14:textId="77777777" w:rsidR="005D791F" w:rsidRPr="00206FBF" w:rsidRDefault="005D791F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</w:p>
                      <w:p w14:paraId="299C1A49" w14:textId="77777777" w:rsidR="005D791F" w:rsidRPr="00206FBF" w:rsidRDefault="005D791F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206FBF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  <w:p w14:paraId="64A930E5" w14:textId="77777777" w:rsidR="005D791F" w:rsidRPr="00206FBF" w:rsidRDefault="005D791F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</w:p>
                      <w:p w14:paraId="49C59AE1" w14:textId="77777777" w:rsidR="005D791F" w:rsidRPr="00206FBF" w:rsidRDefault="005D791F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206FBF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  <w:p w14:paraId="3CD393D6" w14:textId="77777777" w:rsidR="005D791F" w:rsidRPr="00206FBF" w:rsidRDefault="005D791F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</w:p>
                      <w:p w14:paraId="1BDB5A60" w14:textId="77777777" w:rsidR="005D791F" w:rsidRPr="00206FBF" w:rsidRDefault="005D791F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206FBF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  <w:p w14:paraId="4926E25A" w14:textId="77777777" w:rsidR="005D791F" w:rsidRPr="00206FBF" w:rsidRDefault="005D791F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</w:p>
                      <w:p w14:paraId="73C6697D" w14:textId="77777777" w:rsidR="005D791F" w:rsidRPr="00206FBF" w:rsidRDefault="005D791F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206FBF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  <w:p w14:paraId="1DC9D59A" w14:textId="77777777" w:rsidR="005D791F" w:rsidRPr="00C31788" w:rsidRDefault="005D791F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C31788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  <w:p w14:paraId="63142BB7" w14:textId="77777777" w:rsidR="005D791F" w:rsidRPr="00C31788" w:rsidRDefault="005D791F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</w:p>
                      <w:p w14:paraId="17DE0338" w14:textId="77777777" w:rsidR="005D791F" w:rsidRPr="00C31788" w:rsidRDefault="005D791F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C31788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  <w:p w14:paraId="3B2E38DC" w14:textId="77777777" w:rsidR="005D791F" w:rsidRPr="00C31788" w:rsidRDefault="005D791F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</w:p>
                      <w:p w14:paraId="77482EA1" w14:textId="77777777" w:rsidR="005D791F" w:rsidRPr="00C31788" w:rsidRDefault="005D791F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C31788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  <w:p w14:paraId="2731C71B" w14:textId="77777777" w:rsidR="005D791F" w:rsidRPr="00C31788" w:rsidRDefault="005D791F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C31788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  <w:p w14:paraId="3BB030F3" w14:textId="77777777" w:rsidR="005D791F" w:rsidRPr="00C31788" w:rsidRDefault="005D791F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</w:p>
                      <w:p w14:paraId="7152A175" w14:textId="77777777" w:rsidR="005D791F" w:rsidRPr="00C31788" w:rsidRDefault="005D791F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C31788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</w:txbxContent>
                  </v:textbox>
                </v:shape>
                <v:shape id="テキスト 224" o:spid="_x0000_s1056" type="#_x0000_t202" style="position:absolute;left:91440;top:317500;width:3001010;height:159385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dWrwxQAA&#10;ANwAAAAPAAAAZHJzL2Rvd25yZXYueG1sRI9Ba8JAFITvBf/D8oTe6sZQpEZXEWlBKBRjPHh8Zp/J&#10;YvZtzK6a/vuuUPA4zMw3zHzZ20bcqPPGsYLxKAFBXDptuFKwL77ePkD4gKyxcUwKfsnDcjF4mWOm&#10;3Z1zuu1CJSKEfYYK6hDaTEpf1mTRj1xLHL2T6yyGKLtK6g7vEW4bmSbJRFo0HBdqbGldU3neXa2C&#10;1YHzT3P5OW7zU26KYprw9+Ss1OuwX81ABOrDM/zf3mgFafoOjzPxCMjF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51avDFAAAA3AAAAA8AAAAAAAAAAAAAAAAAlwIAAGRycy9k&#10;b3ducmV2LnhtbFBLBQYAAAAABAAEAPUAAACJAwAAAAA=&#10;" filled="f" stroked="f">
                  <v:textbox style="mso-next-textbox:#テキスト 225" inset="0,0,0,0">
                    <w:txbxContent/>
                  </v:textbox>
                </v:shape>
                <v:shape id="テキスト 225" o:spid="_x0000_s1057" type="#_x0000_t202" style="position:absolute;left:91440;top:1910080;width:3001010;height:3225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Oc9rxQAA&#10;ANwAAAAPAAAAZHJzL2Rvd25yZXYueG1sRI9Ba8JAFITvBf/D8oTe6sZApUZXEWlBKBRjPHh8Zp/J&#10;YvZtzK6a/vuuUPA4zMw3zHzZ20bcqPPGsYLxKAFBXDptuFKwL77ePkD4gKyxcUwKfsnDcjF4mWOm&#10;3Z1zuu1CJSKEfYYK6hDaTEpf1mTRj1xLHL2T6yyGKLtK6g7vEW4bmSbJRFo0HBdqbGldU3neXa2C&#10;1YHzT3P5OW7zU26KYprw9+Ss1OuwX81ABOrDM/zf3mgFafoOjzPxCMjF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E5z2vFAAAA3AAAAA8AAAAAAAAAAAAAAAAAlwIAAGRycy9k&#10;b3ducmV2LnhtbFBLBQYAAAAABAAEAPUAAACJAwAAAAA=&#10;" filled="f" stroked="f">
                  <v:textbox style="mso-next-textbox:#テキスト 227" inset="0,0,0,0">
                    <w:txbxContent/>
                  </v:textbox>
                </v:shape>
                <v:shape id="テキスト 227" o:spid="_x0000_s1058" type="#_x0000_t202" style="position:absolute;left:91440;top:2231390;width:3001010;height:145415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+p/SHxQAA&#10;ANwAAAAPAAAAZHJzL2Rvd25yZXYueG1sRI9Ba8JAFITvBf/D8oTe6sYcbI2uItKCUJDGePD4zD6T&#10;xezbmF01/vtuoeBxmJlvmPmyt424UeeNYwXjUQKCuHTacKVgX3y9fYDwAVlj45gUPMjDcjF4mWOm&#10;3Z1zuu1CJSKEfYYK6hDaTEpf1mTRj1xLHL2T6yyGKLtK6g7vEW4bmSbJRFo0HBdqbGldU3neXa2C&#10;1YHzT3PZHn/yU26KYprw9+Ss1OuwX81ABOrDM/zf3mgFafoOf2fiEZCLX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6n9IfFAAAA3AAAAA8AAAAAAAAAAAAAAAAAlwIAAGRycy9k&#10;b3ducmV2LnhtbFBLBQYAAAAABAAEAPUAAACJAwAAAAA=&#10;" filled="f" stroked="f">
                  <v:textbox style="mso-next-textbox:#Text Box 741" inset="0,0,0,0">
                    <w:txbxContent/>
                  </v:textbox>
                </v:shape>
                <w10:wrap type="through" anchorx="page" anchory="page"/>
              </v:group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459" behindDoc="0" locked="0" layoutInCell="1" allowOverlap="1" wp14:anchorId="0807A7D1" wp14:editId="51A18B90">
                <wp:simplePos x="0" y="0"/>
                <wp:positionH relativeFrom="page">
                  <wp:posOffset>4017010</wp:posOffset>
                </wp:positionH>
                <wp:positionV relativeFrom="page">
                  <wp:posOffset>4645025</wp:posOffset>
                </wp:positionV>
                <wp:extent cx="3108325" cy="320040"/>
                <wp:effectExtent l="0" t="0" r="0" b="10160"/>
                <wp:wrapTight wrapText="bothSides">
                  <wp:wrapPolygon edited="0">
                    <wp:start x="0" y="0"/>
                    <wp:lineTo x="0" y="20571"/>
                    <wp:lineTo x="21357" y="20571"/>
                    <wp:lineTo x="21357" y="0"/>
                    <wp:lineTo x="0" y="0"/>
                  </wp:wrapPolygon>
                </wp:wrapTight>
                <wp:docPr id="452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08325" cy="32004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4A7EBB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38100" dist="25400" dir="5400000" algn="ctr" rotWithShape="0">
                                  <a:srgbClr val="000000">
                                    <a:alpha val="35001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14A31FBB" w14:textId="77777777" w:rsidR="005D791F" w:rsidRPr="00684307" w:rsidRDefault="005D791F" w:rsidP="00B57E70">
                            <w:pPr>
                              <w:pStyle w:val="af3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684307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記者名: [名前]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4" o:spid="_x0000_s1059" style="position:absolute;margin-left:316.3pt;margin-top:365.75pt;width:244.75pt;height:25.2pt;z-index:25166745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" fillcolor="#c81805 [3205]" stroked="f" strokecolor="#4a7ebb" strokeweight="1.5pt">
                <v:stroke o:forcedash="t"/>
                <v:shadow opacity="22938f" mv:blur="38100f" offset="0,2pt"/>
                <v:textbox inset=",0,,0">
                  <w:txbxContent>
                    <w:p w14:paraId="14A31FBB" w14:textId="77777777" w:rsidR="005D791F" w:rsidRPr="00684307" w:rsidRDefault="005D791F" w:rsidP="00B57E70">
                      <w:pPr>
                        <w:pStyle w:val="af3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684307">
                        <w:rPr>
                          <w:rFonts w:ascii="ヒラギノ丸ゴ Pro W4" w:eastAsia="ヒラギノ丸ゴ Pro W4" w:hAnsi="ヒラギノ丸ゴ Pro W4" w:hint="eastAsia"/>
                        </w:rPr>
                        <w:t>記者名: [名前]</w:t>
                      </w:r>
                    </w:p>
                  </w:txbxContent>
                </v:textbox>
                <w10:wrap type="tight" anchorx="page" anchory="page"/>
              </v:rect>
            </w:pict>
          </mc:Fallback>
        </mc:AlternateContent>
      </w:r>
      <w:r w:rsidR="000C681F">
        <w:rPr>
          <w:noProof/>
        </w:rPr>
        <w:drawing>
          <wp:anchor distT="0" distB="0" distL="118745" distR="118745" simplePos="0" relativeHeight="251660288" behindDoc="0" locked="0" layoutInCell="0" allowOverlap="1" wp14:anchorId="11056701" wp14:editId="3D73F492">
            <wp:simplePos x="0" y="0"/>
            <wp:positionH relativeFrom="page">
              <wp:posOffset>457200</wp:posOffset>
            </wp:positionH>
            <wp:positionV relativeFrom="page">
              <wp:posOffset>990600</wp:posOffset>
            </wp:positionV>
            <wp:extent cx="6641465" cy="3320415"/>
            <wp:effectExtent l="25400" t="0" r="0" b="0"/>
            <wp:wrapTight wrapText="bothSides">
              <wp:wrapPolygon edited="0">
                <wp:start x="1074" y="0"/>
                <wp:lineTo x="578" y="496"/>
                <wp:lineTo x="-83" y="1983"/>
                <wp:lineTo x="-83" y="19167"/>
                <wp:lineTo x="578" y="21150"/>
                <wp:lineTo x="1074" y="21480"/>
                <wp:lineTo x="1157" y="21480"/>
                <wp:lineTo x="20322" y="21480"/>
                <wp:lineTo x="20404" y="21480"/>
                <wp:lineTo x="20817" y="21150"/>
                <wp:lineTo x="21561" y="19497"/>
                <wp:lineTo x="21561" y="1983"/>
                <wp:lineTo x="20983" y="496"/>
                <wp:lineTo x="20404" y="0"/>
                <wp:lineTo x="1074" y="0"/>
              </wp:wrapPolygon>
            </wp:wrapTight>
            <wp:docPr id="9" name="Placeholder" descr="::thrill piccs:42-176862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::thrill piccs:42-17686269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12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465" cy="3320415"/>
                    </a:xfrm>
                    <a:prstGeom prst="round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499" behindDoc="0" locked="0" layoutInCell="1" allowOverlap="1" wp14:anchorId="0DD7956E" wp14:editId="247A560A">
                <wp:simplePos x="0" y="0"/>
                <wp:positionH relativeFrom="page">
                  <wp:posOffset>457200</wp:posOffset>
                </wp:positionH>
                <wp:positionV relativeFrom="page">
                  <wp:posOffset>5148580</wp:posOffset>
                </wp:positionV>
                <wp:extent cx="6638925" cy="983615"/>
                <wp:effectExtent l="0" t="0" r="0" b="6985"/>
                <wp:wrapTight wrapText="bothSides">
                  <wp:wrapPolygon edited="0">
                    <wp:start x="83" y="0"/>
                    <wp:lineTo x="83" y="21196"/>
                    <wp:lineTo x="21404" y="21196"/>
                    <wp:lineTo x="21404" y="0"/>
                    <wp:lineTo x="83" y="0"/>
                  </wp:wrapPolygon>
                </wp:wrapTight>
                <wp:docPr id="451" name="Text 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8925" cy="983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49E65C33" w14:textId="77777777" w:rsidR="005D791F" w:rsidRPr="00684307" w:rsidRDefault="005D791F" w:rsidP="00B57E70">
                            <w:pPr>
                              <w:pStyle w:val="1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684307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これはサンプル文章です。</w:t>
                            </w:r>
                          </w:p>
                          <w:p w14:paraId="256BF947" w14:textId="77777777" w:rsidR="005D791F" w:rsidRPr="00684307" w:rsidRDefault="005D791F" w:rsidP="00B57E70">
                            <w:pPr>
                              <w:pStyle w:val="1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684307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これはサンプル文章です。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4" o:spid="_x0000_s1060" type="#_x0000_t202" style="position:absolute;margin-left:36pt;margin-top:405.4pt;width:522.75pt;height:77.45pt;z-index:25166749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" filled="f" stroked="f">
                <v:stroke o:forcedash="t"/>
                <v:textbox inset=",0,,0">
                  <w:txbxContent>
                    <w:p w14:paraId="49E65C33" w14:textId="77777777" w:rsidR="005D791F" w:rsidRPr="00684307" w:rsidRDefault="005D791F" w:rsidP="00B57E70">
                      <w:pPr>
                        <w:pStyle w:val="1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684307">
                        <w:rPr>
                          <w:rFonts w:ascii="ヒラギノ丸ゴ Pro W4" w:eastAsia="ヒラギノ丸ゴ Pro W4" w:hAnsi="ヒラギノ丸ゴ Pro W4" w:hint="eastAsia"/>
                        </w:rPr>
                        <w:t>これはサンプル文章です。</w:t>
                      </w:r>
                    </w:p>
                    <w:p w14:paraId="256BF947" w14:textId="77777777" w:rsidR="005D791F" w:rsidRPr="00684307" w:rsidRDefault="005D791F" w:rsidP="00B57E70">
                      <w:pPr>
                        <w:pStyle w:val="1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684307">
                        <w:rPr>
                          <w:rFonts w:ascii="ヒラギノ丸ゴ Pro W4" w:eastAsia="ヒラギノ丸ゴ Pro W4" w:hAnsi="ヒラギノ丸ゴ Pro W4" w:hint="eastAsia"/>
                        </w:rPr>
                        <w:t>これはサンプル文章です。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0C681F">
        <w:br w:type="page"/>
      </w:r>
      <w:r w:rsidR="008E7E0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504" behindDoc="0" locked="0" layoutInCell="1" allowOverlap="1" wp14:anchorId="7EAE4B0F" wp14:editId="7F827E59">
                <wp:simplePos x="0" y="0"/>
                <wp:positionH relativeFrom="page">
                  <wp:posOffset>469900</wp:posOffset>
                </wp:positionH>
                <wp:positionV relativeFrom="page">
                  <wp:posOffset>1088390</wp:posOffset>
                </wp:positionV>
                <wp:extent cx="4389120" cy="247015"/>
                <wp:effectExtent l="0" t="0" r="0" b="6985"/>
                <wp:wrapTight wrapText="bothSides">
                  <wp:wrapPolygon edited="0">
                    <wp:start x="125" y="0"/>
                    <wp:lineTo x="125" y="19990"/>
                    <wp:lineTo x="21375" y="19990"/>
                    <wp:lineTo x="21375" y="0"/>
                    <wp:lineTo x="125" y="0"/>
                  </wp:wrapPolygon>
                </wp:wrapTight>
                <wp:docPr id="28" name="Text 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9120" cy="247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4E7546EC" w14:textId="77777777" w:rsidR="005D791F" w:rsidRPr="00206FBF" w:rsidRDefault="005D791F" w:rsidP="00B57E70">
                            <w:pPr>
                              <w:pStyle w:val="3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206FBF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(続き)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9" o:spid="_x0000_s1061" type="#_x0000_t202" style="position:absolute;margin-left:37pt;margin-top:85.7pt;width:345.6pt;height:19.45pt;z-index:25166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" filled="f" stroked="f">
                <v:stroke o:forcedash="t"/>
                <v:textbox inset=",0,,0">
                  <w:txbxContent>
                    <w:p w14:paraId="4E7546EC" w14:textId="77777777" w:rsidR="005D791F" w:rsidRPr="00206FBF" w:rsidRDefault="005D791F" w:rsidP="00B57E70">
                      <w:pPr>
                        <w:pStyle w:val="3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206FBF">
                        <w:rPr>
                          <w:rFonts w:ascii="ヒラギノ丸ゴ Pro W4" w:eastAsia="ヒラギノ丸ゴ Pro W4" w:hAnsi="ヒラギノ丸ゴ Pro W4" w:hint="eastAsia"/>
                        </w:rPr>
                        <w:t>(続き)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E7E08">
        <w:rPr>
          <w:noProof/>
        </w:rPr>
        <mc:AlternateContent>
          <mc:Choice Requires="wps">
            <w:drawing>
              <wp:anchor distT="0" distB="0" distL="114300" distR="114300" simplePos="0" relativeHeight="251667515" behindDoc="0" locked="0" layoutInCell="1" allowOverlap="1" wp14:anchorId="4C361EEE" wp14:editId="534D8161">
                <wp:simplePos x="0" y="0"/>
                <wp:positionH relativeFrom="page">
                  <wp:posOffset>4953000</wp:posOffset>
                </wp:positionH>
                <wp:positionV relativeFrom="page">
                  <wp:posOffset>2978785</wp:posOffset>
                </wp:positionV>
                <wp:extent cx="2018665" cy="2045335"/>
                <wp:effectExtent l="0" t="0" r="13335" b="12065"/>
                <wp:wrapTight wrapText="bothSides">
                  <wp:wrapPolygon edited="0">
                    <wp:start x="0" y="0"/>
                    <wp:lineTo x="0" y="21459"/>
                    <wp:lineTo x="21471" y="21459"/>
                    <wp:lineTo x="21471" y="0"/>
                    <wp:lineTo x="0" y="0"/>
                  </wp:wrapPolygon>
                </wp:wrapTight>
                <wp:docPr id="29" name="Text 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2045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0A81E1E0" w14:textId="77777777" w:rsidR="005D791F" w:rsidRPr="00C31788" w:rsidRDefault="005D791F" w:rsidP="00B57E70">
                            <w:pPr>
                              <w:pStyle w:val="af0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C31788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4" o:spid="_x0000_s1062" type="#_x0000_t202" style="position:absolute;margin-left:390pt;margin-top:234.55pt;width:158.95pt;height:161.05pt;z-index:25166751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" filled="f" stroked="f">
                <v:stroke o:forcedash="t"/>
                <v:textbox inset="0,0,0,0">
                  <w:txbxContent>
                    <w:p w14:paraId="0A81E1E0" w14:textId="77777777" w:rsidR="005D791F" w:rsidRPr="00C31788" w:rsidRDefault="005D791F" w:rsidP="00B57E70">
                      <w:pPr>
                        <w:pStyle w:val="af0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C31788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E7E08">
        <w:rPr>
          <w:noProof/>
        </w:rPr>
        <mc:AlternateContent>
          <mc:Choice Requires="wps">
            <w:drawing>
              <wp:anchor distT="0" distB="0" distL="114300" distR="114300" simplePos="0" relativeHeight="251667516" behindDoc="0" locked="0" layoutInCell="1" allowOverlap="1" wp14:anchorId="5F6935CF" wp14:editId="624242A7">
                <wp:simplePos x="0" y="0"/>
                <wp:positionH relativeFrom="page">
                  <wp:posOffset>4953000</wp:posOffset>
                </wp:positionH>
                <wp:positionV relativeFrom="page">
                  <wp:posOffset>2707005</wp:posOffset>
                </wp:positionV>
                <wp:extent cx="2018665" cy="271780"/>
                <wp:effectExtent l="0" t="0" r="13335" b="7620"/>
                <wp:wrapTight wrapText="bothSides">
                  <wp:wrapPolygon edited="0">
                    <wp:start x="0" y="0"/>
                    <wp:lineTo x="0" y="20187"/>
                    <wp:lineTo x="21471" y="20187"/>
                    <wp:lineTo x="21471" y="0"/>
                    <wp:lineTo x="0" y="0"/>
                  </wp:wrapPolygon>
                </wp:wrapTight>
                <wp:docPr id="30" name="Text 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59C0AA29" w14:textId="77777777" w:rsidR="005D791F" w:rsidRPr="00C31788" w:rsidRDefault="005D791F" w:rsidP="00B57E70">
                            <w:pPr>
                              <w:pStyle w:val="5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C31788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サンプル文章です。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5" o:spid="_x0000_s1063" type="#_x0000_t202" style="position:absolute;margin-left:390pt;margin-top:213.15pt;width:158.95pt;height:21.4pt;z-index:2516675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" filled="f" stroked="f">
                <v:stroke o:forcedash="t"/>
                <v:textbox inset="0,0,0,0">
                  <w:txbxContent>
                    <w:p w14:paraId="59C0AA29" w14:textId="77777777" w:rsidR="005D791F" w:rsidRPr="00C31788" w:rsidRDefault="005D791F" w:rsidP="00B57E70">
                      <w:pPr>
                        <w:pStyle w:val="5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C31788">
                        <w:rPr>
                          <w:rFonts w:ascii="ヒラギノ丸ゴ Pro W4" w:eastAsia="ヒラギノ丸ゴ Pro W4" w:hAnsi="ヒラギノ丸ゴ Pro W4" w:hint="eastAsia"/>
                        </w:rPr>
                        <w:t>サンプル文章です。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E7E08">
        <w:rPr>
          <w:noProof/>
        </w:rPr>
        <mc:AlternateContent>
          <mc:Choice Requires="wps">
            <w:drawing>
              <wp:anchor distT="0" distB="0" distL="114300" distR="114300" simplePos="0" relativeHeight="251667501" behindDoc="0" locked="0" layoutInCell="1" allowOverlap="1" wp14:anchorId="2303F58F" wp14:editId="69F03036">
                <wp:simplePos x="0" y="0"/>
                <wp:positionH relativeFrom="page">
                  <wp:posOffset>469900</wp:posOffset>
                </wp:positionH>
                <wp:positionV relativeFrom="page">
                  <wp:posOffset>1436370</wp:posOffset>
                </wp:positionV>
                <wp:extent cx="4209415" cy="8589645"/>
                <wp:effectExtent l="0" t="0" r="0" b="20955"/>
                <wp:wrapThrough wrapText="bothSides">
                  <wp:wrapPolygon edited="0">
                    <wp:start x="130" y="0"/>
                    <wp:lineTo x="130" y="21589"/>
                    <wp:lineTo x="21375" y="21589"/>
                    <wp:lineTo x="21375" y="0"/>
                    <wp:lineTo x="130" y="0"/>
                  </wp:wrapPolygon>
                </wp:wrapThrough>
                <wp:docPr id="449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9415" cy="8589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linkedTxbx id="25" seq="5"/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6" o:spid="_x0000_s1064" type="#_x0000_t202" style="position:absolute;margin-left:37pt;margin-top:113.1pt;width:331.45pt;height:676.35pt;z-index:251667501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" mv:complextextbox="1" filled="f" stroked="f">
                <v:stroke o:forcedash="t"/>
                <v:textbox style="mso-next-textbox:#Text Box 87" inset=",0,,0">
                  <w:txbxContent/>
                </v:textbox>
                <w10:wrap type="through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72652" behindDoc="0" locked="0" layoutInCell="1" allowOverlap="1" wp14:anchorId="3E766979" wp14:editId="5FB92956">
                <wp:simplePos x="0" y="0"/>
                <wp:positionH relativeFrom="page">
                  <wp:posOffset>6823710</wp:posOffset>
                </wp:positionH>
                <wp:positionV relativeFrom="page">
                  <wp:posOffset>9824720</wp:posOffset>
                </wp:positionV>
                <wp:extent cx="310515" cy="402590"/>
                <wp:effectExtent l="3810" t="0" r="3175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450" name="Text Box 6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" cy="402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518D1B4F" w14:textId="77777777" w:rsidR="005D791F" w:rsidRPr="005A3935" w:rsidRDefault="005D791F" w:rsidP="00B57E70">
                            <w:pPr>
                              <w:rPr>
                                <w:color w:val="3689CF" w:themeColor="text2"/>
                              </w:rPr>
                            </w:pPr>
                            <w:r>
                              <w:rPr>
                                <w:color w:val="3689CF" w:themeColor="text2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82" o:spid="_x0000_s1065" type="#_x0000_t202" style="position:absolute;margin-left:537.3pt;margin-top:773.6pt;width:24.45pt;height:31.7pt;z-index:2516726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" mv:complextextbox="1" filled="f" stroked="f">
                <v:textbox inset=",7.2pt,,7.2pt">
                  <w:txbxContent>
                    <w:p w14:paraId="518D1B4F" w14:textId="77777777" w:rsidR="005D791F" w:rsidRPr="005A3935" w:rsidRDefault="005D791F" w:rsidP="00B57E70">
                      <w:pPr>
                        <w:rPr>
                          <w:color w:val="3689CF" w:themeColor="text2"/>
                        </w:rPr>
                      </w:pPr>
                      <w:r>
                        <w:rPr>
                          <w:color w:val="3689CF" w:themeColor="text2"/>
                        </w:rPr>
                        <w:t>4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0C681F">
        <w:rPr>
          <w:noProof/>
        </w:rPr>
        <w:drawing>
          <wp:anchor distT="0" distB="0" distL="118745" distR="118745" simplePos="0" relativeHeight="251667468" behindDoc="0" locked="0" layoutInCell="1" allowOverlap="1" wp14:anchorId="5D73B509" wp14:editId="3AF51095">
            <wp:simplePos x="0" y="0"/>
            <wp:positionH relativeFrom="page">
              <wp:posOffset>4826000</wp:posOffset>
            </wp:positionH>
            <wp:positionV relativeFrom="page">
              <wp:posOffset>7150100</wp:posOffset>
            </wp:positionV>
            <wp:extent cx="2284095" cy="3020060"/>
            <wp:effectExtent l="25400" t="0" r="1905" b="0"/>
            <wp:wrapTight wrapText="bothSides">
              <wp:wrapPolygon edited="0">
                <wp:start x="-240" y="0"/>
                <wp:lineTo x="-240" y="20347"/>
                <wp:lineTo x="1681" y="21437"/>
                <wp:lineTo x="1922" y="21437"/>
                <wp:lineTo x="19456" y="21437"/>
                <wp:lineTo x="19696" y="21437"/>
                <wp:lineTo x="21378" y="20528"/>
                <wp:lineTo x="21378" y="20347"/>
                <wp:lineTo x="21618" y="18893"/>
                <wp:lineTo x="21618" y="0"/>
                <wp:lineTo x="-240" y="0"/>
              </wp:wrapPolygon>
            </wp:wrapTight>
            <wp:docPr id="402" name="図 333" descr="FLASH 5-07:Transpar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LASH 5-07:Transparent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2284095" cy="3020060"/>
                    </a:xfrm>
                    <a:prstGeom prst="round2SameRect">
                      <a:avLst/>
                    </a:prstGeom>
                    <a:solidFill>
                      <a:schemeClr val="accent3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18" behindDoc="0" locked="0" layoutInCell="1" allowOverlap="1" wp14:anchorId="6689F6B3" wp14:editId="55CA114F">
                <wp:simplePos x="0" y="0"/>
                <wp:positionH relativeFrom="page">
                  <wp:posOffset>4960620</wp:posOffset>
                </wp:positionH>
                <wp:positionV relativeFrom="page">
                  <wp:posOffset>7284720</wp:posOffset>
                </wp:positionV>
                <wp:extent cx="2018665" cy="302260"/>
                <wp:effectExtent l="0" t="0" r="13335" b="2540"/>
                <wp:wrapTight wrapText="bothSides">
                  <wp:wrapPolygon edited="0">
                    <wp:start x="0" y="0"/>
                    <wp:lineTo x="0" y="19966"/>
                    <wp:lineTo x="21471" y="19966"/>
                    <wp:lineTo x="21471" y="0"/>
                    <wp:lineTo x="0" y="0"/>
                  </wp:wrapPolygon>
                </wp:wrapTight>
                <wp:docPr id="448" name="Text 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7817D59C" w14:textId="77777777" w:rsidR="005D791F" w:rsidRPr="00C31788" w:rsidRDefault="005D791F" w:rsidP="00B57E70">
                            <w:pPr>
                              <w:pStyle w:val="5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C31788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サンプル文章です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7" o:spid="_x0000_s1066" type="#_x0000_t202" style="position:absolute;margin-left:390.6pt;margin-top:573.6pt;width:158.95pt;height:23.8pt;z-index:25166751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" filled="f" stroked="f">
                <v:stroke o:forcedash="t"/>
                <v:textbox inset="0,0,0,0">
                  <w:txbxContent>
                    <w:p w14:paraId="7817D59C" w14:textId="77777777" w:rsidR="005D791F" w:rsidRPr="00C31788" w:rsidRDefault="005D791F" w:rsidP="00B57E70">
                      <w:pPr>
                        <w:pStyle w:val="5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C31788">
                        <w:rPr>
                          <w:rFonts w:ascii="ヒラギノ丸ゴ Pro W4" w:eastAsia="ヒラギノ丸ゴ Pro W4" w:hAnsi="ヒラギノ丸ゴ Pro W4" w:hint="eastAsia"/>
                        </w:rPr>
                        <w:t>サンプル文章です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17" behindDoc="0" locked="0" layoutInCell="1" allowOverlap="1" wp14:anchorId="4406ED33" wp14:editId="58C68DC6">
                <wp:simplePos x="0" y="0"/>
                <wp:positionH relativeFrom="page">
                  <wp:posOffset>4960620</wp:posOffset>
                </wp:positionH>
                <wp:positionV relativeFrom="page">
                  <wp:posOffset>7627620</wp:posOffset>
                </wp:positionV>
                <wp:extent cx="2018665" cy="2165985"/>
                <wp:effectExtent l="0" t="0" r="13335" b="18415"/>
                <wp:wrapTight wrapText="bothSides">
                  <wp:wrapPolygon edited="0">
                    <wp:start x="0" y="0"/>
                    <wp:lineTo x="0" y="21530"/>
                    <wp:lineTo x="21471" y="21530"/>
                    <wp:lineTo x="21471" y="0"/>
                    <wp:lineTo x="0" y="0"/>
                  </wp:wrapPolygon>
                </wp:wrapTight>
                <wp:docPr id="31" name="Text Box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2165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2BCA7E0E" w14:textId="77777777" w:rsidR="005D791F" w:rsidRPr="00C31788" w:rsidRDefault="005D791F" w:rsidP="00B57E70">
                            <w:pPr>
                              <w:pStyle w:val="af0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C31788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6" o:spid="_x0000_s1067" type="#_x0000_t202" style="position:absolute;margin-left:390.6pt;margin-top:600.6pt;width:158.95pt;height:170.55pt;z-index:25166751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" filled="f" stroked="f">
                <v:stroke o:forcedash="t"/>
                <v:textbox inset="0,0,0,0">
                  <w:txbxContent>
                    <w:p w14:paraId="2BCA7E0E" w14:textId="77777777" w:rsidR="005D791F" w:rsidRPr="00C31788" w:rsidRDefault="005D791F" w:rsidP="00B57E70">
                      <w:pPr>
                        <w:pStyle w:val="af0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C31788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0C681F">
        <w:rPr>
          <w:noProof/>
        </w:rPr>
        <w:drawing>
          <wp:anchor distT="0" distB="0" distL="118745" distR="118745" simplePos="0" relativeHeight="251667466" behindDoc="0" locked="0" layoutInCell="1" allowOverlap="1" wp14:anchorId="5439D360" wp14:editId="496ED9AC">
            <wp:simplePos x="0" y="0"/>
            <wp:positionH relativeFrom="page">
              <wp:posOffset>4800600</wp:posOffset>
            </wp:positionH>
            <wp:positionV relativeFrom="page">
              <wp:posOffset>2550160</wp:posOffset>
            </wp:positionV>
            <wp:extent cx="2289175" cy="2926080"/>
            <wp:effectExtent l="25400" t="0" r="0" b="0"/>
            <wp:wrapTight wrapText="bothSides">
              <wp:wrapPolygon edited="0">
                <wp:start x="-240" y="0"/>
                <wp:lineTo x="-240" y="21563"/>
                <wp:lineTo x="21570" y="21563"/>
                <wp:lineTo x="21570" y="0"/>
                <wp:lineTo x="-240" y="0"/>
              </wp:wrapPolygon>
            </wp:wrapTight>
            <wp:docPr id="476" name="図 405" descr="FLASH 5-07:Transparent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図 405" descr="FLASH 5-07:Transparent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2289175" cy="2926080"/>
                    </a:xfrm>
                    <a:prstGeom prst="rect">
                      <a:avLst/>
                    </a:prstGeom>
                    <a:solidFill>
                      <a:srgbClr val="95A1AD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C681F">
        <w:rPr>
          <w:noProof/>
        </w:rPr>
        <w:drawing>
          <wp:anchor distT="0" distB="0" distL="118745" distR="118745" simplePos="0" relativeHeight="251667470" behindDoc="0" locked="0" layoutInCell="1" allowOverlap="1" wp14:anchorId="3CA1867C" wp14:editId="1BB10536">
            <wp:simplePos x="0" y="0"/>
            <wp:positionH relativeFrom="page">
              <wp:posOffset>4800600</wp:posOffset>
            </wp:positionH>
            <wp:positionV relativeFrom="page">
              <wp:posOffset>5659120</wp:posOffset>
            </wp:positionV>
            <wp:extent cx="2289175" cy="1299845"/>
            <wp:effectExtent l="25400" t="0" r="0" b="0"/>
            <wp:wrapTight wrapText="bothSides">
              <wp:wrapPolygon edited="0">
                <wp:start x="-240" y="0"/>
                <wp:lineTo x="-240" y="21526"/>
                <wp:lineTo x="21570" y="21526"/>
                <wp:lineTo x="21570" y="0"/>
                <wp:lineTo x="-240" y="0"/>
              </wp:wrapPolygon>
            </wp:wrapTight>
            <wp:docPr id="466" name="Placeholder" descr="::thrill piccs:42-182989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ceholder" descr="::thrill piccs:42-18298938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6544" b="8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75" cy="1299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C681F">
        <w:rPr>
          <w:noProof/>
        </w:rPr>
        <w:drawing>
          <wp:anchor distT="0" distB="0" distL="118745" distR="118745" simplePos="0" relativeHeight="251667469" behindDoc="0" locked="0" layoutInCell="1" allowOverlap="1" wp14:anchorId="7121AB00" wp14:editId="33AA1CA8">
            <wp:simplePos x="0" y="0"/>
            <wp:positionH relativeFrom="page">
              <wp:posOffset>4805680</wp:posOffset>
            </wp:positionH>
            <wp:positionV relativeFrom="page">
              <wp:posOffset>1014730</wp:posOffset>
            </wp:positionV>
            <wp:extent cx="2289175" cy="1371600"/>
            <wp:effectExtent l="25400" t="0" r="0" b="0"/>
            <wp:wrapTight wrapText="bothSides">
              <wp:wrapPolygon edited="0">
                <wp:start x="719" y="0"/>
                <wp:lineTo x="-240" y="2400"/>
                <wp:lineTo x="-240" y="21200"/>
                <wp:lineTo x="21570" y="21200"/>
                <wp:lineTo x="21570" y="1600"/>
                <wp:lineTo x="20611" y="0"/>
                <wp:lineTo x="719" y="0"/>
              </wp:wrapPolygon>
            </wp:wrapTight>
            <wp:docPr id="467" name="Placeholder" descr="::thrill piccs:IS570-0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::thrill piccs:IS570-081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b="10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75" cy="1371600"/>
                    </a:xfrm>
                    <a:prstGeom prst="round2Same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C681F">
        <w:br w:type="page"/>
      </w:r>
      <w:r w:rsidR="00EE209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76" behindDoc="0" locked="0" layoutInCell="1" allowOverlap="1" wp14:anchorId="201A2409" wp14:editId="25E5404B">
                <wp:simplePos x="0" y="0"/>
                <wp:positionH relativeFrom="page">
                  <wp:posOffset>6806565</wp:posOffset>
                </wp:positionH>
                <wp:positionV relativeFrom="page">
                  <wp:posOffset>9867900</wp:posOffset>
                </wp:positionV>
                <wp:extent cx="310515" cy="402590"/>
                <wp:effectExtent l="0" t="0" r="0" b="381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27" name="Text Box 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" cy="402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0765721D" w14:textId="77777777" w:rsidR="005D791F" w:rsidRPr="005A3935" w:rsidRDefault="005D791F" w:rsidP="00B57E70">
                            <w:pPr>
                              <w:rPr>
                                <w:color w:val="3689CF" w:themeColor="text2"/>
                              </w:rPr>
                            </w:pPr>
                            <w:r>
                              <w:rPr>
                                <w:color w:val="3689CF" w:themeColor="text2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84" o:spid="_x0000_s1068" type="#_x0000_t202" style="position:absolute;margin-left:535.95pt;margin-top:777pt;width:24.45pt;height:31.7pt;z-index:2516736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" mv:complextextbox="1" filled="f" stroked="f">
                <v:textbox inset=",7.2pt,,7.2pt">
                  <w:txbxContent>
                    <w:p w14:paraId="0765721D" w14:textId="77777777" w:rsidR="005D791F" w:rsidRPr="005A3935" w:rsidRDefault="005D791F" w:rsidP="00B57E70">
                      <w:pPr>
                        <w:rPr>
                          <w:color w:val="3689CF" w:themeColor="text2"/>
                        </w:rPr>
                      </w:pPr>
                      <w:r>
                        <w:rPr>
                          <w:color w:val="3689CF" w:themeColor="text2"/>
                        </w:rPr>
                        <w:t>5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22" behindDoc="0" locked="0" layoutInCell="1" allowOverlap="1" wp14:anchorId="66E03A9C" wp14:editId="433569CF">
                <wp:simplePos x="0" y="0"/>
                <wp:positionH relativeFrom="page">
                  <wp:posOffset>4697095</wp:posOffset>
                </wp:positionH>
                <wp:positionV relativeFrom="page">
                  <wp:posOffset>9221470</wp:posOffset>
                </wp:positionV>
                <wp:extent cx="2315210" cy="646430"/>
                <wp:effectExtent l="0" t="0" r="21590" b="13970"/>
                <wp:wrapTight wrapText="bothSides">
                  <wp:wrapPolygon edited="0">
                    <wp:start x="0" y="0"/>
                    <wp:lineTo x="0" y="21218"/>
                    <wp:lineTo x="21564" y="21218"/>
                    <wp:lineTo x="21564" y="0"/>
                    <wp:lineTo x="0" y="0"/>
                  </wp:wrapPolygon>
                </wp:wrapTight>
                <wp:docPr id="26" name="Text Box 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5210" cy="646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3AD6F741" w14:textId="77777777" w:rsidR="005D791F" w:rsidRPr="00C538AF" w:rsidRDefault="005D791F" w:rsidP="00B57E70">
                            <w:pPr>
                              <w:pStyle w:val="af7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C538AF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11" o:spid="_x0000_s1069" type="#_x0000_t202" style="position:absolute;margin-left:369.85pt;margin-top:726.1pt;width:182.3pt;height:50.9pt;z-index:25166752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" mv:complextextbox="1" filled="f" stroked="f">
                <v:stroke o:forcedash="t"/>
                <v:textbox inset="0,0,0,0">
                  <w:txbxContent>
                    <w:p w14:paraId="3AD6F741" w14:textId="77777777" w:rsidR="005D791F" w:rsidRPr="00C538AF" w:rsidRDefault="005D791F" w:rsidP="00B57E70">
                      <w:pPr>
                        <w:pStyle w:val="af7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C538AF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g">
            <w:drawing>
              <wp:anchor distT="0" distB="0" distL="114300" distR="114300" simplePos="0" relativeHeight="251658238" behindDoc="0" locked="0" layoutInCell="1" allowOverlap="1" wp14:anchorId="7328FCB1" wp14:editId="067311FC">
                <wp:simplePos x="0" y="0"/>
                <wp:positionH relativeFrom="page">
                  <wp:posOffset>457200</wp:posOffset>
                </wp:positionH>
                <wp:positionV relativeFrom="page">
                  <wp:posOffset>7274560</wp:posOffset>
                </wp:positionV>
                <wp:extent cx="6655435" cy="2895600"/>
                <wp:effectExtent l="0" t="0" r="0" b="2540"/>
                <wp:wrapTight wrapText="bothSides">
                  <wp:wrapPolygon edited="0">
                    <wp:start x="659" y="0"/>
                    <wp:lineTo x="478" y="76"/>
                    <wp:lineTo x="60" y="900"/>
                    <wp:lineTo x="-29" y="1800"/>
                    <wp:lineTo x="-29" y="19502"/>
                    <wp:lineTo x="0" y="20326"/>
                    <wp:lineTo x="60" y="20548"/>
                    <wp:lineTo x="478" y="21448"/>
                    <wp:lineTo x="540" y="21448"/>
                    <wp:lineTo x="21000" y="21448"/>
                    <wp:lineTo x="21060" y="21448"/>
                    <wp:lineTo x="21480" y="20548"/>
                    <wp:lineTo x="21480" y="20402"/>
                    <wp:lineTo x="21600" y="19274"/>
                    <wp:lineTo x="21569" y="1800"/>
                    <wp:lineTo x="21480" y="900"/>
                    <wp:lineTo x="21060" y="76"/>
                    <wp:lineTo x="20881" y="0"/>
                    <wp:lineTo x="659" y="0"/>
                  </wp:wrapPolygon>
                </wp:wrapTight>
                <wp:docPr id="23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5435" cy="2895600"/>
                          <a:chOff x="720" y="10800"/>
                          <a:chExt cx="10822" cy="4320"/>
                        </a:xfrm>
                      </wpg:grpSpPr>
                      <wps:wsp>
                        <wps:cNvPr id="24" name="AutoShape 34"/>
                        <wps:cNvSpPr>
                          <a:spLocks noChangeArrowheads="1"/>
                        </wps:cNvSpPr>
                        <wps:spPr bwMode="auto">
                          <a:xfrm>
                            <a:off x="720" y="10800"/>
                            <a:ext cx="10800" cy="4320"/>
                          </a:xfrm>
                          <a:prstGeom prst="roundRect">
                            <a:avLst>
                              <a:gd name="adj" fmla="val 11074"/>
                            </a:avLst>
                          </a:prstGeom>
                          <a:gradFill rotWithShape="0">
                            <a:gsLst>
                              <a:gs pos="0">
                                <a:schemeClr val="tx2">
                                  <a:lumMod val="100000"/>
                                  <a:lumOff val="0"/>
                                </a:schemeClr>
                              </a:gs>
                              <a:gs pos="100000">
                                <a:schemeClr val="bg2">
                                  <a:lumMod val="100000"/>
                                  <a:lumOff val="0"/>
                                </a:schemeClr>
                              </a:gs>
                            </a:gsLst>
                            <a:lin ang="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4A7EBB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38100" dist="25400" dir="5400000" algn="ctr" rotWithShape="0">
                                    <a:srgbClr val="00000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Picture 36" descr=":Assets:Flakes-CalloutCropp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31" y="10834"/>
                            <a:ext cx="6011" cy="23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" o:spid="_x0000_s1026" style="position:absolute;left:0;text-align:left;margin-left:36pt;margin-top:572.8pt;width:524.05pt;height:228pt;z-index:251658238;mso-position-horizontal-relative:page;mso-position-vertical-relative:page" coordorigin="720,10800" coordsize="10822,432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">
                <v:roundrect id="AutoShape 34" o:spid="_x0000_s1027" style="position:absolute;left:720;top:10800;width:10800;height:4320;visibility:visible;mso-wrap-style:square;v-text-anchor:top" arcsize="7257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GeWfxwAA&#10;ANsAAAAPAAAAZHJzL2Rvd25yZXYueG1sRI9ba8JAFITfC/0Pyyn4VjcVWyS6Sr1hi1Cvhfp2yB6T&#10;YPZsyG5j9Nd3C4KPw8x8wwxGjSlETZXLLSt4aUcgiBOrc04V7Hfz5x4I55E1FpZJwYUcjIaPDwOM&#10;tT3zhuqtT0WAsItRQeZ9GUvpkowMurYtiYN3tJVBH2SVSl3hOcBNITtR9CYN5hwWMixpklFy2v4a&#10;BUsp11/T18/Vdf2zqL83vWZ2OoyVaj01730Qnhp/D9/aH1pBpwv/X8IPkMM/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rhnln8cAAADbAAAADwAAAAAAAAAAAAAAAACXAgAAZHJz&#10;L2Rvd25yZXYueG1sUEsFBgAAAAAEAAQA9QAAAIsDAAAAAA==&#10;" fillcolor="#3689cf [3215]" stroked="f" strokecolor="#4a7ebb" strokeweight="1.5pt">
                  <v:fill color2="#92c9f0 [3214]" angle="-90" focus="100%" type="gradient"/>
                  <v:shadow opacity="22938f" mv:blur="38100f" offset="0,2pt"/>
                  <v:textbox inset=",7.2pt,,7.2pt"/>
                </v:roundrect>
                <v:shape id="Picture 36" o:spid="_x0000_s1028" type="#_x0000_t75" alt=":Assets:Flakes-CalloutCropped.png" style="position:absolute;left:5531;top:10834;width:6011;height:2336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u9&#10;MtnFAAAA2wAAAA8AAABkcnMvZG93bnJldi54bWxEj0FrAjEUhO8F/0N4Qi9Fs1Vqy2oUW5FKoVit&#10;gsfn5rm7uHlZklTXf2+EgsdhZr5hRpPGVOJEzpeWFTx3ExDEmdUl5wo2v/POGwgfkDVWlknBhTxM&#10;xq2HEabannlFp3XIRYSwT1FBEUKdSumzggz6rq2Jo3ewzmCI0uVSOzxHuKlkL0kG0mDJcaHAmj4K&#10;yo7rP6Ng2d8vg+PX4yfPLu9PW/z53n1NlXpsN9MhiEBNuIf/2wutoPcCty/xB8jxFQ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ArvTLZxQAAANsAAAAPAAAAAAAAAAAAAAAAAJwC&#10;AABkcnMvZG93bnJldi54bWxQSwUGAAAAAAQABAD3AAAAjgMAAAAA&#10;">
                  <v:imagedata r:id="rId22" o:title="Flakes-CalloutCropped.png"/>
                </v:shape>
                <w10:wrap type="tight" anchorx="page" anchory="page"/>
              </v:group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19" behindDoc="0" locked="0" layoutInCell="1" allowOverlap="1" wp14:anchorId="07859172" wp14:editId="2A296BED">
                <wp:simplePos x="0" y="0"/>
                <wp:positionH relativeFrom="page">
                  <wp:posOffset>633095</wp:posOffset>
                </wp:positionH>
                <wp:positionV relativeFrom="page">
                  <wp:posOffset>8197215</wp:posOffset>
                </wp:positionV>
                <wp:extent cx="3657600" cy="1741805"/>
                <wp:effectExtent l="0" t="0" r="0" b="10795"/>
                <wp:wrapTight wrapText="bothSides">
                  <wp:wrapPolygon edited="0">
                    <wp:start x="0" y="0"/>
                    <wp:lineTo x="0" y="21419"/>
                    <wp:lineTo x="21450" y="21419"/>
                    <wp:lineTo x="21450" y="0"/>
                    <wp:lineTo x="0" y="0"/>
                  </wp:wrapPolygon>
                </wp:wrapTight>
                <wp:docPr id="22" name="Text 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1741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7995C3B4" w14:textId="77777777" w:rsidR="005D791F" w:rsidRPr="00C538AF" w:rsidRDefault="005D791F" w:rsidP="00B57E70">
                            <w:pPr>
                              <w:pStyle w:val="af0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C538AF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1" o:spid="_x0000_s1070" type="#_x0000_t202" style="position:absolute;margin-left:49.85pt;margin-top:645.45pt;width:4in;height:137.15pt;z-index:25166751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" mv:complextextbox="1" filled="f" stroked="f">
                <v:stroke o:forcedash="t"/>
                <v:textbox inset="0,0,0,0">
                  <w:txbxContent>
                    <w:p w14:paraId="7995C3B4" w14:textId="77777777" w:rsidR="005D791F" w:rsidRPr="00C538AF" w:rsidRDefault="005D791F" w:rsidP="00B57E70">
                      <w:pPr>
                        <w:pStyle w:val="af0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C538AF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21" behindDoc="0" locked="0" layoutInCell="1" allowOverlap="1" wp14:anchorId="121E2EB4" wp14:editId="2AF26D6F">
                <wp:simplePos x="0" y="0"/>
                <wp:positionH relativeFrom="page">
                  <wp:posOffset>633095</wp:posOffset>
                </wp:positionH>
                <wp:positionV relativeFrom="page">
                  <wp:posOffset>7457440</wp:posOffset>
                </wp:positionV>
                <wp:extent cx="3657600" cy="438785"/>
                <wp:effectExtent l="0" t="0" r="0" b="18415"/>
                <wp:wrapTight wrapText="bothSides">
                  <wp:wrapPolygon edited="0">
                    <wp:start x="0" y="0"/>
                    <wp:lineTo x="0" y="21256"/>
                    <wp:lineTo x="21450" y="21256"/>
                    <wp:lineTo x="21450" y="0"/>
                    <wp:lineTo x="0" y="0"/>
                  </wp:wrapPolygon>
                </wp:wrapTight>
                <wp:docPr id="21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438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6915AC74" w14:textId="77777777" w:rsidR="005D791F" w:rsidRPr="00C31788" w:rsidRDefault="005D791F" w:rsidP="00B57E70">
                            <w:pPr>
                              <w:pStyle w:val="4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C31788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サンプル文章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3" o:spid="_x0000_s1071" type="#_x0000_t202" style="position:absolute;margin-left:49.85pt;margin-top:587.2pt;width:4in;height:34.55pt;z-index:2516675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" mv:complextextbox="1" filled="f" stroked="f">
                <v:stroke o:forcedash="t"/>
                <v:textbox inset="0,0,0,0">
                  <w:txbxContent>
                    <w:p w14:paraId="6915AC74" w14:textId="77777777" w:rsidR="005D791F" w:rsidRPr="00C31788" w:rsidRDefault="005D791F" w:rsidP="00B57E70">
                      <w:pPr>
                        <w:pStyle w:val="4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C31788">
                        <w:rPr>
                          <w:rFonts w:ascii="ヒラギノ丸ゴ Pro W4" w:eastAsia="ヒラギノ丸ゴ Pro W4" w:hAnsi="ヒラギノ丸ゴ Pro W4" w:hint="eastAsia"/>
                        </w:rPr>
                        <w:t>サンプル文章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0C681F">
        <w:rPr>
          <w:noProof/>
        </w:rPr>
        <w:drawing>
          <wp:anchor distT="0" distB="0" distL="118745" distR="118745" simplePos="0" relativeHeight="251667474" behindDoc="0" locked="0" layoutInCell="1" allowOverlap="1" wp14:anchorId="315CFE16" wp14:editId="578C65C3">
            <wp:simplePos x="0" y="0"/>
            <wp:positionH relativeFrom="page">
              <wp:posOffset>4546600</wp:posOffset>
            </wp:positionH>
            <wp:positionV relativeFrom="page">
              <wp:posOffset>7429500</wp:posOffset>
            </wp:positionV>
            <wp:extent cx="2527935" cy="1647190"/>
            <wp:effectExtent l="25400" t="25400" r="37465" b="3810"/>
            <wp:wrapTight wrapText="bothSides">
              <wp:wrapPolygon edited="0">
                <wp:start x="868" y="-333"/>
                <wp:lineTo x="-217" y="1332"/>
                <wp:lineTo x="-217" y="20984"/>
                <wp:lineTo x="868" y="21650"/>
                <wp:lineTo x="20401" y="21650"/>
                <wp:lineTo x="20618" y="21650"/>
                <wp:lineTo x="21269" y="20984"/>
                <wp:lineTo x="21486" y="20984"/>
                <wp:lineTo x="21920" y="18319"/>
                <wp:lineTo x="21920" y="2332"/>
                <wp:lineTo x="21703" y="1332"/>
                <wp:lineTo x="20618" y="-333"/>
                <wp:lineTo x="868" y="-333"/>
              </wp:wrapPolygon>
            </wp:wrapTight>
            <wp:docPr id="723" name="Placeholder" descr="::thrill piccs:42-168465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::thrill piccs:42-16846502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935" cy="1647190"/>
                    </a:xfrm>
                    <a:prstGeom prst="roundRect">
                      <a:avLst/>
                    </a:prstGeom>
                    <a:noFill/>
                    <a:ln w="19050" cap="flat" cmpd="sng" algn="ctr">
                      <a:solidFill>
                        <a:schemeClr val="bg1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anchor>
        </w:drawing>
      </w:r>
      <w:r w:rsidR="00610EC3">
        <w:rPr>
          <w:noProof/>
        </w:rPr>
        <mc:AlternateContent>
          <mc:Choice Requires="wps">
            <w:drawing>
              <wp:anchor distT="0" distB="0" distL="114300" distR="114300" simplePos="0" relativeHeight="251667503" behindDoc="0" locked="0" layoutInCell="1" allowOverlap="1" wp14:anchorId="4028C687" wp14:editId="7754F6F7">
                <wp:simplePos x="0" y="0"/>
                <wp:positionH relativeFrom="page">
                  <wp:posOffset>3933190</wp:posOffset>
                </wp:positionH>
                <wp:positionV relativeFrom="page">
                  <wp:posOffset>1483995</wp:posOffset>
                </wp:positionV>
                <wp:extent cx="3183890" cy="5674360"/>
                <wp:effectExtent l="0" t="0" r="0" b="15240"/>
                <wp:wrapThrough wrapText="bothSides">
                  <wp:wrapPolygon edited="0">
                    <wp:start x="172" y="0"/>
                    <wp:lineTo x="172" y="21561"/>
                    <wp:lineTo x="21195" y="21561"/>
                    <wp:lineTo x="21195" y="0"/>
                    <wp:lineTo x="172" y="0"/>
                  </wp:wrapPolygon>
                </wp:wrapThrough>
                <wp:docPr id="20" name="Text Box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3890" cy="5674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linkedTxbx id="25" seq="7"/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67" o:spid="_x0000_s1072" type="#_x0000_t202" style="position:absolute;margin-left:309.7pt;margin-top:116.85pt;width:250.7pt;height:446.8pt;z-index:251667503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" mv:complextextbox="1" filled="f" stroked="f">
                <v:stroke o:forcedash="t"/>
                <v:textbox inset=",0,,0">
                  <w:txbxContent/>
                </v:textbox>
                <w10:wrap type="through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05" behindDoc="0" locked="0" layoutInCell="1" allowOverlap="1" wp14:anchorId="11935E57" wp14:editId="5D96E5C7">
                <wp:simplePos x="0" y="0"/>
                <wp:positionH relativeFrom="page">
                  <wp:posOffset>457200</wp:posOffset>
                </wp:positionH>
                <wp:positionV relativeFrom="page">
                  <wp:posOffset>1088390</wp:posOffset>
                </wp:positionV>
                <wp:extent cx="4389120" cy="319405"/>
                <wp:effectExtent l="0" t="0" r="0" b="10795"/>
                <wp:wrapTight wrapText="bothSides">
                  <wp:wrapPolygon edited="0">
                    <wp:start x="125" y="0"/>
                    <wp:lineTo x="125" y="20612"/>
                    <wp:lineTo x="21375" y="20612"/>
                    <wp:lineTo x="21375" y="0"/>
                    <wp:lineTo x="125" y="0"/>
                  </wp:wrapPolygon>
                </wp:wrapTight>
                <wp:docPr id="18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9120" cy="319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4AFAF246" w14:textId="77777777" w:rsidR="005D791F" w:rsidRPr="00C31788" w:rsidRDefault="005D791F" w:rsidP="00B57E70">
                            <w:pPr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C31788">
                              <w:rPr>
                                <w:rFonts w:ascii="ヒラギノ丸ゴ Pro W4" w:eastAsia="ヒラギノ丸ゴ Pro W4" w:hAnsi="ヒラギノ丸ゴ Pro W4" w:hint="eastAsia"/>
                                <w:bCs/>
                                <w:color w:val="C81805" w:themeColor="accent2"/>
                                <w:sz w:val="22"/>
                              </w:rPr>
                              <w:t>(続き)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0" o:spid="_x0000_s1073" type="#_x0000_t202" style="position:absolute;margin-left:36pt;margin-top:85.7pt;width:345.6pt;height:25.15pt;z-index:25166750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" filled="f" stroked="f">
                <v:stroke o:forcedash="t"/>
                <v:textbox inset=",0,,0">
                  <w:txbxContent>
                    <w:p w14:paraId="4AFAF246" w14:textId="77777777" w:rsidR="005D791F" w:rsidRPr="00C31788" w:rsidRDefault="005D791F" w:rsidP="00B57E70">
                      <w:pPr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C31788">
                        <w:rPr>
                          <w:rFonts w:ascii="ヒラギノ丸ゴ Pro W4" w:eastAsia="ヒラギノ丸ゴ Pro W4" w:hAnsi="ヒラギノ丸ゴ Pro W4" w:hint="eastAsia"/>
                          <w:bCs/>
                          <w:color w:val="C81805" w:themeColor="accent2"/>
                          <w:sz w:val="22"/>
                        </w:rPr>
                        <w:t>(続き)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02" behindDoc="0" locked="0" layoutInCell="1" allowOverlap="1" wp14:anchorId="00F9E9A6" wp14:editId="0E853D6E">
                <wp:simplePos x="0" y="0"/>
                <wp:positionH relativeFrom="page">
                  <wp:posOffset>457200</wp:posOffset>
                </wp:positionH>
                <wp:positionV relativeFrom="page">
                  <wp:posOffset>1483995</wp:posOffset>
                </wp:positionV>
                <wp:extent cx="3183890" cy="5674360"/>
                <wp:effectExtent l="0" t="0" r="0" b="15240"/>
                <wp:wrapTight wrapText="bothSides">
                  <wp:wrapPolygon edited="0">
                    <wp:start x="172" y="0"/>
                    <wp:lineTo x="172" y="21561"/>
                    <wp:lineTo x="21195" y="21561"/>
                    <wp:lineTo x="21195" y="0"/>
                    <wp:lineTo x="172" y="0"/>
                  </wp:wrapPolygon>
                </wp:wrapTight>
                <wp:docPr id="17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3890" cy="5674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linkedTxbx id="25" seq="6"/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7" o:spid="_x0000_s1074" type="#_x0000_t202" style="position:absolute;margin-left:36pt;margin-top:116.85pt;width:250.7pt;height:446.8pt;z-index:25166750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" mv:complextextbox="1" filled="f" stroked="f">
                <v:stroke o:forcedash="t"/>
                <v:textbox style="mso-next-textbox:#Text Box 667" inset=",0,,0">
                  <w:txbxContent/>
                </v:textbox>
                <w10:wrap type="tight" anchorx="page" anchory="page"/>
              </v:shape>
            </w:pict>
          </mc:Fallback>
        </mc:AlternateContent>
      </w:r>
    </w:p>
    <w:p w14:paraId="25054273" w14:textId="77777777" w:rsidR="00B57E70" w:rsidRDefault="00EE209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532" behindDoc="0" locked="0" layoutInCell="1" allowOverlap="1" wp14:anchorId="28925A50" wp14:editId="119F7AA1">
                <wp:simplePos x="0" y="0"/>
                <wp:positionH relativeFrom="page">
                  <wp:posOffset>2364740</wp:posOffset>
                </wp:positionH>
                <wp:positionV relativeFrom="page">
                  <wp:posOffset>5822315</wp:posOffset>
                </wp:positionV>
                <wp:extent cx="2743200" cy="631190"/>
                <wp:effectExtent l="0" t="0" r="0" b="3810"/>
                <wp:wrapTight wrapText="bothSides">
                  <wp:wrapPolygon edited="0">
                    <wp:start x="0" y="0"/>
                    <wp:lineTo x="0" y="20861"/>
                    <wp:lineTo x="21200" y="20861"/>
                    <wp:lineTo x="21200" y="0"/>
                    <wp:lineTo x="0" y="0"/>
                  </wp:wrapPolygon>
                </wp:wrapTight>
                <wp:docPr id="16" name="Text 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631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194ADB78" w14:textId="77777777" w:rsidR="005D791F" w:rsidRPr="0040105F" w:rsidRDefault="005D791F" w:rsidP="00B57E70">
                            <w:pPr>
                              <w:pStyle w:val="afb"/>
                              <w:jc w:val="center"/>
                              <w:rPr>
                                <w:rFonts w:ascii="ヒラギノ丸ゴ Pro W4" w:eastAsia="ヒラギノ丸ゴ Pro W4" w:hAnsi="ヒラギノ丸ゴ Pro W4"/>
                                <w:sz w:val="48"/>
                              </w:rPr>
                            </w:pPr>
                            <w:r w:rsidRPr="0040105F">
                              <w:rPr>
                                <w:rFonts w:ascii="ヒラギノ丸ゴ Pro W4" w:eastAsia="ヒラギノ丸ゴ Pro W4" w:hAnsi="ヒラギノ丸ゴ Pro W4" w:hint="eastAsia"/>
                                <w:sz w:val="48"/>
                              </w:rPr>
                              <w:t>サンプル文章</w:t>
                            </w:r>
                          </w:p>
                        </w:txbxContent>
                      </wps:txbx>
                      <wps:bodyPr rot="0" vert="horz" wrap="square" lIns="73152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5" o:spid="_x0000_s1075" type="#_x0000_t202" style="position:absolute;margin-left:186.2pt;margin-top:458.45pt;width:3in;height:49.7pt;z-index:2516675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" filled="f" stroked="f">
                <v:stroke o:forcedash="t"/>
                <v:textbox inset="5.76pt,0,,0">
                  <w:txbxContent>
                    <w:p w14:paraId="194ADB78" w14:textId="77777777" w:rsidR="005D791F" w:rsidRPr="0040105F" w:rsidRDefault="005D791F" w:rsidP="00B57E70">
                      <w:pPr>
                        <w:pStyle w:val="afb"/>
                        <w:jc w:val="center"/>
                        <w:rPr>
                          <w:rFonts w:ascii="ヒラギノ丸ゴ Pro W4" w:eastAsia="ヒラギノ丸ゴ Pro W4" w:hAnsi="ヒラギノ丸ゴ Pro W4"/>
                          <w:sz w:val="48"/>
                        </w:rPr>
                      </w:pPr>
                      <w:r w:rsidRPr="0040105F">
                        <w:rPr>
                          <w:rFonts w:ascii="ヒラギノ丸ゴ Pro W4" w:eastAsia="ヒラギノ丸ゴ Pro W4" w:hAnsi="ヒラギノ丸ゴ Pro W4" w:hint="eastAsia"/>
                          <w:sz w:val="48"/>
                        </w:rPr>
                        <w:t>サンプル文章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528" behindDoc="0" locked="0" layoutInCell="1" allowOverlap="1" wp14:anchorId="2E30403A" wp14:editId="0C1CC914">
                <wp:simplePos x="0" y="0"/>
                <wp:positionH relativeFrom="page">
                  <wp:posOffset>2066290</wp:posOffset>
                </wp:positionH>
                <wp:positionV relativeFrom="page">
                  <wp:posOffset>6453505</wp:posOffset>
                </wp:positionV>
                <wp:extent cx="3340100" cy="298450"/>
                <wp:effectExtent l="0" t="0" r="0" b="6350"/>
                <wp:wrapTight wrapText="bothSides">
                  <wp:wrapPolygon edited="0">
                    <wp:start x="164" y="0"/>
                    <wp:lineTo x="164" y="20221"/>
                    <wp:lineTo x="21189" y="20221"/>
                    <wp:lineTo x="21189" y="0"/>
                    <wp:lineTo x="164" y="0"/>
                  </wp:wrapPolygon>
                </wp:wrapTight>
                <wp:docPr id="15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0100" cy="298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07D7C7E3" w14:textId="77777777" w:rsidR="005D791F" w:rsidRPr="0040105F" w:rsidRDefault="005D791F" w:rsidP="00B57E70">
                            <w:pPr>
                              <w:pStyle w:val="af9"/>
                              <w:jc w:val="center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40105F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サンプル文章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1" o:spid="_x0000_s1076" type="#_x0000_t202" style="position:absolute;margin-left:162.7pt;margin-top:508.15pt;width:263pt;height:23.5pt;z-index:251667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" filled="f" stroked="f">
                <v:stroke o:forcedash="t"/>
                <v:textbox inset=",0,,0">
                  <w:txbxContent>
                    <w:p w14:paraId="07D7C7E3" w14:textId="77777777" w:rsidR="005D791F" w:rsidRPr="0040105F" w:rsidRDefault="005D791F" w:rsidP="00B57E70">
                      <w:pPr>
                        <w:pStyle w:val="af9"/>
                        <w:jc w:val="center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40105F">
                        <w:rPr>
                          <w:rFonts w:ascii="ヒラギノ丸ゴ Pro W4" w:eastAsia="ヒラギノ丸ゴ Pro W4" w:hAnsi="ヒラギノ丸ゴ Pro W4" w:hint="eastAsia"/>
                        </w:rPr>
                        <w:t>サンプル文章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523" behindDoc="0" locked="0" layoutInCell="1" allowOverlap="1" wp14:anchorId="475AB17C" wp14:editId="7D57C07E">
                <wp:simplePos x="0" y="0"/>
                <wp:positionH relativeFrom="page">
                  <wp:posOffset>2730500</wp:posOffset>
                </wp:positionH>
                <wp:positionV relativeFrom="page">
                  <wp:posOffset>1151255</wp:posOffset>
                </wp:positionV>
                <wp:extent cx="4297680" cy="372745"/>
                <wp:effectExtent l="0" t="0" r="20320" b="8255"/>
                <wp:wrapTight wrapText="bothSides">
                  <wp:wrapPolygon edited="0">
                    <wp:start x="0" y="0"/>
                    <wp:lineTo x="0" y="20606"/>
                    <wp:lineTo x="21574" y="20606"/>
                    <wp:lineTo x="21574" y="0"/>
                    <wp:lineTo x="0" y="0"/>
                  </wp:wrapPolygon>
                </wp:wrapTight>
                <wp:docPr id="14" name="Text Box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7680" cy="372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59FA259A" w14:textId="77777777" w:rsidR="005D791F" w:rsidRPr="0040105F" w:rsidRDefault="005D791F" w:rsidP="00B57E70">
                            <w:pPr>
                              <w:rPr>
                                <w:rFonts w:ascii="ヒラギノ丸ゴ Pro W4" w:eastAsia="ヒラギノ丸ゴ Pro W4" w:hAnsi="ヒラギノ丸ゴ Pro W4"/>
                                <w:b/>
                                <w:color w:val="FFFFFF" w:themeColor="background1"/>
                              </w:rPr>
                            </w:pPr>
                            <w:r w:rsidRPr="0040105F">
                              <w:rPr>
                                <w:rFonts w:ascii="ヒラギノ丸ゴ Pro W4" w:eastAsia="ヒラギノ丸ゴ Pro W4" w:hAnsi="ヒラギノ丸ゴ Pro W4" w:hint="eastAsia"/>
                                <w:b/>
                                <w:color w:val="FFFFFF" w:themeColor="background1"/>
                              </w:rPr>
                              <w:t>これはサンプル文章です。これはサンプル文章です。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72" o:spid="_x0000_s1077" type="#_x0000_t202" style="position:absolute;margin-left:215pt;margin-top:90.65pt;width:338.4pt;height:29.35pt;z-index:25166752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" mv:complextextbox="1" filled="f" stroked="f">
                <v:stroke o:forcedash="t"/>
                <v:textbox inset="0,0,0,0">
                  <w:txbxContent>
                    <w:p w14:paraId="59FA259A" w14:textId="77777777" w:rsidR="005D791F" w:rsidRPr="0040105F" w:rsidRDefault="005D791F" w:rsidP="00B57E70">
                      <w:pPr>
                        <w:rPr>
                          <w:rFonts w:ascii="ヒラギノ丸ゴ Pro W4" w:eastAsia="ヒラギノ丸ゴ Pro W4" w:hAnsi="ヒラギノ丸ゴ Pro W4"/>
                          <w:b/>
                          <w:color w:val="FFFFFF" w:themeColor="background1"/>
                        </w:rPr>
                      </w:pPr>
                      <w:r w:rsidRPr="0040105F">
                        <w:rPr>
                          <w:rFonts w:ascii="ヒラギノ丸ゴ Pro W4" w:eastAsia="ヒラギノ丸ゴ Pro W4" w:hAnsi="ヒラギノ丸ゴ Pro W4" w:hint="eastAsia"/>
                          <w:b/>
                          <w:color w:val="FFFFFF" w:themeColor="background1"/>
                        </w:rPr>
                        <w:t>これはサンプル文章です。これはサンプル文章です。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524" behindDoc="0" locked="0" layoutInCell="1" allowOverlap="1" wp14:anchorId="2A808D39" wp14:editId="20B68978">
                <wp:simplePos x="0" y="0"/>
                <wp:positionH relativeFrom="page">
                  <wp:posOffset>2730500</wp:posOffset>
                </wp:positionH>
                <wp:positionV relativeFrom="page">
                  <wp:posOffset>598805</wp:posOffset>
                </wp:positionV>
                <wp:extent cx="4297680" cy="438785"/>
                <wp:effectExtent l="0" t="0" r="20320" b="18415"/>
                <wp:wrapTight wrapText="bothSides">
                  <wp:wrapPolygon edited="0">
                    <wp:start x="0" y="0"/>
                    <wp:lineTo x="0" y="21256"/>
                    <wp:lineTo x="21574" y="21256"/>
                    <wp:lineTo x="21574" y="0"/>
                    <wp:lineTo x="0" y="0"/>
                  </wp:wrapPolygon>
                </wp:wrapTight>
                <wp:docPr id="13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7680" cy="438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3A0717BA" w14:textId="77777777" w:rsidR="005D791F" w:rsidRPr="0040105F" w:rsidRDefault="005D791F" w:rsidP="00B57E70">
                            <w:pPr>
                              <w:pStyle w:val="4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390DAE">
                              <w:rPr>
                                <w:rFonts w:ascii="ヒラギノ丸ゴ Pro W4" w:eastAsia="ヒラギノ丸ゴ Pro W4" w:hAnsi="ヒラギノ丸ゴ Pro W4" w:hint="eastAsia"/>
                                <w:sz w:val="44"/>
                                <w:szCs w:val="44"/>
                              </w:rPr>
                              <w:t>共振電流フェーザ制御高周波イ</w:t>
                            </w:r>
                            <w:r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ンバータ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6" o:spid="_x0000_s1078" type="#_x0000_t202" style="position:absolute;margin-left:215pt;margin-top:47.15pt;width:338.4pt;height:34.55pt;z-index:2516675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" mv:complextextbox="1" filled="f" stroked="f">
                <v:textbox inset="0,0,0,0">
                  <w:txbxContent>
                    <w:p w14:paraId="3A0717BA" w14:textId="77777777" w:rsidR="005D791F" w:rsidRPr="0040105F" w:rsidRDefault="005D791F" w:rsidP="00B57E70">
                      <w:pPr>
                        <w:pStyle w:val="4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390DAE">
                        <w:rPr>
                          <w:rFonts w:ascii="ヒラギノ丸ゴ Pro W4" w:eastAsia="ヒラギノ丸ゴ Pro W4" w:hAnsi="ヒラギノ丸ゴ Pro W4" w:hint="eastAsia"/>
                          <w:sz w:val="44"/>
                          <w:szCs w:val="44"/>
                        </w:rPr>
                        <w:t>共振電流フェーザ制御高周波イ</w:t>
                      </w:r>
                      <w:r>
                        <w:rPr>
                          <w:rFonts w:ascii="ヒラギノ丸ゴ Pro W4" w:eastAsia="ヒラギノ丸ゴ Pro W4" w:hAnsi="ヒラギノ丸ゴ Pro W4" w:hint="eastAsia"/>
                        </w:rPr>
                        <w:t>ンバータ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71" behindDoc="1" locked="0" layoutInCell="1" allowOverlap="1" wp14:anchorId="15C47832" wp14:editId="2D43C119">
                <wp:simplePos x="0" y="0"/>
                <wp:positionH relativeFrom="page">
                  <wp:posOffset>457200</wp:posOffset>
                </wp:positionH>
                <wp:positionV relativeFrom="page">
                  <wp:posOffset>457200</wp:posOffset>
                </wp:positionV>
                <wp:extent cx="6642100" cy="3200400"/>
                <wp:effectExtent l="0" t="0" r="0" b="0"/>
                <wp:wrapTight wrapText="bothSides">
                  <wp:wrapPolygon edited="0">
                    <wp:start x="541" y="0"/>
                    <wp:lineTo x="330" y="257"/>
                    <wp:lineTo x="0" y="1114"/>
                    <wp:lineTo x="-31" y="2229"/>
                    <wp:lineTo x="-31" y="19629"/>
                    <wp:lineTo x="60" y="20657"/>
                    <wp:lineTo x="419" y="21429"/>
                    <wp:lineTo x="450" y="21429"/>
                    <wp:lineTo x="21121" y="21429"/>
                    <wp:lineTo x="21150" y="21429"/>
                    <wp:lineTo x="21509" y="20657"/>
                    <wp:lineTo x="21600" y="19629"/>
                    <wp:lineTo x="21600" y="2229"/>
                    <wp:lineTo x="21569" y="1114"/>
                    <wp:lineTo x="21241" y="257"/>
                    <wp:lineTo x="21030" y="0"/>
                    <wp:lineTo x="541" y="0"/>
                  </wp:wrapPolygon>
                </wp:wrapTight>
                <wp:docPr id="12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42100" cy="3200400"/>
                        </a:xfrm>
                        <a:prstGeom prst="roundRect">
                          <a:avLst>
                            <a:gd name="adj" fmla="val 11074"/>
                          </a:avLst>
                        </a:prstGeom>
                        <a:solidFill>
                          <a:schemeClr val="accent3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4A7EBB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38100" dist="25400" dir="5400000" algn="ctr" rotWithShape="0">
                                  <a:srgbClr val="000000">
                                    <a:alpha val="35001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0" o:spid="_x0000_s1026" style="position:absolute;left:0;text-align:left;margin-left:36pt;margin-top:36pt;width:523pt;height:252pt;z-index:-25164900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arcsize="7257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" fillcolor="#95a1ad [3206]" stroked="f" strokecolor="#4a7ebb" strokeweight="1.5pt">
                <v:shadow opacity="22938f" mv:blur="38100f" offset="0,2pt"/>
                <v:textbox inset=",7.2pt,,7.2pt"/>
                <w10:wrap type="tight" anchorx="page" anchory="page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527" behindDoc="0" locked="0" layoutInCell="1" allowOverlap="1" wp14:anchorId="1B53B8FF" wp14:editId="75ECCB1A">
                <wp:simplePos x="0" y="0"/>
                <wp:positionH relativeFrom="page">
                  <wp:posOffset>457200</wp:posOffset>
                </wp:positionH>
                <wp:positionV relativeFrom="page">
                  <wp:posOffset>3751580</wp:posOffset>
                </wp:positionV>
                <wp:extent cx="6638925" cy="361315"/>
                <wp:effectExtent l="0" t="0" r="0" b="19685"/>
                <wp:wrapTight wrapText="bothSides">
                  <wp:wrapPolygon edited="0">
                    <wp:start x="83" y="0"/>
                    <wp:lineTo x="83" y="21258"/>
                    <wp:lineTo x="21404" y="21258"/>
                    <wp:lineTo x="21404" y="0"/>
                    <wp:lineTo x="83" y="0"/>
                  </wp:wrapPolygon>
                </wp:wrapTight>
                <wp:docPr id="11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8925" cy="361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780F5BA4" w14:textId="77777777" w:rsidR="005D791F" w:rsidRPr="0040105F" w:rsidRDefault="005D791F" w:rsidP="00B57E70">
                            <w:pPr>
                              <w:pStyle w:val="af8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40105F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ページを作ることができます。&gt;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0" o:spid="_x0000_s1079" type="#_x0000_t202" style="position:absolute;margin-left:36pt;margin-top:295.4pt;width:522.75pt;height:28.45pt;z-index:25166752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" filled="f" stroked="f">
                <v:stroke o:forcedash="t"/>
                <v:textbox inset=",0,,0">
                  <w:txbxContent>
                    <w:p w14:paraId="780F5BA4" w14:textId="77777777" w:rsidR="005D791F" w:rsidRPr="0040105F" w:rsidRDefault="005D791F" w:rsidP="00B57E70">
                      <w:pPr>
                        <w:pStyle w:val="af8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40105F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526" behindDoc="0" locked="0" layoutInCell="1" allowOverlap="1" wp14:anchorId="183894B1" wp14:editId="4DAD01AC">
                <wp:simplePos x="0" y="0"/>
                <wp:positionH relativeFrom="page">
                  <wp:posOffset>5016500</wp:posOffset>
                </wp:positionH>
                <wp:positionV relativeFrom="page">
                  <wp:posOffset>1679575</wp:posOffset>
                </wp:positionV>
                <wp:extent cx="2011680" cy="1848485"/>
                <wp:effectExtent l="0" t="0" r="20320" b="5715"/>
                <wp:wrapTight wrapText="bothSides">
                  <wp:wrapPolygon edited="0">
                    <wp:start x="0" y="0"/>
                    <wp:lineTo x="0" y="21370"/>
                    <wp:lineTo x="21545" y="21370"/>
                    <wp:lineTo x="21545" y="0"/>
                    <wp:lineTo x="0" y="0"/>
                  </wp:wrapPolygon>
                </wp:wrapTight>
                <wp:docPr id="10" name="Text 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1848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linkedTxbx id="44" seq="1"/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8" o:spid="_x0000_s1080" type="#_x0000_t202" style="position:absolute;margin-left:395pt;margin-top:132.25pt;width:158.4pt;height:145.55pt;z-index:25166752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" mv:complextextbox="1" filled="f" stroked="f">
                <v:stroke o:forcedash="t"/>
                <v:textbox inset="0,0,0,0">
                  <w:txbxContent/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525" behindDoc="0" locked="0" layoutInCell="1" allowOverlap="1" wp14:anchorId="0126063E" wp14:editId="2ACA3B70">
                <wp:simplePos x="0" y="0"/>
                <wp:positionH relativeFrom="page">
                  <wp:posOffset>2730500</wp:posOffset>
                </wp:positionH>
                <wp:positionV relativeFrom="page">
                  <wp:posOffset>1679575</wp:posOffset>
                </wp:positionV>
                <wp:extent cx="2011680" cy="1848485"/>
                <wp:effectExtent l="0" t="0" r="20320" b="5715"/>
                <wp:wrapTight wrapText="bothSides">
                  <wp:wrapPolygon edited="0">
                    <wp:start x="0" y="0"/>
                    <wp:lineTo x="0" y="21370"/>
                    <wp:lineTo x="21545" y="21370"/>
                    <wp:lineTo x="21545" y="0"/>
                    <wp:lineTo x="0" y="0"/>
                  </wp:wrapPolygon>
                </wp:wrapTight>
                <wp:docPr id="472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1848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 val="1"/>
                          </a:ex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 id="44">
                        <w:txbxContent>
                          <w:p w14:paraId="0BC0DA52" w14:textId="77777777" w:rsidR="005D791F" w:rsidRPr="0040105F" w:rsidRDefault="005D791F" w:rsidP="00B57E70">
                            <w:pPr>
                              <w:pStyle w:val="af0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40105F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をクリックします。テキストやオブジェクトのハイパーリンクを設定するには、テキストまたはオブジェクトを選択し、[挿入] メニューの [ハイパーリンク] をクリックします。編集が終わったら、このノート部分を削除して、最終的な HTML ファイルのサイズが小さくなるようにします。&gt;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7" o:spid="_x0000_s1081" type="#_x0000_t202" style="position:absolute;margin-left:215pt;margin-top:132.25pt;width:158.4pt;height:145.55pt;z-index:25166752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" mv:complextextbox="1" filled="f" stroked="f">
                <v:stroke o:forcedash="t"/>
                <v:textbox style="mso-next-textbox:#Text Box 118" inset="0,0,0,0">
                  <w:txbxContent>
                    <w:p w14:paraId="0BC0DA52" w14:textId="77777777" w:rsidR="005D791F" w:rsidRPr="0040105F" w:rsidRDefault="005D791F" w:rsidP="00B57E70">
                      <w:pPr>
                        <w:pStyle w:val="af0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40105F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をクリックします。テキストやオブジェクトのハイパーリンクを設定するには、テキストまたはオブジェクトを選択し、[挿入] メニューの [ハイパーリンク] をクリックします。編集が終わったら、このノート部分を削除して、最終的な HTML ファイルのサイズが小さくなるようにします。&gt;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0C681F">
        <w:rPr>
          <w:noProof/>
        </w:rPr>
        <w:drawing>
          <wp:anchor distT="0" distB="0" distL="118745" distR="118745" simplePos="0" relativeHeight="251667476" behindDoc="0" locked="0" layoutInCell="1" allowOverlap="1" wp14:anchorId="2B56F309" wp14:editId="41B659DA">
            <wp:simplePos x="5486400" y="8229600"/>
            <wp:positionH relativeFrom="page">
              <wp:posOffset>576580</wp:posOffset>
            </wp:positionH>
            <wp:positionV relativeFrom="page">
              <wp:posOffset>605790</wp:posOffset>
            </wp:positionV>
            <wp:extent cx="1913890" cy="2926080"/>
            <wp:effectExtent l="25400" t="25400" r="16510" b="20320"/>
            <wp:wrapTight wrapText="bothSides">
              <wp:wrapPolygon edited="0">
                <wp:start x="1433" y="-188"/>
                <wp:lineTo x="-287" y="938"/>
                <wp:lineTo x="-287" y="21000"/>
                <wp:lineTo x="2007" y="21750"/>
                <wp:lineTo x="2293" y="21750"/>
                <wp:lineTo x="18920" y="21750"/>
                <wp:lineTo x="19493" y="21750"/>
                <wp:lineTo x="21500" y="21000"/>
                <wp:lineTo x="21500" y="20813"/>
                <wp:lineTo x="21786" y="19875"/>
                <wp:lineTo x="21786" y="750"/>
                <wp:lineTo x="19780" y="-188"/>
                <wp:lineTo x="1433" y="-188"/>
              </wp:wrapPolygon>
            </wp:wrapTight>
            <wp:docPr id="705" name="Placeholder" descr="::thrill piccs:RF2471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::thrill piccs:RF247153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4066" t="3721" r="4934" b="39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926080"/>
                    </a:xfrm>
                    <a:prstGeom prst="roundRect">
                      <a:avLst/>
                    </a:prstGeom>
                    <a:noFill/>
                    <a:ln w="19050" cap="flat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anchor>
        </w:drawing>
      </w:r>
    </w:p>
    <w:sectPr w:rsidR="00B57E70" w:rsidSect="00B57E70">
      <w:headerReference w:type="first" r:id="rId25"/>
      <w:footerReference w:type="first" r:id="rId26"/>
      <w:pgSz w:w="11899" w:h="16838"/>
      <w:pgMar w:top="720" w:right="720" w:bottom="822" w:left="720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0B4660C" w14:textId="77777777" w:rsidR="00066380" w:rsidRDefault="00066380">
      <w:pPr>
        <w:spacing w:line="240" w:lineRule="auto"/>
      </w:pPr>
      <w:r>
        <w:separator/>
      </w:r>
    </w:p>
  </w:endnote>
  <w:endnote w:type="continuationSeparator" w:id="0">
    <w:p w14:paraId="64D16544" w14:textId="77777777" w:rsidR="00066380" w:rsidRDefault="000663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20B0609070205080204"/>
    <w:charset w:val="4E"/>
    <w:family w:val="auto"/>
    <w:pitch w:val="variable"/>
    <w:sig w:usb0="00000001" w:usb1="08070000" w:usb2="00000010" w:usb3="00000000" w:csb0="00020000" w:csb1="00000000"/>
  </w:font>
  <w:font w:name="ヒラギノ角ゴ Pro W3">
    <w:panose1 w:val="020B0300000000000000"/>
    <w:charset w:val="4E"/>
    <w:family w:val="auto"/>
    <w:pitch w:val="variable"/>
    <w:sig w:usb0="E00002FF" w:usb1="7AC7FFFF" w:usb2="00000012" w:usb3="00000000" w:csb0="0002000D" w:csb1="00000000"/>
  </w:font>
  <w:font w:name="ヒラギノ角ゴ Pro W6">
    <w:panose1 w:val="020B0600000000000000"/>
    <w:charset w:val="4E"/>
    <w:family w:val="auto"/>
    <w:pitch w:val="variable"/>
    <w:sig w:usb0="E00002FF" w:usb1="7AC7FFFF" w:usb2="00000012" w:usb3="00000000" w:csb0="0002000D" w:csb1="00000000"/>
  </w:font>
  <w:font w:name="Impact">
    <w:panose1 w:val="020B0806030902050204"/>
    <w:charset w:val="00"/>
    <w:family w:val="auto"/>
    <w:pitch w:val="variable"/>
    <w:sig w:usb0="00000003" w:usb1="00000000" w:usb2="00000000" w:usb3="00000000" w:csb0="00000001" w:csb1="00000000"/>
  </w:font>
  <w:font w:name="ヒラギノ丸ゴ Pro W4">
    <w:panose1 w:val="020F0400000000000000"/>
    <w:charset w:val="4E"/>
    <w:family w:val="auto"/>
    <w:pitch w:val="variable"/>
    <w:sig w:usb0="E00002FF" w:usb1="7AC7FFFF" w:usb2="00000012" w:usb3="00000000" w:csb0="0002000D" w:csb1="00000000"/>
  </w:font>
  <w:font w:name="ＭＳ 明朝"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BDCEF9" w14:textId="77777777" w:rsidR="005D791F" w:rsidRDefault="005D791F">
    <w:pPr>
      <w:pStyle w:val="a5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994C155" w14:textId="77777777" w:rsidR="00066380" w:rsidRDefault="00066380">
      <w:pPr>
        <w:spacing w:line="240" w:lineRule="auto"/>
      </w:pPr>
      <w:r>
        <w:separator/>
      </w:r>
    </w:p>
  </w:footnote>
  <w:footnote w:type="continuationSeparator" w:id="0">
    <w:p w14:paraId="7AF9FDBB" w14:textId="77777777" w:rsidR="00066380" w:rsidRDefault="0006638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A456339" w14:textId="77777777" w:rsidR="005D791F" w:rsidRDefault="005D791F" w:rsidP="00B57E70">
    <w:pPr>
      <w:pStyle w:val="a3"/>
      <w:framePr w:wrap="around" w:vAnchor="text" w:hAnchor="margin" w:xAlign="right" w:y="1"/>
      <w:rPr>
        <w:rStyle w:val="a7"/>
        <w:rFonts w:asciiTheme="minorHAnsi" w:eastAsia="ヒラギノ角ゴ Pro W3" w:hAnsiTheme="minorHAnsi" w:cstheme="minorBidi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12FC5448" w14:textId="77777777" w:rsidR="005D791F" w:rsidRDefault="005D791F" w:rsidP="00B57E70">
    <w:pPr>
      <w:pStyle w:val="a3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E54AA67" w14:textId="77777777" w:rsidR="005D791F" w:rsidRDefault="005D791F" w:rsidP="00B57E70">
    <w:pPr>
      <w:pStyle w:val="a3"/>
      <w:ind w:right="360"/>
    </w:pPr>
    <w:r>
      <w:rPr>
        <w:noProof/>
      </w:rPr>
      <w:drawing>
        <wp:anchor distT="0" distB="0" distL="114300" distR="114300" simplePos="0" relativeHeight="251661312" behindDoc="1" locked="0" layoutInCell="0" allowOverlap="1" wp14:anchorId="3AD0E5CB" wp14:editId="7B0C6712">
          <wp:simplePos x="0" y="0"/>
          <wp:positionH relativeFrom="page">
            <wp:posOffset>4191000</wp:posOffset>
          </wp:positionH>
          <wp:positionV relativeFrom="page">
            <wp:posOffset>457200</wp:posOffset>
          </wp:positionV>
          <wp:extent cx="2819400" cy="431800"/>
          <wp:effectExtent l="0" t="0" r="0" b="0"/>
          <wp:wrapNone/>
          <wp:docPr id="8" name="Picture 5" descr=":Assets:Flakes-RunningCroppe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:Assets:Flakes-RunningCropped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19400" cy="4318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5" behindDoc="1" locked="0" layoutInCell="1" allowOverlap="1" wp14:anchorId="25DB24F0" wp14:editId="6324C75A">
              <wp:simplePos x="0" y="0"/>
              <wp:positionH relativeFrom="page">
                <wp:posOffset>457200</wp:posOffset>
              </wp:positionH>
              <wp:positionV relativeFrom="page">
                <wp:posOffset>457200</wp:posOffset>
              </wp:positionV>
              <wp:extent cx="6659880" cy="457200"/>
              <wp:effectExtent l="0" t="0" r="0" b="0"/>
              <wp:wrapTight wrapText="bothSides">
                <wp:wrapPolygon edited="0">
                  <wp:start x="0" y="0"/>
                  <wp:lineTo x="0" y="20400"/>
                  <wp:lineTo x="21501" y="20400"/>
                  <wp:lineTo x="21501" y="0"/>
                  <wp:lineTo x="0" y="0"/>
                </wp:wrapPolygon>
              </wp:wrapTight>
              <wp:docPr id="5" name="AutoShap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457200"/>
                      </a:xfrm>
                      <a:prstGeom prst="roundRect">
                        <a:avLst>
                          <a:gd name="adj" fmla="val 30417"/>
                        </a:avLst>
                      </a:prstGeom>
                      <a:gradFill rotWithShape="0">
                        <a:gsLst>
                          <a:gs pos="0">
                            <a:schemeClr val="tx2">
                              <a:lumMod val="100000"/>
                              <a:lumOff val="0"/>
                            </a:schemeClr>
                          </a:gs>
                          <a:gs pos="100000">
                            <a:schemeClr val="bg2">
                              <a:lumMod val="100000"/>
                              <a:lumOff val="0"/>
                            </a:schemeClr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4A7EBB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38100" dist="25400" dir="5400000" algn="ctr" rotWithShape="0">
                                <a:srgbClr val="00000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  <a:ext uri="{FAA26D3D-D897-4be2-8F04-BA451C77F1D7}">
                          <ma14:placeholderFlag xmlns:ma14="http://schemas.microsoft.com/office/mac/drawingml/2011/main" val="1"/>
                        </a:ext>
                      </a:extLst>
                    </wps:spPr>
                    <wps:txbx>
                      <w:txbxContent>
                        <w:p w14:paraId="08DC6B7B" w14:textId="77777777" w:rsidR="005D791F" w:rsidRPr="00A220BB" w:rsidRDefault="005D791F" w:rsidP="00B57E70">
                          <w:pPr>
                            <w:pStyle w:val="a3"/>
                            <w:rPr>
                              <w:rFonts w:ascii="ヒラギノ丸ゴ Pro W4" w:eastAsia="ヒラギノ丸ゴ Pro W4" w:hAnsi="ヒラギノ丸ゴ Pro W4"/>
                            </w:rPr>
                          </w:pPr>
                          <w:r w:rsidRPr="00A220BB">
                            <w:rPr>
                              <w:rFonts w:ascii="ヒラギノ丸ゴ Pro W4" w:eastAsia="ヒラギノ丸ゴ Pro W4" w:hAnsi="ヒラギノ丸ゴ Pro W4" w:hint="eastAsia"/>
                            </w:rPr>
                            <w:t>第 [#] 版: 発行日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id="AutoShape 12" o:spid="_x0000_s1082" style="position:absolute;margin-left:36pt;margin-top:36pt;width:524.4pt;height:36pt;z-index:-25165619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arcsize="19934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" fillcolor="#3689cf [3215]" stroked="f" strokecolor="#4a7ebb" strokeweight="1.5pt">
              <v:fill color2="#92c9f0 [3214]" angle="-90" focus="100%" type="gradient"/>
              <v:stroke o:forcedash="t"/>
              <v:shadow opacity="22938f" mv:blur="38100f" offset="0,2pt"/>
              <v:textbox inset=",7.2pt,,7.2pt">
                <w:txbxContent>
                  <w:p w14:paraId="08DC6B7B" w14:textId="77777777" w:rsidR="005D791F" w:rsidRPr="00A220BB" w:rsidRDefault="005D791F" w:rsidP="00B57E70">
                    <w:pPr>
                      <w:pStyle w:val="a3"/>
                      <w:rPr>
                        <w:rFonts w:ascii="ヒラギノ丸ゴ Pro W4" w:eastAsia="ヒラギノ丸ゴ Pro W4" w:hAnsi="ヒラギノ丸ゴ Pro W4"/>
                      </w:rPr>
                    </w:pPr>
                    <w:r w:rsidRPr="00A220BB">
                      <w:rPr>
                        <w:rFonts w:ascii="ヒラギノ丸ゴ Pro W4" w:eastAsia="ヒラギノ丸ゴ Pro W4" w:hAnsi="ヒラギノ丸ゴ Pro W4" w:hint="eastAsia"/>
                      </w:rPr>
                      <w:t>第 [#] 版: 発行日</w:t>
                    </w:r>
                  </w:p>
                </w:txbxContent>
              </v:textbox>
              <w10:wrap type="tight" anchorx="page" anchory="page"/>
            </v:roundrect>
          </w:pict>
        </mc:Fallback>
      </mc:AlternateConten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DBEC533" w14:textId="77777777" w:rsidR="005D791F" w:rsidRDefault="005D791F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7" behindDoc="1" locked="0" layoutInCell="1" allowOverlap="1" wp14:anchorId="1500C26E" wp14:editId="592FBDAB">
              <wp:simplePos x="0" y="0"/>
              <wp:positionH relativeFrom="page">
                <wp:posOffset>457200</wp:posOffset>
              </wp:positionH>
              <wp:positionV relativeFrom="page">
                <wp:posOffset>457200</wp:posOffset>
              </wp:positionV>
              <wp:extent cx="6642100" cy="1510496"/>
              <wp:effectExtent l="0" t="0" r="12700" b="0"/>
              <wp:wrapTight wrapText="bothSides">
                <wp:wrapPolygon edited="0">
                  <wp:start x="165" y="0"/>
                  <wp:lineTo x="0" y="727"/>
                  <wp:lineTo x="0" y="20347"/>
                  <wp:lineTo x="165" y="21073"/>
                  <wp:lineTo x="21393" y="21073"/>
                  <wp:lineTo x="21559" y="20347"/>
                  <wp:lineTo x="21559" y="727"/>
                  <wp:lineTo x="21393" y="0"/>
                  <wp:lineTo x="165" y="0"/>
                </wp:wrapPolygon>
              </wp:wrapTight>
              <wp:docPr id="1" name="Group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2100" cy="1510496"/>
                        <a:chOff x="720" y="720"/>
                        <a:chExt cx="10800" cy="2520"/>
                      </a:xfrm>
                    </wpg:grpSpPr>
                    <wps:wsp>
                      <wps:cNvPr id="2" name="AutoShape 1"/>
                      <wps:cNvSpPr>
                        <a:spLocks noChangeArrowheads="1"/>
                      </wps:cNvSpPr>
                      <wps:spPr bwMode="auto">
                        <a:xfrm>
                          <a:off x="720" y="720"/>
                          <a:ext cx="10800" cy="2520"/>
                        </a:xfrm>
                        <a:prstGeom prst="roundRect">
                          <a:avLst>
                            <a:gd name="adj" fmla="val 13162"/>
                          </a:avLst>
                        </a:prstGeom>
                        <a:gradFill rotWithShape="0">
                          <a:gsLst>
                            <a:gs pos="0">
                              <a:schemeClr val="tx2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bg2">
                                <a:lumMod val="100000"/>
                                <a:lumOff val="0"/>
                              </a:schemeClr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4A7EBB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38100" dist="25400" dir="5400000" algn="ctr" rotWithShape="0">
                                  <a:srgbClr val="000000">
                                    <a:alpha val="35001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" name="Picture 2" descr=":Assets:Flakes-CoverCropped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907" y="720"/>
                          <a:ext cx="5493" cy="252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7" o:spid="_x0000_s1026" style="position:absolute;left:0;text-align:left;margin-left:36pt;margin-top:36pt;width:523pt;height:118.95pt;z-index:-251656193;mso-position-horizontal-relative:page;mso-position-vertical-relative:page" coordorigin="720,720" coordsize="10800,252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">
              <v:roundrect id="AutoShape 1" o:spid="_x0000_s1027" style="position:absolute;left:720;top:720;width:10800;height:2520;visibility:visible;mso-wrap-style:square;v-text-anchor:top" arcsize="8626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gUDrvwAA&#10;ANoAAAAPAAAAZHJzL2Rvd25yZXYueG1sRI9Bi8IwFITvC/6H8IS9aWoPy1KNIqLo3rrVH/BInm2x&#10;eSlJrPXfbwRhj8PMfMOsNqPtxEA+tI4VLOYZCGLtTMu1gsv5MPsGESKywc4xKXhSgM168rHCwrgH&#10;/9JQxVokCIcCFTQx9oWUQTdkMcxdT5y8q/MWY5K+lsbjI8FtJ/Ms+5IWW04LDfa0a0jfqrtNu7tD&#10;mUjV/UfvdT4cb2Vd+lKpz+m4XYKINMb/8Lt9MgpyeF1JN0Cu/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CqBQOu/AAAA2gAAAA8AAAAAAAAAAAAAAAAAlwIAAGRycy9kb3ducmV2&#10;LnhtbFBLBQYAAAAABAAEAPUAAACDAwAAAAA=&#10;" fillcolor="#3689cf [3215]" stroked="f" strokecolor="#4a7ebb" strokeweight="1.5pt">
                <v:fill color2="#92c9f0 [3214]" angle="-90" focus="100%" type="gradient"/>
                <v:shadow opacity="22938f" mv:blur="38100f" offset="0,2pt"/>
                <v:textbox inset=",7.2pt,,7.2pt"/>
              </v:round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" o:spid="_x0000_s1028" type="#_x0000_t75" alt=":Assets:Flakes-CoverCropped.png" style="position:absolute;left:5907;top:720;width:5493;height:252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n1&#10;lwHEAAAA2gAAAA8AAABkcnMvZG93bnJldi54bWxEj0FrwkAUhO8F/8PyCt7qplJCSV1FlIJQPTTp&#10;ocdn9rmJZt+G7DaJ/nq3UOhxmJlvmMVqtI3oqfO1YwXPswQEcel0zUbBV/H+9ArCB2SNjWNScCUP&#10;q+XkYYGZdgN/Up8HIyKEfYYKqhDaTEpfVmTRz1xLHL2T6yyGKDsjdYdDhNtGzpMklRZrjgsVtrSp&#10;qLzkP1aBOdvvzeDxdkyLj8N+Oze7S2OUmj6O6zcQgcbwH/5r77SCF/i9Em+AXN4B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Kn1lwHEAAAA2gAAAA8AAAAAAAAAAAAAAAAAnAIA&#10;AGRycy9kb3ducmV2LnhtbFBLBQYAAAAABAAEAPcAAACNAwAAAAA=&#10;">
                <v:imagedata r:id="rId2" o:title="Flakes-CoverCropped.png"/>
              </v:shape>
              <w10:wrap type="tight"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DB8EA03" w14:textId="77777777" w:rsidR="005D791F" w:rsidRDefault="005D791F">
    <w:pPr>
      <w:pStyle w:val="a3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5pt;height:15pt" o:bullet="t">
        <v:imagedata r:id="rId1" o:title="Word Work File L_2"/>
      </v:shape>
    </w:pict>
  </w:numPicBullet>
  <w:abstractNum w:abstractNumId="0">
    <w:nsid w:val="FFFFFF1D"/>
    <w:multiLevelType w:val="multilevel"/>
    <w:tmpl w:val="AE6A8D8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2F8C4FA7"/>
    <w:multiLevelType w:val="hybridMultilevel"/>
    <w:tmpl w:val="F79CB618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86"/>
  <w:removePersonalInformation/>
  <w:removeDateAndTime/>
  <w:embedSystemFonts/>
  <w:bordersDoNotSurroundHeader/>
  <w:bordersDoNotSurroundFooter/>
  <w:proofState w:spelling="clean" w:grammar="clean"/>
  <w:attachedTemplate r:id="rId1"/>
  <w:revisionView w:markup="0"/>
  <w:defaultTabStop w:val="720"/>
  <w:drawingGridHorizontalSpacing w:val="120"/>
  <w:drawingGridVerticalSpacing w:val="171"/>
  <w:displayHorizontalDrawingGridEvery w:val="0"/>
  <w:displayVerticalDrawingGridEvery w:val="0"/>
  <w:characterSpacingControl w:val="doNotCompress"/>
  <w:strictFirstAndLastChars/>
  <w:savePreviewPicture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doNotAutofitConstrainedTables/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PubVPasteboard_" w:val="1"/>
    <w:docVar w:name="OpenInPublishingView" w:val="0"/>
    <w:docVar w:name="ShowStaticGuides" w:val="0"/>
  </w:docVars>
  <w:rsids>
    <w:rsidRoot w:val="006966F3"/>
    <w:rsid w:val="00066380"/>
    <w:rsid w:val="000B396A"/>
    <w:rsid w:val="000C2986"/>
    <w:rsid w:val="000C681F"/>
    <w:rsid w:val="000E3DE0"/>
    <w:rsid w:val="002D00C2"/>
    <w:rsid w:val="002E60AF"/>
    <w:rsid w:val="00360145"/>
    <w:rsid w:val="00390DAE"/>
    <w:rsid w:val="003A6351"/>
    <w:rsid w:val="003D0D2F"/>
    <w:rsid w:val="003F1872"/>
    <w:rsid w:val="00416A7E"/>
    <w:rsid w:val="00482573"/>
    <w:rsid w:val="00492533"/>
    <w:rsid w:val="00496AA7"/>
    <w:rsid w:val="00506970"/>
    <w:rsid w:val="005C147B"/>
    <w:rsid w:val="005D42C5"/>
    <w:rsid w:val="005D791F"/>
    <w:rsid w:val="00610EC3"/>
    <w:rsid w:val="00684C39"/>
    <w:rsid w:val="006966F3"/>
    <w:rsid w:val="00735173"/>
    <w:rsid w:val="00775F26"/>
    <w:rsid w:val="00790D10"/>
    <w:rsid w:val="00794452"/>
    <w:rsid w:val="00823773"/>
    <w:rsid w:val="008E7E08"/>
    <w:rsid w:val="00904452"/>
    <w:rsid w:val="00991DDB"/>
    <w:rsid w:val="009A3CE6"/>
    <w:rsid w:val="00A2616A"/>
    <w:rsid w:val="00A408BB"/>
    <w:rsid w:val="00AE6279"/>
    <w:rsid w:val="00B57E70"/>
    <w:rsid w:val="00B73A1E"/>
    <w:rsid w:val="00EE2099"/>
    <w:rsid w:val="00F2381C"/>
    <w:rsid w:val="00F56014"/>
    <w:rsid w:val="00FF588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2CF31B3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heading 5" w:uiPriority="9" w:qFormat="1"/>
  </w:latentStyles>
  <w:style w:type="paragraph" w:default="1" w:styleId="a">
    <w:name w:val="Normal"/>
    <w:qFormat/>
    <w:rsid w:val="00B71E4D"/>
    <w:pPr>
      <w:spacing w:line="160" w:lineRule="atLeast"/>
    </w:pPr>
    <w:rPr>
      <w:rFonts w:eastAsia="ヒラギノ角ゴ Pro W3"/>
      <w:lang w:eastAsia="ja-JP"/>
    </w:rPr>
  </w:style>
  <w:style w:type="paragraph" w:styleId="1">
    <w:name w:val="heading 1"/>
    <w:basedOn w:val="a"/>
    <w:next w:val="a"/>
    <w:link w:val="10"/>
    <w:uiPriority w:val="9"/>
    <w:qFormat/>
    <w:rsid w:val="00651D3B"/>
    <w:pPr>
      <w:jc w:val="center"/>
      <w:outlineLvl w:val="0"/>
    </w:pPr>
    <w:rPr>
      <w:rFonts w:asciiTheme="majorHAnsi" w:eastAsia="ヒラギノ角ゴ Pro W6" w:hAnsiTheme="majorHAnsi" w:cstheme="majorBidi"/>
      <w:bCs/>
      <w:color w:val="C81805" w:themeColor="accent2"/>
      <w:sz w:val="4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71E4D"/>
    <w:pPr>
      <w:spacing w:line="80" w:lineRule="atLeast"/>
      <w:outlineLvl w:val="1"/>
    </w:pPr>
    <w:rPr>
      <w:bCs/>
      <w:color w:val="262626" w:themeColor="text1" w:themeTint="D9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C3A07"/>
    <w:pPr>
      <w:outlineLvl w:val="2"/>
    </w:pPr>
    <w:rPr>
      <w:bCs/>
      <w:color w:val="C81805" w:themeColor="accent2"/>
      <w:sz w:val="2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447E7"/>
    <w:pPr>
      <w:outlineLvl w:val="3"/>
    </w:pPr>
    <w:rPr>
      <w:rFonts w:ascii="Impact" w:eastAsia="ヒラギノ角ゴ Pro W6" w:hAnsi="Impact" w:cs="Impact"/>
      <w:bCs/>
      <w:iCs/>
      <w:color w:val="FFFFFF" w:themeColor="background1"/>
      <w:sz w:val="48"/>
    </w:rPr>
  </w:style>
  <w:style w:type="paragraph" w:styleId="5">
    <w:name w:val="heading 5"/>
    <w:basedOn w:val="a"/>
    <w:next w:val="a"/>
    <w:link w:val="50"/>
    <w:uiPriority w:val="9"/>
    <w:unhideWhenUsed/>
    <w:qFormat/>
    <w:rsid w:val="00B71E4D"/>
    <w:pPr>
      <w:spacing w:line="0" w:lineRule="atLeast"/>
      <w:outlineLvl w:val="4"/>
    </w:pPr>
    <w:rPr>
      <w:rFonts w:eastAsia="ヒラギノ角ゴ Pro W6"/>
      <w:color w:val="FFFFFF" w:themeColor="background1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0563A1"/>
    <w:rPr>
      <w:rFonts w:asciiTheme="majorHAnsi" w:eastAsia="ヒラギノ角ゴ Pro W6" w:hAnsiTheme="majorHAnsi" w:cstheme="majorBidi"/>
      <w:color w:val="FFFFFF" w:themeColor="background1"/>
    </w:rPr>
  </w:style>
  <w:style w:type="character" w:customStyle="1" w:styleId="a4">
    <w:name w:val="ヘッダー (文字)"/>
    <w:basedOn w:val="a0"/>
    <w:link w:val="a3"/>
    <w:uiPriority w:val="99"/>
    <w:semiHidden/>
    <w:rsid w:val="000563A1"/>
    <w:rPr>
      <w:rFonts w:asciiTheme="majorHAnsi" w:eastAsia="ヒラギノ角ゴ Pro W6" w:hAnsiTheme="majorHAnsi" w:cstheme="majorBidi"/>
      <w:color w:val="FFFFFF" w:themeColor="background1"/>
      <w:lang w:eastAsia="ja-JP"/>
    </w:rPr>
  </w:style>
  <w:style w:type="paragraph" w:styleId="a5">
    <w:name w:val="footer"/>
    <w:basedOn w:val="a"/>
    <w:link w:val="a6"/>
    <w:uiPriority w:val="99"/>
    <w:unhideWhenUsed/>
    <w:rsid w:val="003B2E62"/>
    <w:pPr>
      <w:tabs>
        <w:tab w:val="center" w:pos="4320"/>
        <w:tab w:val="right" w:pos="8640"/>
      </w:tabs>
    </w:pPr>
  </w:style>
  <w:style w:type="character" w:customStyle="1" w:styleId="a6">
    <w:name w:val="フッター (文字)"/>
    <w:basedOn w:val="a0"/>
    <w:link w:val="a5"/>
    <w:uiPriority w:val="99"/>
    <w:rsid w:val="003B2E62"/>
  </w:style>
  <w:style w:type="character" w:styleId="a7">
    <w:name w:val="page number"/>
    <w:basedOn w:val="a0"/>
    <w:uiPriority w:val="99"/>
    <w:semiHidden/>
    <w:unhideWhenUsed/>
    <w:rsid w:val="00BE2DD6"/>
    <w:rPr>
      <w:color w:val="3689CF" w:themeColor="text2"/>
      <w:sz w:val="20"/>
    </w:rPr>
  </w:style>
  <w:style w:type="paragraph" w:styleId="a8">
    <w:name w:val="Subtitle"/>
    <w:basedOn w:val="a"/>
    <w:next w:val="a"/>
    <w:link w:val="a9"/>
    <w:uiPriority w:val="11"/>
    <w:qFormat/>
    <w:rsid w:val="00C4232F"/>
    <w:pPr>
      <w:numPr>
        <w:ilvl w:val="1"/>
      </w:numPr>
    </w:pPr>
    <w:rPr>
      <w:rFonts w:asciiTheme="majorHAnsi" w:hAnsiTheme="majorHAnsi" w:cstheme="majorBidi"/>
      <w:iCs/>
      <w:color w:val="92C9F0" w:themeColor="background2"/>
      <w:sz w:val="48"/>
    </w:rPr>
  </w:style>
  <w:style w:type="character" w:customStyle="1" w:styleId="a9">
    <w:name w:val="副題 (文字)"/>
    <w:basedOn w:val="a0"/>
    <w:link w:val="a8"/>
    <w:uiPriority w:val="11"/>
    <w:rsid w:val="00C4232F"/>
    <w:rPr>
      <w:rFonts w:asciiTheme="majorHAnsi" w:eastAsia="ヒラギノ角ゴ Pro W3" w:hAnsiTheme="majorHAnsi" w:cstheme="majorBidi"/>
      <w:iCs/>
      <w:color w:val="92C9F0" w:themeColor="background2"/>
      <w:sz w:val="48"/>
    </w:rPr>
  </w:style>
  <w:style w:type="paragraph" w:styleId="aa">
    <w:name w:val="Title"/>
    <w:basedOn w:val="a"/>
    <w:next w:val="a"/>
    <w:link w:val="ab"/>
    <w:uiPriority w:val="10"/>
    <w:qFormat/>
    <w:rsid w:val="00C4232F"/>
    <w:pPr>
      <w:spacing w:line="1480" w:lineRule="exact"/>
    </w:pPr>
    <w:rPr>
      <w:rFonts w:asciiTheme="majorHAnsi" w:eastAsia="ヒラギノ角ゴ Pro W6" w:hAnsiTheme="majorHAnsi" w:cstheme="majorBidi"/>
      <w:caps/>
      <w:color w:val="FFFFFF" w:themeColor="background1"/>
      <w:kern w:val="24"/>
      <w:sz w:val="144"/>
      <w:szCs w:val="52"/>
    </w:rPr>
  </w:style>
  <w:style w:type="character" w:customStyle="1" w:styleId="ab">
    <w:name w:val="表題 (文字)"/>
    <w:basedOn w:val="a0"/>
    <w:link w:val="aa"/>
    <w:uiPriority w:val="10"/>
    <w:rsid w:val="00C4232F"/>
    <w:rPr>
      <w:rFonts w:asciiTheme="majorHAnsi" w:eastAsia="ヒラギノ角ゴ Pro W6" w:hAnsiTheme="majorHAnsi" w:cstheme="majorBidi"/>
      <w:caps/>
      <w:color w:val="FFFFFF" w:themeColor="background1"/>
      <w:kern w:val="24"/>
      <w:sz w:val="144"/>
      <w:szCs w:val="52"/>
    </w:rPr>
  </w:style>
  <w:style w:type="paragraph" w:styleId="ac">
    <w:name w:val="Date"/>
    <w:basedOn w:val="a"/>
    <w:next w:val="a"/>
    <w:link w:val="ad"/>
    <w:uiPriority w:val="99"/>
    <w:semiHidden/>
    <w:unhideWhenUsed/>
    <w:rsid w:val="003419C5"/>
    <w:rPr>
      <w:rFonts w:asciiTheme="majorHAnsi" w:eastAsia="ヒラギノ角ゴ Pro W6" w:hAnsiTheme="majorHAnsi" w:cstheme="majorBidi"/>
      <w:color w:val="FFFFFF" w:themeColor="background1"/>
    </w:rPr>
  </w:style>
  <w:style w:type="character" w:customStyle="1" w:styleId="ad">
    <w:name w:val="日付 (文字)"/>
    <w:basedOn w:val="a0"/>
    <w:link w:val="ac"/>
    <w:uiPriority w:val="99"/>
    <w:semiHidden/>
    <w:rsid w:val="003419C5"/>
    <w:rPr>
      <w:rFonts w:asciiTheme="majorHAnsi" w:eastAsia="ヒラギノ角ゴ Pro W6" w:hAnsiTheme="majorHAnsi" w:cstheme="majorBidi"/>
      <w:color w:val="FFFFFF" w:themeColor="background1"/>
      <w:lang w:eastAsia="ja-JP"/>
    </w:rPr>
  </w:style>
  <w:style w:type="character" w:customStyle="1" w:styleId="10">
    <w:name w:val="見出し 1 (文字)"/>
    <w:basedOn w:val="a0"/>
    <w:link w:val="1"/>
    <w:uiPriority w:val="9"/>
    <w:rsid w:val="00651D3B"/>
    <w:rPr>
      <w:rFonts w:asciiTheme="majorHAnsi" w:eastAsia="ヒラギノ角ゴ Pro W6" w:hAnsiTheme="majorHAnsi" w:cstheme="majorBidi"/>
      <w:bCs/>
      <w:color w:val="C81805" w:themeColor="accent2"/>
      <w:sz w:val="48"/>
      <w:szCs w:val="32"/>
      <w:lang w:eastAsia="ja-JP"/>
    </w:rPr>
  </w:style>
  <w:style w:type="character" w:customStyle="1" w:styleId="20">
    <w:name w:val="見出し 2 (文字)"/>
    <w:basedOn w:val="a0"/>
    <w:link w:val="2"/>
    <w:uiPriority w:val="9"/>
    <w:rsid w:val="00B71E4D"/>
    <w:rPr>
      <w:rFonts w:eastAsia="ヒラギノ角ゴ Pro W3"/>
      <w:bCs/>
      <w:color w:val="262626" w:themeColor="text1" w:themeTint="D9"/>
      <w:sz w:val="28"/>
      <w:szCs w:val="26"/>
      <w:lang w:eastAsia="ja-JP"/>
    </w:rPr>
  </w:style>
  <w:style w:type="character" w:customStyle="1" w:styleId="30">
    <w:name w:val="見出し 3 (文字)"/>
    <w:basedOn w:val="a0"/>
    <w:link w:val="3"/>
    <w:uiPriority w:val="9"/>
    <w:semiHidden/>
    <w:rsid w:val="007C3A07"/>
    <w:rPr>
      <w:bCs/>
      <w:color w:val="C81805" w:themeColor="accent2"/>
      <w:sz w:val="22"/>
    </w:rPr>
  </w:style>
  <w:style w:type="character" w:customStyle="1" w:styleId="40">
    <w:name w:val="見出し 4 (文字)"/>
    <w:basedOn w:val="a0"/>
    <w:link w:val="4"/>
    <w:uiPriority w:val="9"/>
    <w:semiHidden/>
    <w:rsid w:val="005447E7"/>
    <w:rPr>
      <w:rFonts w:ascii="Impact" w:eastAsia="ヒラギノ角ゴ Pro W6" w:hAnsi="Impact" w:cs="Impact"/>
      <w:bCs/>
      <w:iCs/>
      <w:color w:val="FFFFFF" w:themeColor="background1"/>
      <w:sz w:val="48"/>
      <w:lang w:eastAsia="ja-JP"/>
    </w:rPr>
  </w:style>
  <w:style w:type="character" w:customStyle="1" w:styleId="50">
    <w:name w:val="見出し 5 (文字)"/>
    <w:basedOn w:val="a0"/>
    <w:link w:val="5"/>
    <w:uiPriority w:val="9"/>
    <w:rsid w:val="00B71E4D"/>
    <w:rPr>
      <w:rFonts w:eastAsia="ヒラギノ角ゴ Pro W6"/>
      <w:color w:val="FFFFFF" w:themeColor="background1"/>
      <w:sz w:val="28"/>
      <w:lang w:eastAsia="ja-JP"/>
    </w:rPr>
  </w:style>
  <w:style w:type="paragraph" w:styleId="ae">
    <w:name w:val="Body Text"/>
    <w:basedOn w:val="a"/>
    <w:link w:val="af"/>
    <w:uiPriority w:val="99"/>
    <w:unhideWhenUsed/>
    <w:rsid w:val="00B71E4D"/>
    <w:pPr>
      <w:spacing w:after="220" w:line="0" w:lineRule="atLeast"/>
    </w:pPr>
    <w:rPr>
      <w:color w:val="262626" w:themeColor="text1" w:themeTint="D9"/>
      <w:sz w:val="22"/>
    </w:rPr>
  </w:style>
  <w:style w:type="character" w:customStyle="1" w:styleId="af">
    <w:name w:val="本文 (文字)"/>
    <w:basedOn w:val="a0"/>
    <w:link w:val="ae"/>
    <w:uiPriority w:val="99"/>
    <w:rsid w:val="00B71E4D"/>
    <w:rPr>
      <w:rFonts w:eastAsia="ヒラギノ角ゴ Pro W3"/>
      <w:color w:val="262626" w:themeColor="text1" w:themeTint="D9"/>
      <w:sz w:val="22"/>
      <w:lang w:eastAsia="ja-JP"/>
    </w:rPr>
  </w:style>
  <w:style w:type="paragraph" w:styleId="af0">
    <w:name w:val="Block Text"/>
    <w:basedOn w:val="a"/>
    <w:unhideWhenUsed/>
    <w:rsid w:val="00B71E4D"/>
    <w:pPr>
      <w:spacing w:after="120" w:line="0" w:lineRule="atLeast"/>
    </w:pPr>
    <w:rPr>
      <w:iCs/>
      <w:color w:val="FFFFFF" w:themeColor="background1"/>
      <w:sz w:val="20"/>
    </w:rPr>
  </w:style>
  <w:style w:type="character" w:customStyle="1" w:styleId="af1">
    <w:name w:val="ブロック番号 (文字)"/>
    <w:basedOn w:val="a0"/>
    <w:link w:val="af2"/>
    <w:rsid w:val="007C3A07"/>
    <w:rPr>
      <w:rFonts w:ascii="Impact" w:eastAsiaTheme="majorEastAsia" w:hAnsi="Impact" w:cs="Impact"/>
      <w:color w:val="FFFFFF" w:themeColor="background1"/>
      <w:sz w:val="48"/>
    </w:rPr>
  </w:style>
  <w:style w:type="paragraph" w:customStyle="1" w:styleId="af3">
    <w:name w:val="ボックス テキスト"/>
    <w:basedOn w:val="a"/>
    <w:qFormat/>
    <w:rsid w:val="00B71E4D"/>
    <w:pPr>
      <w:spacing w:before="40" w:line="0" w:lineRule="atLeast"/>
      <w:jc w:val="right"/>
    </w:pPr>
    <w:rPr>
      <w:color w:val="FFFFFF" w:themeColor="background1"/>
      <w:sz w:val="28"/>
    </w:rPr>
  </w:style>
  <w:style w:type="paragraph" w:customStyle="1" w:styleId="af2">
    <w:name w:val="ブロック番号"/>
    <w:basedOn w:val="a"/>
    <w:link w:val="af1"/>
    <w:qFormat/>
    <w:rsid w:val="007C3A07"/>
    <w:pPr>
      <w:jc w:val="right"/>
    </w:pPr>
    <w:rPr>
      <w:rFonts w:ascii="Impact" w:eastAsiaTheme="majorEastAsia" w:hAnsi="Impact" w:cs="Impact"/>
      <w:color w:val="FFFFFF" w:themeColor="background1"/>
      <w:sz w:val="48"/>
    </w:rPr>
  </w:style>
  <w:style w:type="paragraph" w:customStyle="1" w:styleId="af4">
    <w:name w:val="ページ"/>
    <w:basedOn w:val="a"/>
    <w:qFormat/>
    <w:rsid w:val="00084555"/>
    <w:pPr>
      <w:jc w:val="right"/>
    </w:pPr>
    <w:rPr>
      <w:color w:val="3689CF" w:themeColor="text2"/>
      <w:sz w:val="20"/>
    </w:rPr>
  </w:style>
  <w:style w:type="paragraph" w:customStyle="1" w:styleId="af5">
    <w:name w:val="住所"/>
    <w:basedOn w:val="a"/>
    <w:link w:val="af6"/>
    <w:qFormat/>
    <w:rsid w:val="0083602A"/>
    <w:rPr>
      <w:rFonts w:asciiTheme="majorHAnsi" w:hAnsiTheme="majorHAnsi" w:cstheme="majorBidi"/>
      <w:color w:val="3689CF" w:themeColor="text2"/>
      <w:sz w:val="20"/>
    </w:rPr>
  </w:style>
  <w:style w:type="paragraph" w:styleId="af7">
    <w:name w:val="caption"/>
    <w:basedOn w:val="a"/>
    <w:next w:val="a"/>
    <w:rsid w:val="00CC5199"/>
    <w:pPr>
      <w:spacing w:line="0" w:lineRule="atLeast"/>
      <w:jc w:val="both"/>
    </w:pPr>
    <w:rPr>
      <w:bCs/>
      <w:i/>
      <w:color w:val="FFFFFF" w:themeColor="background1"/>
      <w:sz w:val="18"/>
      <w:szCs w:val="18"/>
    </w:rPr>
  </w:style>
  <w:style w:type="paragraph" w:customStyle="1" w:styleId="af8">
    <w:name w:val="キャッチ コピー"/>
    <w:basedOn w:val="a"/>
    <w:qFormat/>
    <w:rsid w:val="00620ECB"/>
    <w:pPr>
      <w:jc w:val="center"/>
    </w:pPr>
    <w:rPr>
      <w:color w:val="3689CF" w:themeColor="text2"/>
      <w:sz w:val="20"/>
    </w:rPr>
  </w:style>
  <w:style w:type="character" w:customStyle="1" w:styleId="af6">
    <w:name w:val="住所 (文字)"/>
    <w:basedOn w:val="a0"/>
    <w:link w:val="af5"/>
    <w:rsid w:val="0083602A"/>
    <w:rPr>
      <w:rFonts w:asciiTheme="majorHAnsi" w:eastAsia="ヒラギノ角ゴ Pro W3" w:hAnsiTheme="majorHAnsi" w:cstheme="majorBidi"/>
      <w:color w:val="3689CF" w:themeColor="text2"/>
      <w:sz w:val="20"/>
      <w:lang w:eastAsia="ja-JP"/>
    </w:rPr>
  </w:style>
  <w:style w:type="paragraph" w:customStyle="1" w:styleId="af9">
    <w:name w:val="会社名"/>
    <w:basedOn w:val="a"/>
    <w:qFormat/>
    <w:rsid w:val="0083602A"/>
    <w:rPr>
      <w:rFonts w:asciiTheme="majorHAnsi" w:eastAsia="ヒラギノ角ゴ Pro W6" w:hAnsiTheme="majorHAnsi" w:cstheme="majorBidi"/>
      <w:color w:val="92C9F0" w:themeColor="background2"/>
      <w:sz w:val="32"/>
    </w:rPr>
  </w:style>
  <w:style w:type="paragraph" w:customStyle="1" w:styleId="afa">
    <w:name w:val="受取人"/>
    <w:basedOn w:val="a"/>
    <w:qFormat/>
    <w:rsid w:val="0083602A"/>
    <w:rPr>
      <w:rFonts w:asciiTheme="majorHAnsi" w:eastAsia="ヒラギノ角ゴ Pro W6" w:hAnsiTheme="majorHAnsi" w:cstheme="majorBidi"/>
      <w:color w:val="3689CF" w:themeColor="text2"/>
      <w:sz w:val="28"/>
    </w:rPr>
  </w:style>
  <w:style w:type="paragraph" w:customStyle="1" w:styleId="afb">
    <w:name w:val="会社名 (大)"/>
    <w:basedOn w:val="af9"/>
    <w:qFormat/>
    <w:rsid w:val="0083602A"/>
    <w:rPr>
      <w:b/>
      <w:color w:val="3689CF" w:themeColor="text2"/>
      <w:sz w:val="9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heading 5" w:uiPriority="9" w:qFormat="1"/>
  </w:latentStyles>
  <w:style w:type="paragraph" w:default="1" w:styleId="a">
    <w:name w:val="Normal"/>
    <w:qFormat/>
    <w:rsid w:val="00B71E4D"/>
    <w:pPr>
      <w:spacing w:line="160" w:lineRule="atLeast"/>
    </w:pPr>
    <w:rPr>
      <w:rFonts w:eastAsia="ヒラギノ角ゴ Pro W3"/>
      <w:lang w:eastAsia="ja-JP"/>
    </w:rPr>
  </w:style>
  <w:style w:type="paragraph" w:styleId="1">
    <w:name w:val="heading 1"/>
    <w:basedOn w:val="a"/>
    <w:next w:val="a"/>
    <w:link w:val="10"/>
    <w:uiPriority w:val="9"/>
    <w:qFormat/>
    <w:rsid w:val="00651D3B"/>
    <w:pPr>
      <w:jc w:val="center"/>
      <w:outlineLvl w:val="0"/>
    </w:pPr>
    <w:rPr>
      <w:rFonts w:asciiTheme="majorHAnsi" w:eastAsia="ヒラギノ角ゴ Pro W6" w:hAnsiTheme="majorHAnsi" w:cstheme="majorBidi"/>
      <w:bCs/>
      <w:color w:val="C81805" w:themeColor="accent2"/>
      <w:sz w:val="4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71E4D"/>
    <w:pPr>
      <w:spacing w:line="80" w:lineRule="atLeast"/>
      <w:outlineLvl w:val="1"/>
    </w:pPr>
    <w:rPr>
      <w:bCs/>
      <w:color w:val="262626" w:themeColor="text1" w:themeTint="D9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C3A07"/>
    <w:pPr>
      <w:outlineLvl w:val="2"/>
    </w:pPr>
    <w:rPr>
      <w:bCs/>
      <w:color w:val="C81805" w:themeColor="accent2"/>
      <w:sz w:val="2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447E7"/>
    <w:pPr>
      <w:outlineLvl w:val="3"/>
    </w:pPr>
    <w:rPr>
      <w:rFonts w:ascii="Impact" w:eastAsia="ヒラギノ角ゴ Pro W6" w:hAnsi="Impact" w:cs="Impact"/>
      <w:bCs/>
      <w:iCs/>
      <w:color w:val="FFFFFF" w:themeColor="background1"/>
      <w:sz w:val="48"/>
    </w:rPr>
  </w:style>
  <w:style w:type="paragraph" w:styleId="5">
    <w:name w:val="heading 5"/>
    <w:basedOn w:val="a"/>
    <w:next w:val="a"/>
    <w:link w:val="50"/>
    <w:uiPriority w:val="9"/>
    <w:unhideWhenUsed/>
    <w:qFormat/>
    <w:rsid w:val="00B71E4D"/>
    <w:pPr>
      <w:spacing w:line="0" w:lineRule="atLeast"/>
      <w:outlineLvl w:val="4"/>
    </w:pPr>
    <w:rPr>
      <w:rFonts w:eastAsia="ヒラギノ角ゴ Pro W6"/>
      <w:color w:val="FFFFFF" w:themeColor="background1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0563A1"/>
    <w:rPr>
      <w:rFonts w:asciiTheme="majorHAnsi" w:eastAsia="ヒラギノ角ゴ Pro W6" w:hAnsiTheme="majorHAnsi" w:cstheme="majorBidi"/>
      <w:color w:val="FFFFFF" w:themeColor="background1"/>
    </w:rPr>
  </w:style>
  <w:style w:type="character" w:customStyle="1" w:styleId="a4">
    <w:name w:val="ヘッダー (文字)"/>
    <w:basedOn w:val="a0"/>
    <w:link w:val="a3"/>
    <w:uiPriority w:val="99"/>
    <w:semiHidden/>
    <w:rsid w:val="000563A1"/>
    <w:rPr>
      <w:rFonts w:asciiTheme="majorHAnsi" w:eastAsia="ヒラギノ角ゴ Pro W6" w:hAnsiTheme="majorHAnsi" w:cstheme="majorBidi"/>
      <w:color w:val="FFFFFF" w:themeColor="background1"/>
      <w:lang w:eastAsia="ja-JP"/>
    </w:rPr>
  </w:style>
  <w:style w:type="paragraph" w:styleId="a5">
    <w:name w:val="footer"/>
    <w:basedOn w:val="a"/>
    <w:link w:val="a6"/>
    <w:uiPriority w:val="99"/>
    <w:unhideWhenUsed/>
    <w:rsid w:val="003B2E62"/>
    <w:pPr>
      <w:tabs>
        <w:tab w:val="center" w:pos="4320"/>
        <w:tab w:val="right" w:pos="8640"/>
      </w:tabs>
    </w:pPr>
  </w:style>
  <w:style w:type="character" w:customStyle="1" w:styleId="a6">
    <w:name w:val="フッター (文字)"/>
    <w:basedOn w:val="a0"/>
    <w:link w:val="a5"/>
    <w:uiPriority w:val="99"/>
    <w:rsid w:val="003B2E62"/>
  </w:style>
  <w:style w:type="character" w:styleId="a7">
    <w:name w:val="page number"/>
    <w:basedOn w:val="a0"/>
    <w:uiPriority w:val="99"/>
    <w:semiHidden/>
    <w:unhideWhenUsed/>
    <w:rsid w:val="00BE2DD6"/>
    <w:rPr>
      <w:color w:val="3689CF" w:themeColor="text2"/>
      <w:sz w:val="20"/>
    </w:rPr>
  </w:style>
  <w:style w:type="paragraph" w:styleId="a8">
    <w:name w:val="Subtitle"/>
    <w:basedOn w:val="a"/>
    <w:next w:val="a"/>
    <w:link w:val="a9"/>
    <w:uiPriority w:val="11"/>
    <w:qFormat/>
    <w:rsid w:val="00C4232F"/>
    <w:pPr>
      <w:numPr>
        <w:ilvl w:val="1"/>
      </w:numPr>
    </w:pPr>
    <w:rPr>
      <w:rFonts w:asciiTheme="majorHAnsi" w:hAnsiTheme="majorHAnsi" w:cstheme="majorBidi"/>
      <w:iCs/>
      <w:color w:val="92C9F0" w:themeColor="background2"/>
      <w:sz w:val="48"/>
    </w:rPr>
  </w:style>
  <w:style w:type="character" w:customStyle="1" w:styleId="a9">
    <w:name w:val="副題 (文字)"/>
    <w:basedOn w:val="a0"/>
    <w:link w:val="a8"/>
    <w:uiPriority w:val="11"/>
    <w:rsid w:val="00C4232F"/>
    <w:rPr>
      <w:rFonts w:asciiTheme="majorHAnsi" w:eastAsia="ヒラギノ角ゴ Pro W3" w:hAnsiTheme="majorHAnsi" w:cstheme="majorBidi"/>
      <w:iCs/>
      <w:color w:val="92C9F0" w:themeColor="background2"/>
      <w:sz w:val="48"/>
    </w:rPr>
  </w:style>
  <w:style w:type="paragraph" w:styleId="aa">
    <w:name w:val="Title"/>
    <w:basedOn w:val="a"/>
    <w:next w:val="a"/>
    <w:link w:val="ab"/>
    <w:uiPriority w:val="10"/>
    <w:qFormat/>
    <w:rsid w:val="00C4232F"/>
    <w:pPr>
      <w:spacing w:line="1480" w:lineRule="exact"/>
    </w:pPr>
    <w:rPr>
      <w:rFonts w:asciiTheme="majorHAnsi" w:eastAsia="ヒラギノ角ゴ Pro W6" w:hAnsiTheme="majorHAnsi" w:cstheme="majorBidi"/>
      <w:caps/>
      <w:color w:val="FFFFFF" w:themeColor="background1"/>
      <w:kern w:val="24"/>
      <w:sz w:val="144"/>
      <w:szCs w:val="52"/>
    </w:rPr>
  </w:style>
  <w:style w:type="character" w:customStyle="1" w:styleId="ab">
    <w:name w:val="表題 (文字)"/>
    <w:basedOn w:val="a0"/>
    <w:link w:val="aa"/>
    <w:uiPriority w:val="10"/>
    <w:rsid w:val="00C4232F"/>
    <w:rPr>
      <w:rFonts w:asciiTheme="majorHAnsi" w:eastAsia="ヒラギノ角ゴ Pro W6" w:hAnsiTheme="majorHAnsi" w:cstheme="majorBidi"/>
      <w:caps/>
      <w:color w:val="FFFFFF" w:themeColor="background1"/>
      <w:kern w:val="24"/>
      <w:sz w:val="144"/>
      <w:szCs w:val="52"/>
    </w:rPr>
  </w:style>
  <w:style w:type="paragraph" w:styleId="ac">
    <w:name w:val="Date"/>
    <w:basedOn w:val="a"/>
    <w:next w:val="a"/>
    <w:link w:val="ad"/>
    <w:uiPriority w:val="99"/>
    <w:semiHidden/>
    <w:unhideWhenUsed/>
    <w:rsid w:val="003419C5"/>
    <w:rPr>
      <w:rFonts w:asciiTheme="majorHAnsi" w:eastAsia="ヒラギノ角ゴ Pro W6" w:hAnsiTheme="majorHAnsi" w:cstheme="majorBidi"/>
      <w:color w:val="FFFFFF" w:themeColor="background1"/>
    </w:rPr>
  </w:style>
  <w:style w:type="character" w:customStyle="1" w:styleId="ad">
    <w:name w:val="日付 (文字)"/>
    <w:basedOn w:val="a0"/>
    <w:link w:val="ac"/>
    <w:uiPriority w:val="99"/>
    <w:semiHidden/>
    <w:rsid w:val="003419C5"/>
    <w:rPr>
      <w:rFonts w:asciiTheme="majorHAnsi" w:eastAsia="ヒラギノ角ゴ Pro W6" w:hAnsiTheme="majorHAnsi" w:cstheme="majorBidi"/>
      <w:color w:val="FFFFFF" w:themeColor="background1"/>
      <w:lang w:eastAsia="ja-JP"/>
    </w:rPr>
  </w:style>
  <w:style w:type="character" w:customStyle="1" w:styleId="10">
    <w:name w:val="見出し 1 (文字)"/>
    <w:basedOn w:val="a0"/>
    <w:link w:val="1"/>
    <w:uiPriority w:val="9"/>
    <w:rsid w:val="00651D3B"/>
    <w:rPr>
      <w:rFonts w:asciiTheme="majorHAnsi" w:eastAsia="ヒラギノ角ゴ Pro W6" w:hAnsiTheme="majorHAnsi" w:cstheme="majorBidi"/>
      <w:bCs/>
      <w:color w:val="C81805" w:themeColor="accent2"/>
      <w:sz w:val="48"/>
      <w:szCs w:val="32"/>
      <w:lang w:eastAsia="ja-JP"/>
    </w:rPr>
  </w:style>
  <w:style w:type="character" w:customStyle="1" w:styleId="20">
    <w:name w:val="見出し 2 (文字)"/>
    <w:basedOn w:val="a0"/>
    <w:link w:val="2"/>
    <w:uiPriority w:val="9"/>
    <w:rsid w:val="00B71E4D"/>
    <w:rPr>
      <w:rFonts w:eastAsia="ヒラギノ角ゴ Pro W3"/>
      <w:bCs/>
      <w:color w:val="262626" w:themeColor="text1" w:themeTint="D9"/>
      <w:sz w:val="28"/>
      <w:szCs w:val="26"/>
      <w:lang w:eastAsia="ja-JP"/>
    </w:rPr>
  </w:style>
  <w:style w:type="character" w:customStyle="1" w:styleId="30">
    <w:name w:val="見出し 3 (文字)"/>
    <w:basedOn w:val="a0"/>
    <w:link w:val="3"/>
    <w:uiPriority w:val="9"/>
    <w:semiHidden/>
    <w:rsid w:val="007C3A07"/>
    <w:rPr>
      <w:bCs/>
      <w:color w:val="C81805" w:themeColor="accent2"/>
      <w:sz w:val="22"/>
    </w:rPr>
  </w:style>
  <w:style w:type="character" w:customStyle="1" w:styleId="40">
    <w:name w:val="見出し 4 (文字)"/>
    <w:basedOn w:val="a0"/>
    <w:link w:val="4"/>
    <w:uiPriority w:val="9"/>
    <w:semiHidden/>
    <w:rsid w:val="005447E7"/>
    <w:rPr>
      <w:rFonts w:ascii="Impact" w:eastAsia="ヒラギノ角ゴ Pro W6" w:hAnsi="Impact" w:cs="Impact"/>
      <w:bCs/>
      <w:iCs/>
      <w:color w:val="FFFFFF" w:themeColor="background1"/>
      <w:sz w:val="48"/>
      <w:lang w:eastAsia="ja-JP"/>
    </w:rPr>
  </w:style>
  <w:style w:type="character" w:customStyle="1" w:styleId="50">
    <w:name w:val="見出し 5 (文字)"/>
    <w:basedOn w:val="a0"/>
    <w:link w:val="5"/>
    <w:uiPriority w:val="9"/>
    <w:rsid w:val="00B71E4D"/>
    <w:rPr>
      <w:rFonts w:eastAsia="ヒラギノ角ゴ Pro W6"/>
      <w:color w:val="FFFFFF" w:themeColor="background1"/>
      <w:sz w:val="28"/>
      <w:lang w:eastAsia="ja-JP"/>
    </w:rPr>
  </w:style>
  <w:style w:type="paragraph" w:styleId="ae">
    <w:name w:val="Body Text"/>
    <w:basedOn w:val="a"/>
    <w:link w:val="af"/>
    <w:uiPriority w:val="99"/>
    <w:unhideWhenUsed/>
    <w:rsid w:val="00B71E4D"/>
    <w:pPr>
      <w:spacing w:after="220" w:line="0" w:lineRule="atLeast"/>
    </w:pPr>
    <w:rPr>
      <w:color w:val="262626" w:themeColor="text1" w:themeTint="D9"/>
      <w:sz w:val="22"/>
    </w:rPr>
  </w:style>
  <w:style w:type="character" w:customStyle="1" w:styleId="af">
    <w:name w:val="本文 (文字)"/>
    <w:basedOn w:val="a0"/>
    <w:link w:val="ae"/>
    <w:uiPriority w:val="99"/>
    <w:rsid w:val="00B71E4D"/>
    <w:rPr>
      <w:rFonts w:eastAsia="ヒラギノ角ゴ Pro W3"/>
      <w:color w:val="262626" w:themeColor="text1" w:themeTint="D9"/>
      <w:sz w:val="22"/>
      <w:lang w:eastAsia="ja-JP"/>
    </w:rPr>
  </w:style>
  <w:style w:type="paragraph" w:styleId="af0">
    <w:name w:val="Block Text"/>
    <w:basedOn w:val="a"/>
    <w:unhideWhenUsed/>
    <w:rsid w:val="00B71E4D"/>
    <w:pPr>
      <w:spacing w:after="120" w:line="0" w:lineRule="atLeast"/>
    </w:pPr>
    <w:rPr>
      <w:iCs/>
      <w:color w:val="FFFFFF" w:themeColor="background1"/>
      <w:sz w:val="20"/>
    </w:rPr>
  </w:style>
  <w:style w:type="character" w:customStyle="1" w:styleId="af1">
    <w:name w:val="ブロック番号 (文字)"/>
    <w:basedOn w:val="a0"/>
    <w:link w:val="af2"/>
    <w:rsid w:val="007C3A07"/>
    <w:rPr>
      <w:rFonts w:ascii="Impact" w:eastAsiaTheme="majorEastAsia" w:hAnsi="Impact" w:cs="Impact"/>
      <w:color w:val="FFFFFF" w:themeColor="background1"/>
      <w:sz w:val="48"/>
    </w:rPr>
  </w:style>
  <w:style w:type="paragraph" w:customStyle="1" w:styleId="af3">
    <w:name w:val="ボックス テキスト"/>
    <w:basedOn w:val="a"/>
    <w:qFormat/>
    <w:rsid w:val="00B71E4D"/>
    <w:pPr>
      <w:spacing w:before="40" w:line="0" w:lineRule="atLeast"/>
      <w:jc w:val="right"/>
    </w:pPr>
    <w:rPr>
      <w:color w:val="FFFFFF" w:themeColor="background1"/>
      <w:sz w:val="28"/>
    </w:rPr>
  </w:style>
  <w:style w:type="paragraph" w:customStyle="1" w:styleId="af2">
    <w:name w:val="ブロック番号"/>
    <w:basedOn w:val="a"/>
    <w:link w:val="af1"/>
    <w:qFormat/>
    <w:rsid w:val="007C3A07"/>
    <w:pPr>
      <w:jc w:val="right"/>
    </w:pPr>
    <w:rPr>
      <w:rFonts w:ascii="Impact" w:eastAsiaTheme="majorEastAsia" w:hAnsi="Impact" w:cs="Impact"/>
      <w:color w:val="FFFFFF" w:themeColor="background1"/>
      <w:sz w:val="48"/>
    </w:rPr>
  </w:style>
  <w:style w:type="paragraph" w:customStyle="1" w:styleId="af4">
    <w:name w:val="ページ"/>
    <w:basedOn w:val="a"/>
    <w:qFormat/>
    <w:rsid w:val="00084555"/>
    <w:pPr>
      <w:jc w:val="right"/>
    </w:pPr>
    <w:rPr>
      <w:color w:val="3689CF" w:themeColor="text2"/>
      <w:sz w:val="20"/>
    </w:rPr>
  </w:style>
  <w:style w:type="paragraph" w:customStyle="1" w:styleId="af5">
    <w:name w:val="住所"/>
    <w:basedOn w:val="a"/>
    <w:link w:val="af6"/>
    <w:qFormat/>
    <w:rsid w:val="0083602A"/>
    <w:rPr>
      <w:rFonts w:asciiTheme="majorHAnsi" w:hAnsiTheme="majorHAnsi" w:cstheme="majorBidi"/>
      <w:color w:val="3689CF" w:themeColor="text2"/>
      <w:sz w:val="20"/>
    </w:rPr>
  </w:style>
  <w:style w:type="paragraph" w:styleId="af7">
    <w:name w:val="caption"/>
    <w:basedOn w:val="a"/>
    <w:next w:val="a"/>
    <w:rsid w:val="00CC5199"/>
    <w:pPr>
      <w:spacing w:line="0" w:lineRule="atLeast"/>
      <w:jc w:val="both"/>
    </w:pPr>
    <w:rPr>
      <w:bCs/>
      <w:i/>
      <w:color w:val="FFFFFF" w:themeColor="background1"/>
      <w:sz w:val="18"/>
      <w:szCs w:val="18"/>
    </w:rPr>
  </w:style>
  <w:style w:type="paragraph" w:customStyle="1" w:styleId="af8">
    <w:name w:val="キャッチ コピー"/>
    <w:basedOn w:val="a"/>
    <w:qFormat/>
    <w:rsid w:val="00620ECB"/>
    <w:pPr>
      <w:jc w:val="center"/>
    </w:pPr>
    <w:rPr>
      <w:color w:val="3689CF" w:themeColor="text2"/>
      <w:sz w:val="20"/>
    </w:rPr>
  </w:style>
  <w:style w:type="character" w:customStyle="1" w:styleId="af6">
    <w:name w:val="住所 (文字)"/>
    <w:basedOn w:val="a0"/>
    <w:link w:val="af5"/>
    <w:rsid w:val="0083602A"/>
    <w:rPr>
      <w:rFonts w:asciiTheme="majorHAnsi" w:eastAsia="ヒラギノ角ゴ Pro W3" w:hAnsiTheme="majorHAnsi" w:cstheme="majorBidi"/>
      <w:color w:val="3689CF" w:themeColor="text2"/>
      <w:sz w:val="20"/>
      <w:lang w:eastAsia="ja-JP"/>
    </w:rPr>
  </w:style>
  <w:style w:type="paragraph" w:customStyle="1" w:styleId="af9">
    <w:name w:val="会社名"/>
    <w:basedOn w:val="a"/>
    <w:qFormat/>
    <w:rsid w:val="0083602A"/>
    <w:rPr>
      <w:rFonts w:asciiTheme="majorHAnsi" w:eastAsia="ヒラギノ角ゴ Pro W6" w:hAnsiTheme="majorHAnsi" w:cstheme="majorBidi"/>
      <w:color w:val="92C9F0" w:themeColor="background2"/>
      <w:sz w:val="32"/>
    </w:rPr>
  </w:style>
  <w:style w:type="paragraph" w:customStyle="1" w:styleId="afa">
    <w:name w:val="受取人"/>
    <w:basedOn w:val="a"/>
    <w:qFormat/>
    <w:rsid w:val="0083602A"/>
    <w:rPr>
      <w:rFonts w:asciiTheme="majorHAnsi" w:eastAsia="ヒラギノ角ゴ Pro W6" w:hAnsiTheme="majorHAnsi" w:cstheme="majorBidi"/>
      <w:color w:val="3689CF" w:themeColor="text2"/>
      <w:sz w:val="28"/>
    </w:rPr>
  </w:style>
  <w:style w:type="paragraph" w:customStyle="1" w:styleId="afb">
    <w:name w:val="会社名 (大)"/>
    <w:basedOn w:val="af9"/>
    <w:qFormat/>
    <w:rsid w:val="0083602A"/>
    <w:rPr>
      <w:b/>
      <w:color w:val="3689CF" w:themeColor="text2"/>
      <w:sz w:val="9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2.xml"/><Relationship Id="rId20" Type="http://schemas.openxmlformats.org/officeDocument/2006/relationships/image" Target="media/image14.jpe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header" Target="header4.xml"/><Relationship Id="rId26" Type="http://schemas.openxmlformats.org/officeDocument/2006/relationships/footer" Target="footer1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header" Target="header3.xml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jpeg"/><Relationship Id="rId16" Type="http://schemas.openxmlformats.org/officeDocument/2006/relationships/image" Target="media/image10.pn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Applications:Microsoft%20Office%202011:Office:Media:&#12486;&#12531;&#12501;&#12442;&#12524;&#12540;&#12488;:&#12486;&#12441;&#12469;&#12441;&#12452;&#12531;%20&#12524;&#12452;&#12450;&#12454;&#12488;&#34920;&#31034;:&#12491;&#12517;&#12540;&#12473;&#12524;&#12479;&#12540;:&#12491;&#12517;&#12540;&#12473;&#12524;&#12479;&#12540;%205.dotx" TargetMode="External"/></Relationships>
</file>

<file path=word/theme/theme1.xml><?xml version="1.0" encoding="utf-8"?>
<a:theme xmlns:a="http://schemas.openxmlformats.org/drawingml/2006/main" name="Office Theme">
  <a:themeElements>
    <a:clrScheme name="Thrill Newsletter">
      <a:dk1>
        <a:sysClr val="windowText" lastClr="000000"/>
      </a:dk1>
      <a:lt1>
        <a:sysClr val="window" lastClr="FFFFFF"/>
      </a:lt1>
      <a:dk2>
        <a:srgbClr val="3689CF"/>
      </a:dk2>
      <a:lt2>
        <a:srgbClr val="92C9F0"/>
      </a:lt2>
      <a:accent1>
        <a:srgbClr val="0D1B4C"/>
      </a:accent1>
      <a:accent2>
        <a:srgbClr val="C81805"/>
      </a:accent2>
      <a:accent3>
        <a:srgbClr val="95A1AD"/>
      </a:accent3>
      <a:accent4>
        <a:srgbClr val="FD8023"/>
      </a:accent4>
      <a:accent5>
        <a:srgbClr val="FDB323"/>
      </a:accent5>
      <a:accent6>
        <a:srgbClr val="C5E0F4"/>
      </a:accent6>
      <a:hlink>
        <a:srgbClr val="DA3828"/>
      </a:hlink>
      <a:folHlink>
        <a:srgbClr val="E09026"/>
      </a:folHlink>
    </a:clrScheme>
    <a:fontScheme name="アドバンテージ">
      <a:majorFont>
        <a:latin typeface="Rockwell"/>
        <a:ea typeface=""/>
        <a:cs typeface=""/>
        <a:font script="Jpan" typeface="ＭＳ ゴシック"/>
      </a:majorFont>
      <a:minorFont>
        <a:latin typeface="Rockwell"/>
        <a:ea typeface=""/>
        <a:cs typeface=""/>
        <a:font script="Jpan" typeface="ＭＳ ゴシック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ニュースレター 5.dotx</Template>
  <TotalTime>0</TotalTime>
  <Pages>6</Pages>
  <Words>10</Words>
  <Characters>62</Characters>
  <Application>Microsoft Macintosh Word</Application>
  <DocSecurity>0</DocSecurity>
  <Lines>1</Lines>
  <Paragraphs>1</Paragraphs>
  <ScaleCrop>false</ScaleCrop>
  <Manager/>
  <Company/>
  <LinksUpToDate>false</LinksUpToDate>
  <CharactersWithSpaces>71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2014-12-16T00:57:00Z</dcterms:created>
  <dcterms:modified xsi:type="dcterms:W3CDTF">2015-01-01T08:12:00Z</dcterms:modified>
  <cp:category/>
</cp:coreProperties>
</file>