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362A3" w14:textId="20544759" w:rsidR="00B57E70" w:rsidRDefault="00860FE3">
      <w:pPr>
        <w:sectPr w:rsidR="00B57E70">
          <w:headerReference w:type="even" r:id="rId7"/>
          <w:headerReference w:type="default" r:id="rId8"/>
          <w:headerReference w:type="first" r:id="rId9"/>
          <w:pgSz w:w="11899" w:h="16838"/>
          <w:pgMar w:top="720" w:right="720" w:bottom="822" w:left="720" w:header="720" w:footer="720" w:gutter="0"/>
          <w:cols w:space="720"/>
          <w:titlePg/>
          <w:docGrid w:linePitch="342"/>
        </w:sectPr>
      </w:pPr>
      <w:r>
        <w:rPr>
          <w:noProof/>
        </w:rPr>
        <w:drawing>
          <wp:anchor distT="0" distB="0" distL="114300" distR="114300" simplePos="0" relativeHeight="251693132" behindDoc="1" locked="0" layoutInCell="1" allowOverlap="1" wp14:anchorId="79CE64D4" wp14:editId="4668EFE2">
            <wp:simplePos x="0" y="0"/>
            <wp:positionH relativeFrom="column">
              <wp:posOffset>4460240</wp:posOffset>
            </wp:positionH>
            <wp:positionV relativeFrom="paragraph">
              <wp:posOffset>6888480</wp:posOffset>
            </wp:positionV>
            <wp:extent cx="2112010" cy="1266190"/>
            <wp:effectExtent l="0" t="0" r="0" b="3810"/>
            <wp:wrapTight wrapText="bothSides">
              <wp:wrapPolygon edited="0">
                <wp:start x="0" y="0"/>
                <wp:lineTo x="0" y="21448"/>
                <wp:lineTo x="21431" y="21448"/>
                <wp:lineTo x="21431" y="0"/>
                <wp:lineTo x="0" y="0"/>
              </wp:wrapPolygon>
            </wp:wrapTight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図 3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20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96" behindDoc="0" locked="0" layoutInCell="1" allowOverlap="1" wp14:anchorId="70D3E66E" wp14:editId="4292E748">
                <wp:simplePos x="0" y="0"/>
                <wp:positionH relativeFrom="page">
                  <wp:posOffset>871151</wp:posOffset>
                </wp:positionH>
                <wp:positionV relativeFrom="page">
                  <wp:posOffset>8643551</wp:posOffset>
                </wp:positionV>
                <wp:extent cx="6034405" cy="1556952"/>
                <wp:effectExtent l="0" t="0" r="0" b="0"/>
                <wp:wrapThrough wrapText="bothSides">
                  <wp:wrapPolygon edited="0">
                    <wp:start x="227" y="176"/>
                    <wp:lineTo x="227" y="21151"/>
                    <wp:lineTo x="21320" y="21151"/>
                    <wp:lineTo x="21320" y="176"/>
                    <wp:lineTo x="227" y="176"/>
                  </wp:wrapPolygon>
                </wp:wrapThrough>
                <wp:docPr id="719" name="テキスト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4405" cy="15569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49F201" w14:textId="77777777" w:rsidR="00A408BB" w:rsidRPr="00492533" w:rsidRDefault="00A408BB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492533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関</w:t>
                            </w:r>
                            <w:r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連</w:t>
                            </w:r>
                            <w:r w:rsidRPr="00492533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学術論文</w:t>
                            </w:r>
                          </w:p>
                          <w:p w14:paraId="2CD5D2C0" w14:textId="35B9214B" w:rsidR="00A408BB" w:rsidRPr="00860FE3" w:rsidRDefault="00A408BB" w:rsidP="00860FE3">
                            <w:pPr>
                              <w:ind w:leftChars="50" w:left="435" w:rightChars="50" w:right="120" w:hangingChars="150" w:hanging="315"/>
                              <w:rPr>
                                <w:rFonts w:ascii="Times New Roman" w:eastAsia="ＭＳ Ｐゴシック" w:hAnsi="Times New Roman" w:hint="eastAsia"/>
                                <w:color w:val="333333"/>
                                <w:kern w:val="0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 w:rsidRPr="00860FE3">
                              <w:rPr>
                                <w:bCs/>
                                <w:sz w:val="21"/>
                                <w:szCs w:val="21"/>
                              </w:rPr>
                              <w:t xml:space="preserve">[1] </w:t>
                            </w:r>
                            <w:proofErr w:type="spellStart"/>
                            <w:r w:rsidR="00860FE3" w:rsidRPr="00860FE3">
                              <w:rPr>
                                <w:rFonts w:ascii="Times New Roman" w:eastAsia="ＭＳ Ｐゴシック" w:hAnsi="Times New Roman"/>
                                <w:b/>
                                <w:bCs/>
                                <w:color w:val="333333"/>
                                <w:kern w:val="0"/>
                                <w:sz w:val="21"/>
                                <w:szCs w:val="21"/>
                                <w:shd w:val="clear" w:color="auto" w:fill="FFFFFF"/>
                              </w:rPr>
                              <w:t>Tain</w:t>
                            </w:r>
                            <w:proofErr w:type="spellEnd"/>
                            <w:r w:rsidR="00860FE3" w:rsidRPr="00860FE3">
                              <w:rPr>
                                <w:rFonts w:ascii="Times New Roman" w:eastAsia="ＭＳ Ｐゴシック" w:hAnsi="Times New Roman"/>
                                <w:b/>
                                <w:bCs/>
                                <w:color w:val="333333"/>
                                <w:kern w:val="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Luo, </w:t>
                            </w:r>
                            <w:proofErr w:type="spellStart"/>
                            <w:r w:rsidR="00860FE3" w:rsidRPr="00860FE3">
                              <w:rPr>
                                <w:rFonts w:ascii="Times New Roman" w:eastAsia="ＭＳ Ｐゴシック" w:hAnsi="Times New Roman"/>
                                <w:b/>
                                <w:bCs/>
                                <w:color w:val="333333"/>
                                <w:kern w:val="0"/>
                                <w:sz w:val="21"/>
                                <w:szCs w:val="21"/>
                                <w:shd w:val="clear" w:color="auto" w:fill="FFFFFF"/>
                              </w:rPr>
                              <w:t>Tomakzu</w:t>
                            </w:r>
                            <w:proofErr w:type="spellEnd"/>
                            <w:r w:rsidR="00860FE3" w:rsidRPr="00860FE3">
                              <w:rPr>
                                <w:rFonts w:ascii="Times New Roman" w:eastAsia="ＭＳ Ｐゴシック" w:hAnsi="Times New Roman"/>
                                <w:b/>
                                <w:bCs/>
                                <w:color w:val="333333"/>
                                <w:kern w:val="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Mishima</w:t>
                            </w:r>
                            <w:r w:rsidR="00860FE3" w:rsidRPr="00860FE3">
                              <w:rPr>
                                <w:rFonts w:ascii="Times New Roman" w:eastAsia="ＭＳ Ｐゴシック" w:hAnsi="Times New Roman"/>
                                <w:color w:val="333333"/>
                                <w:kern w:val="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, and Ching-Ming Lai, "High Frequency Three–level Inverter–based Inductive Wireless Power Transfer (IWPT) System with Double LCC Resonance," Proc. </w:t>
                            </w:r>
                            <w:r w:rsidR="00860FE3" w:rsidRPr="00860FE3">
                              <w:rPr>
                                <w:rFonts w:ascii="Times New Roman" w:eastAsia="ＭＳ Ｐゴシック" w:hAnsi="Times New Roman"/>
                                <w:color w:val="333333"/>
                                <w:kern w:val="0"/>
                                <w:sz w:val="21"/>
                                <w:szCs w:val="21"/>
                              </w:rPr>
                              <w:t>2021 IEEE Applied Power Electronics Conference and Exposition (APEC)</w:t>
                            </w:r>
                            <w:r w:rsidR="00860FE3" w:rsidRPr="00860FE3">
                              <w:rPr>
                                <w:rFonts w:ascii="Times New Roman" w:eastAsia="ＭＳ Ｐゴシック" w:hAnsi="Times New Roman"/>
                                <w:color w:val="333333"/>
                                <w:kern w:val="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, 2021, pp. 413-420, </w:t>
                            </w:r>
                            <w:proofErr w:type="spellStart"/>
                            <w:r w:rsidR="00860FE3" w:rsidRPr="00860FE3">
                              <w:rPr>
                                <w:rFonts w:ascii="Times New Roman" w:eastAsia="ＭＳ Ｐゴシック" w:hAnsi="Times New Roman"/>
                                <w:color w:val="333333"/>
                                <w:kern w:val="0"/>
                                <w:sz w:val="21"/>
                                <w:szCs w:val="21"/>
                                <w:shd w:val="clear" w:color="auto" w:fill="FFFFFF"/>
                              </w:rPr>
                              <w:t>doi</w:t>
                            </w:r>
                            <w:proofErr w:type="spellEnd"/>
                            <w:r w:rsidR="00860FE3" w:rsidRPr="00860FE3">
                              <w:rPr>
                                <w:rFonts w:ascii="Times New Roman" w:eastAsia="ＭＳ Ｐゴシック" w:hAnsi="Times New Roman"/>
                                <w:color w:val="333333"/>
                                <w:kern w:val="0"/>
                                <w:sz w:val="21"/>
                                <w:szCs w:val="21"/>
                                <w:shd w:val="clear" w:color="auto" w:fill="FFFFFF"/>
                              </w:rPr>
                              <w:t>: 10.1109/APEC42165.2021.9487225.</w:t>
                            </w:r>
                          </w:p>
                          <w:p w14:paraId="64665BEC" w14:textId="23CEE772" w:rsidR="00A408BB" w:rsidRPr="00860FE3" w:rsidRDefault="00A408BB" w:rsidP="00860FE3">
                            <w:pPr>
                              <w:ind w:leftChars="50" w:left="520" w:hangingChars="200" w:hanging="400"/>
                              <w:jc w:val="both"/>
                              <w:rPr>
                                <w:rFonts w:eastAsia="ＭＳ 明朝" w:cs="Helvetica" w:hint="eastAsia"/>
                                <w:sz w:val="20"/>
                                <w:szCs w:val="28"/>
                              </w:rPr>
                            </w:pPr>
                            <w:r>
                              <w:rPr>
                                <w:sz w:val="20"/>
                              </w:rPr>
                              <w:t>[</w:t>
                            </w:r>
                            <w:r w:rsidRPr="00860FE3">
                              <w:rPr>
                                <w:sz w:val="21"/>
                                <w:szCs w:val="21"/>
                              </w:rPr>
                              <w:t xml:space="preserve">2] </w:t>
                            </w:r>
                            <w:r w:rsidR="00860FE3" w:rsidRPr="00860FE3">
                              <w:rPr>
                                <w:rFonts w:ascii="Times New Roman" w:hAnsi="Times New Roman"/>
                                <w:b/>
                                <w:bCs/>
                                <w:sz w:val="21"/>
                                <w:szCs w:val="21"/>
                              </w:rPr>
                              <w:t xml:space="preserve">Tian Luo, </w:t>
                            </w:r>
                            <w:proofErr w:type="spellStart"/>
                            <w:r w:rsidR="00860FE3" w:rsidRPr="00860FE3">
                              <w:rPr>
                                <w:rFonts w:ascii="Times New Roman" w:hAnsi="Times New Roman"/>
                                <w:b/>
                                <w:bCs/>
                                <w:sz w:val="21"/>
                                <w:szCs w:val="21"/>
                              </w:rPr>
                              <w:t>Tomokazu</w:t>
                            </w:r>
                            <w:proofErr w:type="spellEnd"/>
                            <w:r w:rsidR="00860FE3" w:rsidRPr="00860FE3">
                              <w:rPr>
                                <w:rFonts w:ascii="Times New Roman" w:hAnsi="Times New Roman"/>
                                <w:b/>
                                <w:bCs/>
                                <w:sz w:val="21"/>
                                <w:szCs w:val="21"/>
                              </w:rPr>
                              <w:t xml:space="preserve"> Mishima</w:t>
                            </w:r>
                            <w:r w:rsidR="00860FE3" w:rsidRPr="00860FE3">
                              <w:rPr>
                                <w:rFonts w:ascii="Times New Roman" w:hAnsi="Times New Roman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="00860FE3" w:rsidRPr="00860FE3">
                              <w:rPr>
                                <w:rFonts w:ascii="Times New Roman" w:eastAsia="ＭＳ Ｐゴシック" w:hAnsi="Times New Roman"/>
                                <w:color w:val="333333"/>
                                <w:kern w:val="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and Ching-Ming Lai, </w:t>
                            </w:r>
                            <w:r w:rsidR="00860FE3" w:rsidRPr="00860FE3">
                              <w:rPr>
                                <w:rFonts w:ascii="Times New Roman" w:hAnsi="Times New Roman"/>
                                <w:sz w:val="21"/>
                                <w:szCs w:val="21"/>
                              </w:rPr>
                              <w:t>"Three–Phase Inductive Wireless Power Transfer (IWPT) System with High Frequency Three–level Inverter and Double LCC Resonance," Proc. 2021 IEEE 12th Energy Conversion Congress &amp; Exposition -</w:t>
                            </w:r>
                            <w:r w:rsidR="00860FE3" w:rsidRPr="00CE4F1B">
                              <w:rPr>
                                <w:rFonts w:ascii="Times New Roman" w:hAnsi="Times New Roman"/>
                              </w:rPr>
                              <w:t xml:space="preserve"> Asia (ECCE-Asia), 2021, pp. 461-468, </w:t>
                            </w:r>
                            <w:proofErr w:type="spellStart"/>
                            <w:r w:rsidR="00860FE3" w:rsidRPr="00CE4F1B">
                              <w:rPr>
                                <w:rFonts w:ascii="Times New Roman" w:hAnsi="Times New Roman"/>
                              </w:rPr>
                              <w:t>doi</w:t>
                            </w:r>
                            <w:proofErr w:type="spellEnd"/>
                            <w:r w:rsidR="00860FE3" w:rsidRPr="00CE4F1B">
                              <w:rPr>
                                <w:rFonts w:ascii="Times New Roman" w:hAnsi="Times New Roman"/>
                              </w:rPr>
                              <w:t>: 10.1109/ECCE-Asia49820.2021.9479439.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D3E66E" id="_x0000_t202" coordsize="21600,21600" o:spt="202" path="m,l,21600r21600,l21600,xe">
                <v:stroke joinstyle="miter"/>
                <v:path gradientshapeok="t" o:connecttype="rect"/>
              </v:shapetype>
              <v:shape id="テキスト 719" o:spid="_x0000_s1026" type="#_x0000_t202" style="position:absolute;margin-left:68.6pt;margin-top:680.6pt;width:475.15pt;height:122.6pt;z-index:2516787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" filled="f" stroked="f">
                <v:textbox>
                  <w:txbxContent>
                    <w:p w14:paraId="2149F201" w14:textId="77777777" w:rsidR="00A408BB" w:rsidRPr="00492533" w:rsidRDefault="00A408BB">
                      <w:pPr>
                        <w:rPr>
                          <w:sz w:val="22"/>
                          <w:szCs w:val="22"/>
                        </w:rPr>
                      </w:pPr>
                      <w:r w:rsidRPr="00492533">
                        <w:rPr>
                          <w:rFonts w:hint="eastAsia"/>
                          <w:sz w:val="22"/>
                          <w:szCs w:val="22"/>
                        </w:rPr>
                        <w:t>関</w:t>
                      </w:r>
                      <w:r>
                        <w:rPr>
                          <w:rFonts w:hint="eastAsia"/>
                          <w:sz w:val="22"/>
                          <w:szCs w:val="22"/>
                        </w:rPr>
                        <w:t>連</w:t>
                      </w:r>
                      <w:r w:rsidRPr="00492533">
                        <w:rPr>
                          <w:rFonts w:hint="eastAsia"/>
                          <w:sz w:val="22"/>
                          <w:szCs w:val="22"/>
                        </w:rPr>
                        <w:t>学術論文</w:t>
                      </w:r>
                    </w:p>
                    <w:p w14:paraId="2CD5D2C0" w14:textId="35B9214B" w:rsidR="00A408BB" w:rsidRPr="00860FE3" w:rsidRDefault="00A408BB" w:rsidP="00860FE3">
                      <w:pPr>
                        <w:ind w:leftChars="50" w:left="435" w:rightChars="50" w:right="120" w:hangingChars="150" w:hanging="315"/>
                        <w:rPr>
                          <w:rFonts w:ascii="Times New Roman" w:eastAsia="ＭＳ Ｐゴシック" w:hAnsi="Times New Roman" w:hint="eastAsia"/>
                          <w:color w:val="333333"/>
                          <w:kern w:val="0"/>
                          <w:sz w:val="21"/>
                          <w:szCs w:val="21"/>
                          <w:shd w:val="clear" w:color="auto" w:fill="FFFFFF"/>
                        </w:rPr>
                      </w:pPr>
                      <w:r w:rsidRPr="00860FE3">
                        <w:rPr>
                          <w:bCs/>
                          <w:sz w:val="21"/>
                          <w:szCs w:val="21"/>
                        </w:rPr>
                        <w:t xml:space="preserve">[1] </w:t>
                      </w:r>
                      <w:proofErr w:type="spellStart"/>
                      <w:r w:rsidR="00860FE3" w:rsidRPr="00860FE3">
                        <w:rPr>
                          <w:rFonts w:ascii="Times New Roman" w:eastAsia="ＭＳ Ｐゴシック" w:hAnsi="Times New Roman"/>
                          <w:b/>
                          <w:bCs/>
                          <w:color w:val="333333"/>
                          <w:kern w:val="0"/>
                          <w:sz w:val="21"/>
                          <w:szCs w:val="21"/>
                          <w:shd w:val="clear" w:color="auto" w:fill="FFFFFF"/>
                        </w:rPr>
                        <w:t>Tain</w:t>
                      </w:r>
                      <w:proofErr w:type="spellEnd"/>
                      <w:r w:rsidR="00860FE3" w:rsidRPr="00860FE3">
                        <w:rPr>
                          <w:rFonts w:ascii="Times New Roman" w:eastAsia="ＭＳ Ｐゴシック" w:hAnsi="Times New Roman"/>
                          <w:b/>
                          <w:bCs/>
                          <w:color w:val="333333"/>
                          <w:kern w:val="0"/>
                          <w:sz w:val="21"/>
                          <w:szCs w:val="21"/>
                          <w:shd w:val="clear" w:color="auto" w:fill="FFFFFF"/>
                        </w:rPr>
                        <w:t xml:space="preserve"> Luo, </w:t>
                      </w:r>
                      <w:proofErr w:type="spellStart"/>
                      <w:r w:rsidR="00860FE3" w:rsidRPr="00860FE3">
                        <w:rPr>
                          <w:rFonts w:ascii="Times New Roman" w:eastAsia="ＭＳ Ｐゴシック" w:hAnsi="Times New Roman"/>
                          <w:b/>
                          <w:bCs/>
                          <w:color w:val="333333"/>
                          <w:kern w:val="0"/>
                          <w:sz w:val="21"/>
                          <w:szCs w:val="21"/>
                          <w:shd w:val="clear" w:color="auto" w:fill="FFFFFF"/>
                        </w:rPr>
                        <w:t>Tomakzu</w:t>
                      </w:r>
                      <w:proofErr w:type="spellEnd"/>
                      <w:r w:rsidR="00860FE3" w:rsidRPr="00860FE3">
                        <w:rPr>
                          <w:rFonts w:ascii="Times New Roman" w:eastAsia="ＭＳ Ｐゴシック" w:hAnsi="Times New Roman"/>
                          <w:b/>
                          <w:bCs/>
                          <w:color w:val="333333"/>
                          <w:kern w:val="0"/>
                          <w:sz w:val="21"/>
                          <w:szCs w:val="21"/>
                          <w:shd w:val="clear" w:color="auto" w:fill="FFFFFF"/>
                        </w:rPr>
                        <w:t xml:space="preserve"> Mishima</w:t>
                      </w:r>
                      <w:r w:rsidR="00860FE3" w:rsidRPr="00860FE3">
                        <w:rPr>
                          <w:rFonts w:ascii="Times New Roman" w:eastAsia="ＭＳ Ｐゴシック" w:hAnsi="Times New Roman"/>
                          <w:color w:val="333333"/>
                          <w:kern w:val="0"/>
                          <w:sz w:val="21"/>
                          <w:szCs w:val="21"/>
                          <w:shd w:val="clear" w:color="auto" w:fill="FFFFFF"/>
                        </w:rPr>
                        <w:t xml:space="preserve">, and Ching-Ming Lai, "High Frequency Three–level Inverter–based Inductive Wireless Power Transfer (IWPT) System with Double LCC Resonance," Proc. </w:t>
                      </w:r>
                      <w:r w:rsidR="00860FE3" w:rsidRPr="00860FE3">
                        <w:rPr>
                          <w:rFonts w:ascii="Times New Roman" w:eastAsia="ＭＳ Ｐゴシック" w:hAnsi="Times New Roman"/>
                          <w:color w:val="333333"/>
                          <w:kern w:val="0"/>
                          <w:sz w:val="21"/>
                          <w:szCs w:val="21"/>
                        </w:rPr>
                        <w:t>2021 IEEE Applied Power Electronics Conference and Exposition (APEC)</w:t>
                      </w:r>
                      <w:r w:rsidR="00860FE3" w:rsidRPr="00860FE3">
                        <w:rPr>
                          <w:rFonts w:ascii="Times New Roman" w:eastAsia="ＭＳ Ｐゴシック" w:hAnsi="Times New Roman"/>
                          <w:color w:val="333333"/>
                          <w:kern w:val="0"/>
                          <w:sz w:val="21"/>
                          <w:szCs w:val="21"/>
                          <w:shd w:val="clear" w:color="auto" w:fill="FFFFFF"/>
                        </w:rPr>
                        <w:t xml:space="preserve">, 2021, pp. 413-420, </w:t>
                      </w:r>
                      <w:proofErr w:type="spellStart"/>
                      <w:r w:rsidR="00860FE3" w:rsidRPr="00860FE3">
                        <w:rPr>
                          <w:rFonts w:ascii="Times New Roman" w:eastAsia="ＭＳ Ｐゴシック" w:hAnsi="Times New Roman"/>
                          <w:color w:val="333333"/>
                          <w:kern w:val="0"/>
                          <w:sz w:val="21"/>
                          <w:szCs w:val="21"/>
                          <w:shd w:val="clear" w:color="auto" w:fill="FFFFFF"/>
                        </w:rPr>
                        <w:t>doi</w:t>
                      </w:r>
                      <w:proofErr w:type="spellEnd"/>
                      <w:r w:rsidR="00860FE3" w:rsidRPr="00860FE3">
                        <w:rPr>
                          <w:rFonts w:ascii="Times New Roman" w:eastAsia="ＭＳ Ｐゴシック" w:hAnsi="Times New Roman"/>
                          <w:color w:val="333333"/>
                          <w:kern w:val="0"/>
                          <w:sz w:val="21"/>
                          <w:szCs w:val="21"/>
                          <w:shd w:val="clear" w:color="auto" w:fill="FFFFFF"/>
                        </w:rPr>
                        <w:t>: 10.1109/APEC42165.2021.9487225.</w:t>
                      </w:r>
                    </w:p>
                    <w:p w14:paraId="64665BEC" w14:textId="23CEE772" w:rsidR="00A408BB" w:rsidRPr="00860FE3" w:rsidRDefault="00A408BB" w:rsidP="00860FE3">
                      <w:pPr>
                        <w:ind w:leftChars="50" w:left="520" w:hangingChars="200" w:hanging="400"/>
                        <w:jc w:val="both"/>
                        <w:rPr>
                          <w:rFonts w:eastAsia="ＭＳ 明朝" w:cs="Helvetica" w:hint="eastAsia"/>
                          <w:sz w:val="20"/>
                          <w:szCs w:val="28"/>
                        </w:rPr>
                      </w:pPr>
                      <w:r>
                        <w:rPr>
                          <w:sz w:val="20"/>
                        </w:rPr>
                        <w:t>[</w:t>
                      </w:r>
                      <w:r w:rsidRPr="00860FE3">
                        <w:rPr>
                          <w:sz w:val="21"/>
                          <w:szCs w:val="21"/>
                        </w:rPr>
                        <w:t xml:space="preserve">2] </w:t>
                      </w:r>
                      <w:r w:rsidR="00860FE3" w:rsidRPr="00860FE3">
                        <w:rPr>
                          <w:rFonts w:ascii="Times New Roman" w:hAnsi="Times New Roman"/>
                          <w:b/>
                          <w:bCs/>
                          <w:sz w:val="21"/>
                          <w:szCs w:val="21"/>
                        </w:rPr>
                        <w:t xml:space="preserve">Tian Luo, </w:t>
                      </w:r>
                      <w:proofErr w:type="spellStart"/>
                      <w:r w:rsidR="00860FE3" w:rsidRPr="00860FE3">
                        <w:rPr>
                          <w:rFonts w:ascii="Times New Roman" w:hAnsi="Times New Roman"/>
                          <w:b/>
                          <w:bCs/>
                          <w:sz w:val="21"/>
                          <w:szCs w:val="21"/>
                        </w:rPr>
                        <w:t>Tomokazu</w:t>
                      </w:r>
                      <w:proofErr w:type="spellEnd"/>
                      <w:r w:rsidR="00860FE3" w:rsidRPr="00860FE3">
                        <w:rPr>
                          <w:rFonts w:ascii="Times New Roman" w:hAnsi="Times New Roman"/>
                          <w:b/>
                          <w:bCs/>
                          <w:sz w:val="21"/>
                          <w:szCs w:val="21"/>
                        </w:rPr>
                        <w:t xml:space="preserve"> Mishima</w:t>
                      </w:r>
                      <w:r w:rsidR="00860FE3" w:rsidRPr="00860FE3">
                        <w:rPr>
                          <w:rFonts w:ascii="Times New Roman" w:hAnsi="Times New Roman"/>
                          <w:sz w:val="21"/>
                          <w:szCs w:val="21"/>
                        </w:rPr>
                        <w:t xml:space="preserve">, </w:t>
                      </w:r>
                      <w:r w:rsidR="00860FE3" w:rsidRPr="00860FE3">
                        <w:rPr>
                          <w:rFonts w:ascii="Times New Roman" w:eastAsia="ＭＳ Ｐゴシック" w:hAnsi="Times New Roman"/>
                          <w:color w:val="333333"/>
                          <w:kern w:val="0"/>
                          <w:sz w:val="21"/>
                          <w:szCs w:val="21"/>
                          <w:shd w:val="clear" w:color="auto" w:fill="FFFFFF"/>
                        </w:rPr>
                        <w:t xml:space="preserve">and Ching-Ming Lai, </w:t>
                      </w:r>
                      <w:r w:rsidR="00860FE3" w:rsidRPr="00860FE3">
                        <w:rPr>
                          <w:rFonts w:ascii="Times New Roman" w:hAnsi="Times New Roman"/>
                          <w:sz w:val="21"/>
                          <w:szCs w:val="21"/>
                        </w:rPr>
                        <w:t>"Three–Phase Inductive Wireless Power Transfer (IWPT) System with High Frequency Three–level Inverter and Double LCC Resonance," Proc. 2021 IEEE 12th Energy Conversion Congress &amp; Exposition -</w:t>
                      </w:r>
                      <w:r w:rsidR="00860FE3" w:rsidRPr="00CE4F1B">
                        <w:rPr>
                          <w:rFonts w:ascii="Times New Roman" w:hAnsi="Times New Roman"/>
                        </w:rPr>
                        <w:t xml:space="preserve"> Asia (ECCE-Asia), 2021, pp. 461-468, </w:t>
                      </w:r>
                      <w:proofErr w:type="spellStart"/>
                      <w:r w:rsidR="00860FE3" w:rsidRPr="00CE4F1B">
                        <w:rPr>
                          <w:rFonts w:ascii="Times New Roman" w:hAnsi="Times New Roman"/>
                        </w:rPr>
                        <w:t>doi</w:t>
                      </w:r>
                      <w:proofErr w:type="spellEnd"/>
                      <w:r w:rsidR="00860FE3" w:rsidRPr="00CE4F1B">
                        <w:rPr>
                          <w:rFonts w:ascii="Times New Roman" w:hAnsi="Times New Roman"/>
                        </w:rPr>
                        <w:t>: 10.1109/ECCE-Asia49820.2021.9479439.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Pr="00860FE3">
        <w:rPr>
          <w:rFonts w:ascii="ヒラギノ丸ゴ Pro W4" w:eastAsia="ヒラギノ丸ゴ Pro W4" w:hAnsi="ヒラギノ丸ゴ Pro W4"/>
          <w:sz w:val="36"/>
          <w:szCs w:val="36"/>
        </w:rPr>
        <w:drawing>
          <wp:anchor distT="0" distB="0" distL="114300" distR="114300" simplePos="0" relativeHeight="251691084" behindDoc="1" locked="0" layoutInCell="1" allowOverlap="1" wp14:anchorId="5BEBC317" wp14:editId="381C72C9">
            <wp:simplePos x="0" y="0"/>
            <wp:positionH relativeFrom="column">
              <wp:posOffset>3727518</wp:posOffset>
            </wp:positionH>
            <wp:positionV relativeFrom="paragraph">
              <wp:posOffset>4362072</wp:posOffset>
            </wp:positionV>
            <wp:extent cx="2771140" cy="1556385"/>
            <wp:effectExtent l="0" t="0" r="0" b="5715"/>
            <wp:wrapTight wrapText="bothSides">
              <wp:wrapPolygon edited="0">
                <wp:start x="0" y="0"/>
                <wp:lineTo x="0" y="21503"/>
                <wp:lineTo x="21481" y="21503"/>
                <wp:lineTo x="21481" y="0"/>
                <wp:lineTo x="0" y="0"/>
              </wp:wrapPolygon>
            </wp:wrapTight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ヒラギノ丸ゴ Pro W4" w:eastAsia="ヒラギノ丸ゴ Pro W4" w:hAnsi="ヒラギノ丸ゴ Pro W4"/>
          <w:noProof/>
          <w:sz w:val="36"/>
          <w:szCs w:val="36"/>
        </w:rPr>
        <w:drawing>
          <wp:anchor distT="0" distB="0" distL="114300" distR="114300" simplePos="0" relativeHeight="251692108" behindDoc="1" locked="0" layoutInCell="1" allowOverlap="1" wp14:anchorId="6B83550A" wp14:editId="40F70C0C">
            <wp:simplePos x="0" y="0"/>
            <wp:positionH relativeFrom="column">
              <wp:posOffset>4457700</wp:posOffset>
            </wp:positionH>
            <wp:positionV relativeFrom="paragraph">
              <wp:posOffset>5917891</wp:posOffset>
            </wp:positionV>
            <wp:extent cx="2032635" cy="930910"/>
            <wp:effectExtent l="0" t="0" r="0" b="0"/>
            <wp:wrapTight wrapText="bothSides">
              <wp:wrapPolygon edited="0">
                <wp:start x="0" y="0"/>
                <wp:lineTo x="0" y="21217"/>
                <wp:lineTo x="21458" y="21217"/>
                <wp:lineTo x="21458" y="0"/>
                <wp:lineTo x="0" y="0"/>
              </wp:wrapPolygon>
            </wp:wrapTight>
            <wp:docPr id="3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図 3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67A6">
        <w:rPr>
          <w:noProof/>
        </w:rPr>
        <w:drawing>
          <wp:anchor distT="0" distB="0" distL="114300" distR="114300" simplePos="0" relativeHeight="251690060" behindDoc="1" locked="0" layoutInCell="1" allowOverlap="1" wp14:anchorId="05F06328" wp14:editId="5015994D">
            <wp:simplePos x="0" y="0"/>
            <wp:positionH relativeFrom="column">
              <wp:posOffset>3369602</wp:posOffset>
            </wp:positionH>
            <wp:positionV relativeFrom="paragraph">
              <wp:posOffset>2187043</wp:posOffset>
            </wp:positionV>
            <wp:extent cx="3272155" cy="1819910"/>
            <wp:effectExtent l="0" t="0" r="4445" b="0"/>
            <wp:wrapTight wrapText="bothSides">
              <wp:wrapPolygon edited="0">
                <wp:start x="15593" y="0"/>
                <wp:lineTo x="4946" y="0"/>
                <wp:lineTo x="838" y="603"/>
                <wp:lineTo x="838" y="4823"/>
                <wp:lineTo x="0" y="5728"/>
                <wp:lineTo x="0" y="6934"/>
                <wp:lineTo x="587" y="7235"/>
                <wp:lineTo x="838" y="13717"/>
                <wp:lineTo x="7629" y="14470"/>
                <wp:lineTo x="20791" y="14470"/>
                <wp:lineTo x="1174" y="15375"/>
                <wp:lineTo x="838" y="16882"/>
                <wp:lineTo x="838" y="19294"/>
                <wp:lineTo x="419" y="20500"/>
                <wp:lineTo x="587" y="20801"/>
                <wp:lineTo x="11653" y="21404"/>
                <wp:lineTo x="13497" y="21404"/>
                <wp:lineTo x="19701" y="21404"/>
                <wp:lineTo x="21126" y="20952"/>
                <wp:lineTo x="20791" y="19294"/>
                <wp:lineTo x="21546" y="19143"/>
                <wp:lineTo x="21546" y="4974"/>
                <wp:lineTo x="21378" y="4823"/>
                <wp:lineTo x="20372" y="2864"/>
                <wp:lineTo x="20288" y="1357"/>
                <wp:lineTo x="19869" y="1055"/>
                <wp:lineTo x="17521" y="0"/>
                <wp:lineTo x="15593" y="0"/>
              </wp:wrapPolygon>
            </wp:wrapTight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図 3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215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7303">
        <w:rPr>
          <w:noProof/>
        </w:rPr>
        <mc:AlternateContent>
          <mc:Choice Requires="wps">
            <w:drawing>
              <wp:anchor distT="0" distB="0" distL="114300" distR="114300" simplePos="0" relativeHeight="251667479" behindDoc="0" locked="0" layoutInCell="1" allowOverlap="1" wp14:anchorId="41631FF3" wp14:editId="66DE003A">
                <wp:simplePos x="0" y="0"/>
                <wp:positionH relativeFrom="page">
                  <wp:posOffset>483390</wp:posOffset>
                </wp:positionH>
                <wp:positionV relativeFrom="page">
                  <wp:posOffset>647528</wp:posOffset>
                </wp:positionV>
                <wp:extent cx="6685915" cy="951230"/>
                <wp:effectExtent l="0" t="0" r="19685" b="13970"/>
                <wp:wrapTight wrapText="bothSides">
                  <wp:wrapPolygon edited="0">
                    <wp:start x="0" y="0"/>
                    <wp:lineTo x="0" y="21340"/>
                    <wp:lineTo x="21582" y="21340"/>
                    <wp:lineTo x="21582" y="0"/>
                    <wp:lineTo x="0" y="0"/>
                  </wp:wrapPolygon>
                </wp:wrapTight>
                <wp:docPr id="477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5915" cy="951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33D44D6" w14:textId="154F4C28" w:rsidR="00A408BB" w:rsidRPr="003C59EE" w:rsidRDefault="003C59EE" w:rsidP="00B57E70">
                            <w:pPr>
                              <w:pStyle w:val="aa"/>
                              <w:rPr>
                                <w:rFonts w:ascii="ヒラギノ丸ゴ Pro W4" w:eastAsia="ヒラギノ丸ゴ Pro W4" w:hAnsi="ヒラギノ丸ゴ Pro W4"/>
                                <w:caps w:val="0"/>
                                <w:outline/>
                                <w:color w:val="0D1B4C" w:themeColor="accent1"/>
                                <w:sz w:val="52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3C59EE">
                              <w:rPr>
                                <w:rFonts w:ascii="ヒラギノ丸ゴ Pro W4" w:eastAsia="ヒラギノ丸ゴ Pro W4" w:hAnsi="ヒラギノ丸ゴ Pro W4" w:hint="eastAsia"/>
                                <w:caps w:val="0"/>
                                <w:outline/>
                                <w:color w:val="0D1B4C" w:themeColor="accent1"/>
                                <w:sz w:val="52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高次元共振タンク</w:t>
                            </w:r>
                            <w:r w:rsidR="00397303">
                              <w:rPr>
                                <w:rFonts w:ascii="ヒラギノ丸ゴ Pro W4" w:eastAsia="ヒラギノ丸ゴ Pro W4" w:hAnsi="ヒラギノ丸ゴ Pro W4" w:hint="eastAsia"/>
                                <w:caps w:val="0"/>
                                <w:outline/>
                                <w:color w:val="0D1B4C" w:themeColor="accent1"/>
                                <w:sz w:val="52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・</w:t>
                            </w:r>
                            <w:r w:rsidRPr="003C59EE">
                              <w:rPr>
                                <w:rFonts w:ascii="ヒラギノ丸ゴ Pro W4" w:eastAsia="ヒラギノ丸ゴ Pro W4" w:hAnsi="ヒラギノ丸ゴ Pro W4" w:hint="eastAsia"/>
                                <w:caps w:val="0"/>
                                <w:outline/>
                                <w:color w:val="0D1B4C" w:themeColor="accent1"/>
                                <w:sz w:val="52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ワイヤレス給電システム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  <a:scene3d>
                          <a:camera prst="orthographicFront"/>
                          <a:lightRig rig="flat" dir="t">
                            <a:rot lat="0" lon="0" rev="18900000"/>
                          </a:lightRig>
                        </a:scene3d>
                        <a:sp3d extrusionH="31750" contourW="6350" prstMaterial="powder">
                          <a:bevelT w="19050" h="19050" prst="angle"/>
                          <a:contourClr>
                            <a:schemeClr val="accent3">
                              <a:tint val="100000"/>
                              <a:shade val="100000"/>
                              <a:satMod val="100000"/>
                              <a:hueMod val="100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631FF3" id="Text Box 54" o:spid="_x0000_s1027" type="#_x0000_t202" style="position:absolute;margin-left:38.05pt;margin-top:51pt;width:526.45pt;height:74.9pt;z-index:25166747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" filled="f" stroked="f">
                <v:textbox inset="0,0,0,0">
                  <w:txbxContent>
                    <w:p w14:paraId="033D44D6" w14:textId="154F4C28" w:rsidR="00A408BB" w:rsidRPr="003C59EE" w:rsidRDefault="003C59EE" w:rsidP="00B57E70">
                      <w:pPr>
                        <w:pStyle w:val="aa"/>
                        <w:rPr>
                          <w:rFonts w:ascii="ヒラギノ丸ゴ Pro W4" w:eastAsia="ヒラギノ丸ゴ Pro W4" w:hAnsi="ヒラギノ丸ゴ Pro W4"/>
                          <w:caps w:val="0"/>
                          <w:outline/>
                          <w:color w:val="0D1B4C" w:themeColor="accent1"/>
                          <w:sz w:val="52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3C59EE">
                        <w:rPr>
                          <w:rFonts w:ascii="ヒラギノ丸ゴ Pro W4" w:eastAsia="ヒラギノ丸ゴ Pro W4" w:hAnsi="ヒラギノ丸ゴ Pro W4" w:hint="eastAsia"/>
                          <w:caps w:val="0"/>
                          <w:outline/>
                          <w:color w:val="0D1B4C" w:themeColor="accent1"/>
                          <w:sz w:val="52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高次元共振タンク</w:t>
                      </w:r>
                      <w:r w:rsidR="00397303">
                        <w:rPr>
                          <w:rFonts w:ascii="ヒラギノ丸ゴ Pro W4" w:eastAsia="ヒラギノ丸ゴ Pro W4" w:hAnsi="ヒラギノ丸ゴ Pro W4" w:hint="eastAsia"/>
                          <w:caps w:val="0"/>
                          <w:outline/>
                          <w:color w:val="0D1B4C" w:themeColor="accent1"/>
                          <w:sz w:val="52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・</w:t>
                      </w:r>
                      <w:r w:rsidRPr="003C59EE">
                        <w:rPr>
                          <w:rFonts w:ascii="ヒラギノ丸ゴ Pro W4" w:eastAsia="ヒラギノ丸ゴ Pro W4" w:hAnsi="ヒラギノ丸ゴ Pro W4" w:hint="eastAsia"/>
                          <w:caps w:val="0"/>
                          <w:outline/>
                          <w:color w:val="0D1B4C" w:themeColor="accent1"/>
                          <w:sz w:val="52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ワイヤレス給電システム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397303">
        <w:rPr>
          <w:noProof/>
        </w:rPr>
        <mc:AlternateContent>
          <mc:Choice Requires="wps">
            <w:drawing>
              <wp:anchor distT="0" distB="0" distL="114300" distR="114300" simplePos="0" relativeHeight="251667485" behindDoc="0" locked="0" layoutInCell="1" allowOverlap="1" wp14:anchorId="237E48D0" wp14:editId="40C978BF">
                <wp:simplePos x="0" y="0"/>
                <wp:positionH relativeFrom="page">
                  <wp:posOffset>524939</wp:posOffset>
                </wp:positionH>
                <wp:positionV relativeFrom="page">
                  <wp:posOffset>5903269</wp:posOffset>
                </wp:positionV>
                <wp:extent cx="4115435" cy="2983865"/>
                <wp:effectExtent l="0" t="0" r="24765" b="13335"/>
                <wp:wrapTight wrapText="bothSides">
                  <wp:wrapPolygon edited="0">
                    <wp:start x="0" y="0"/>
                    <wp:lineTo x="0" y="21513"/>
                    <wp:lineTo x="21597" y="21513"/>
                    <wp:lineTo x="21597" y="0"/>
                    <wp:lineTo x="0" y="0"/>
                  </wp:wrapPolygon>
                </wp:wrapTight>
                <wp:docPr id="479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5435" cy="2983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DB1E98F" w14:textId="09D36EF1" w:rsidR="00A408BB" w:rsidRDefault="00860FE3" w:rsidP="00684C39">
                            <w:pPr>
                              <w:pStyle w:val="ae"/>
                              <w:numPr>
                                <w:ilvl w:val="0"/>
                                <w:numId w:val="2"/>
                              </w:numPr>
                              <w:rPr>
                                <w:rFonts w:ascii="ヒラギノ丸ゴ Pro W4" w:eastAsia="ヒラギノ丸ゴ Pro W4" w:hAnsi="ヒラギノ丸ゴ Pro W4" w:hint="eastAsia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ヒラギノ丸ゴ Pro W4" w:eastAsia="ヒラギノ丸ゴ Pro W4" w:hAnsi="ヒラギノ丸ゴ Pro W4"/>
                                <w:sz w:val="36"/>
                                <w:szCs w:val="36"/>
                              </w:rPr>
                              <w:t>D-LCC</w:t>
                            </w:r>
                            <w:r>
                              <w:rPr>
                                <w:rFonts w:ascii="ヒラギノ丸ゴ Pro W4" w:eastAsia="ヒラギノ丸ゴ Pro W4" w:hAnsi="ヒラギノ丸ゴ Pro W4" w:hint="eastAsia"/>
                                <w:sz w:val="36"/>
                                <w:szCs w:val="36"/>
                              </w:rPr>
                              <w:t>共振による高出力化</w:t>
                            </w:r>
                          </w:p>
                          <w:p w14:paraId="4D59E1A0" w14:textId="522BA395" w:rsidR="00A408BB" w:rsidRDefault="00860FE3" w:rsidP="00775F26">
                            <w:pPr>
                              <w:pStyle w:val="ae"/>
                              <w:numPr>
                                <w:ilvl w:val="0"/>
                                <w:numId w:val="2"/>
                              </w:numPr>
                              <w:rPr>
                                <w:rFonts w:ascii="ヒラギノ丸ゴ Pro W4" w:eastAsia="ヒラギノ丸ゴ Pro W4" w:hAnsi="ヒラギノ丸ゴ Pro W4" w:hint="eastAsia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ヒラギノ丸ゴ Pro W4" w:eastAsia="ヒラギノ丸ゴ Pro W4" w:hAnsi="ヒラギノ丸ゴ Pro W4"/>
                                <w:sz w:val="36"/>
                                <w:szCs w:val="36"/>
                              </w:rPr>
                              <w:t>CC</w:t>
                            </w:r>
                            <w:r>
                              <w:rPr>
                                <w:rFonts w:ascii="ヒラギノ丸ゴ Pro W4" w:eastAsia="ヒラギノ丸ゴ Pro W4" w:hAnsi="ヒラギノ丸ゴ Pro W4" w:hint="eastAsia"/>
                                <w:sz w:val="36"/>
                                <w:szCs w:val="36"/>
                              </w:rPr>
                              <w:t>モード</w:t>
                            </w:r>
                            <w:r>
                              <w:rPr>
                                <w:rFonts w:ascii="ヒラギノ丸ゴ Pro W4" w:eastAsia="ヒラギノ丸ゴ Pro W4" w:hAnsi="ヒラギノ丸ゴ Pro W4"/>
                                <w:sz w:val="36"/>
                                <w:szCs w:val="36"/>
                              </w:rPr>
                              <w:t>/Zero-Phase-Angle</w:t>
                            </w:r>
                          </w:p>
                          <w:p w14:paraId="0C3191D4" w14:textId="283057D5" w:rsidR="00A408BB" w:rsidRDefault="00860FE3" w:rsidP="00775F26">
                            <w:pPr>
                              <w:pStyle w:val="ae"/>
                              <w:numPr>
                                <w:ilvl w:val="0"/>
                                <w:numId w:val="2"/>
                              </w:numPr>
                              <w:rPr>
                                <w:rFonts w:ascii="ヒラギノ丸ゴ Pro W4" w:eastAsia="ヒラギノ丸ゴ Pro W4" w:hAnsi="ヒラギノ丸ゴ Pro W4" w:hint="eastAsia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ヒラギノ丸ゴ Pro W4" w:eastAsia="ヒラギノ丸ゴ Pro W4" w:hAnsi="ヒラギノ丸ゴ Pro W4"/>
                                <w:sz w:val="36"/>
                                <w:szCs w:val="36"/>
                              </w:rPr>
                              <w:t>PFM/PS-PWM</w:t>
                            </w:r>
                            <w:r>
                              <w:rPr>
                                <w:rFonts w:ascii="ヒラギノ丸ゴ Pro W4" w:eastAsia="ヒラギノ丸ゴ Pro W4" w:hAnsi="ヒラギノ丸ゴ Pro W4" w:hint="eastAsia"/>
                                <w:sz w:val="36"/>
                                <w:szCs w:val="36"/>
                              </w:rPr>
                              <w:t>による負荷対応</w:t>
                            </w:r>
                          </w:p>
                          <w:p w14:paraId="64B433F3" w14:textId="6E86CA63" w:rsidR="00A408BB" w:rsidRDefault="00860FE3" w:rsidP="00775F26">
                            <w:pPr>
                              <w:pStyle w:val="ae"/>
                              <w:numPr>
                                <w:ilvl w:val="0"/>
                                <w:numId w:val="2"/>
                              </w:numPr>
                              <w:rPr>
                                <w:rFonts w:ascii="ヒラギノ丸ゴ Pro W4" w:eastAsia="ヒラギノ丸ゴ Pro W4" w:hAnsi="ヒラギノ丸ゴ Pro W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ヒラギノ丸ゴ Pro W4" w:eastAsia="ヒラギノ丸ゴ Pro W4" w:hAnsi="ヒラギノ丸ゴ Pro W4" w:hint="eastAsia"/>
                                <w:sz w:val="36"/>
                                <w:szCs w:val="36"/>
                              </w:rPr>
                              <w:t>送受電コイルギャップ20</w:t>
                            </w:r>
                            <w:r>
                              <w:rPr>
                                <w:rFonts w:ascii="ヒラギノ丸ゴ Pro W4" w:eastAsia="ヒラギノ丸ゴ Pro W4" w:hAnsi="ヒラギノ丸ゴ Pro W4"/>
                                <w:sz w:val="36"/>
                                <w:szCs w:val="36"/>
                              </w:rPr>
                              <w:t>cm</w:t>
                            </w:r>
                            <w:r>
                              <w:rPr>
                                <w:rFonts w:ascii="ヒラギノ丸ゴ Pro W4" w:eastAsia="ヒラギノ丸ゴ Pro W4" w:hAnsi="ヒラギノ丸ゴ Pro W4" w:hint="eastAsia"/>
                                <w:sz w:val="36"/>
                                <w:szCs w:val="36"/>
                              </w:rPr>
                              <w:t>にて</w:t>
                            </w:r>
                          </w:p>
                          <w:p w14:paraId="440F31E0" w14:textId="695AEA11" w:rsidR="00860FE3" w:rsidRPr="00775F26" w:rsidRDefault="00860FE3" w:rsidP="00860FE3">
                            <w:pPr>
                              <w:pStyle w:val="ae"/>
                              <w:ind w:left="480"/>
                              <w:rPr>
                                <w:rFonts w:ascii="ヒラギノ丸ゴ Pro W4" w:eastAsia="ヒラギノ丸ゴ Pro W4" w:hAnsi="ヒラギノ丸ゴ Pro W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ヒラギノ丸ゴ Pro W4" w:eastAsia="ヒラギノ丸ゴ Pro W4" w:hAnsi="ヒラギノ丸ゴ Pro W4" w:hint="eastAsia"/>
                                <w:sz w:val="36"/>
                                <w:szCs w:val="36"/>
                              </w:rPr>
                              <w:t xml:space="preserve">　92</w:t>
                            </w:r>
                            <w:r>
                              <w:rPr>
                                <w:rFonts w:ascii="ヒラギノ丸ゴ Pro W4" w:eastAsia="ヒラギノ丸ゴ Pro W4" w:hAnsi="ヒラギノ丸ゴ Pro W4"/>
                                <w:sz w:val="36"/>
                                <w:szCs w:val="36"/>
                              </w:rPr>
                              <w:t>.4%</w:t>
                            </w:r>
                            <w:r>
                              <w:rPr>
                                <w:rFonts w:ascii="ヒラギノ丸ゴ Pro W4" w:eastAsia="ヒラギノ丸ゴ Pro W4" w:hAnsi="ヒラギノ丸ゴ Pro W4" w:hint="eastAsia"/>
                                <w:sz w:val="36"/>
                                <w:szCs w:val="36"/>
                              </w:rPr>
                              <w:t>システム効率</w:t>
                            </w:r>
                            <w:r>
                              <w:rPr>
                                <w:rFonts w:ascii="ヒラギノ丸ゴ Pro W4" w:eastAsia="ヒラギノ丸ゴ Pro W4" w:hAnsi="ヒラギノ丸ゴ Pro W4"/>
                                <w:sz w:val="36"/>
                                <w:szCs w:val="36"/>
                              </w:rPr>
                              <w:t>(Po=2kW)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7E48D0" id="Text Box 66" o:spid="_x0000_s1028" type="#_x0000_t202" style="position:absolute;margin-left:41.35pt;margin-top:464.8pt;width:324.05pt;height:234.95pt;z-index:25166748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" filled="f" stroked="f">
                <v:textbox inset="0,0,0,0">
                  <w:txbxContent>
                    <w:p w14:paraId="1DB1E98F" w14:textId="09D36EF1" w:rsidR="00A408BB" w:rsidRDefault="00860FE3" w:rsidP="00684C39">
                      <w:pPr>
                        <w:pStyle w:val="ae"/>
                        <w:numPr>
                          <w:ilvl w:val="0"/>
                          <w:numId w:val="2"/>
                        </w:numPr>
                        <w:rPr>
                          <w:rFonts w:ascii="ヒラギノ丸ゴ Pro W4" w:eastAsia="ヒラギノ丸ゴ Pro W4" w:hAnsi="ヒラギノ丸ゴ Pro W4" w:hint="eastAsia"/>
                          <w:sz w:val="36"/>
                          <w:szCs w:val="36"/>
                        </w:rPr>
                      </w:pPr>
                      <w:r>
                        <w:rPr>
                          <w:rFonts w:ascii="ヒラギノ丸ゴ Pro W4" w:eastAsia="ヒラギノ丸ゴ Pro W4" w:hAnsi="ヒラギノ丸ゴ Pro W4"/>
                          <w:sz w:val="36"/>
                          <w:szCs w:val="36"/>
                        </w:rPr>
                        <w:t>D-LCC</w:t>
                      </w:r>
                      <w:r>
                        <w:rPr>
                          <w:rFonts w:ascii="ヒラギノ丸ゴ Pro W4" w:eastAsia="ヒラギノ丸ゴ Pro W4" w:hAnsi="ヒラギノ丸ゴ Pro W4" w:hint="eastAsia"/>
                          <w:sz w:val="36"/>
                          <w:szCs w:val="36"/>
                        </w:rPr>
                        <w:t>共振による高出力化</w:t>
                      </w:r>
                    </w:p>
                    <w:p w14:paraId="4D59E1A0" w14:textId="522BA395" w:rsidR="00A408BB" w:rsidRDefault="00860FE3" w:rsidP="00775F26">
                      <w:pPr>
                        <w:pStyle w:val="ae"/>
                        <w:numPr>
                          <w:ilvl w:val="0"/>
                          <w:numId w:val="2"/>
                        </w:numPr>
                        <w:rPr>
                          <w:rFonts w:ascii="ヒラギノ丸ゴ Pro W4" w:eastAsia="ヒラギノ丸ゴ Pro W4" w:hAnsi="ヒラギノ丸ゴ Pro W4" w:hint="eastAsia"/>
                          <w:sz w:val="36"/>
                          <w:szCs w:val="36"/>
                        </w:rPr>
                      </w:pPr>
                      <w:r>
                        <w:rPr>
                          <w:rFonts w:ascii="ヒラギノ丸ゴ Pro W4" w:eastAsia="ヒラギノ丸ゴ Pro W4" w:hAnsi="ヒラギノ丸ゴ Pro W4"/>
                          <w:sz w:val="36"/>
                          <w:szCs w:val="36"/>
                        </w:rPr>
                        <w:t>CC</w:t>
                      </w:r>
                      <w:r>
                        <w:rPr>
                          <w:rFonts w:ascii="ヒラギノ丸ゴ Pro W4" w:eastAsia="ヒラギノ丸ゴ Pro W4" w:hAnsi="ヒラギノ丸ゴ Pro W4" w:hint="eastAsia"/>
                          <w:sz w:val="36"/>
                          <w:szCs w:val="36"/>
                        </w:rPr>
                        <w:t>モード</w:t>
                      </w:r>
                      <w:r>
                        <w:rPr>
                          <w:rFonts w:ascii="ヒラギノ丸ゴ Pro W4" w:eastAsia="ヒラギノ丸ゴ Pro W4" w:hAnsi="ヒラギノ丸ゴ Pro W4"/>
                          <w:sz w:val="36"/>
                          <w:szCs w:val="36"/>
                        </w:rPr>
                        <w:t>/Zero-Phase-Angle</w:t>
                      </w:r>
                    </w:p>
                    <w:p w14:paraId="0C3191D4" w14:textId="283057D5" w:rsidR="00A408BB" w:rsidRDefault="00860FE3" w:rsidP="00775F26">
                      <w:pPr>
                        <w:pStyle w:val="ae"/>
                        <w:numPr>
                          <w:ilvl w:val="0"/>
                          <w:numId w:val="2"/>
                        </w:numPr>
                        <w:rPr>
                          <w:rFonts w:ascii="ヒラギノ丸ゴ Pro W4" w:eastAsia="ヒラギノ丸ゴ Pro W4" w:hAnsi="ヒラギノ丸ゴ Pro W4" w:hint="eastAsia"/>
                          <w:sz w:val="36"/>
                          <w:szCs w:val="36"/>
                        </w:rPr>
                      </w:pPr>
                      <w:r>
                        <w:rPr>
                          <w:rFonts w:ascii="ヒラギノ丸ゴ Pro W4" w:eastAsia="ヒラギノ丸ゴ Pro W4" w:hAnsi="ヒラギノ丸ゴ Pro W4"/>
                          <w:sz w:val="36"/>
                          <w:szCs w:val="36"/>
                        </w:rPr>
                        <w:t>PFM/PS-PWM</w:t>
                      </w:r>
                      <w:r>
                        <w:rPr>
                          <w:rFonts w:ascii="ヒラギノ丸ゴ Pro W4" w:eastAsia="ヒラギノ丸ゴ Pro W4" w:hAnsi="ヒラギノ丸ゴ Pro W4" w:hint="eastAsia"/>
                          <w:sz w:val="36"/>
                          <w:szCs w:val="36"/>
                        </w:rPr>
                        <w:t>による負荷対応</w:t>
                      </w:r>
                    </w:p>
                    <w:p w14:paraId="64B433F3" w14:textId="6E86CA63" w:rsidR="00A408BB" w:rsidRDefault="00860FE3" w:rsidP="00775F26">
                      <w:pPr>
                        <w:pStyle w:val="ae"/>
                        <w:numPr>
                          <w:ilvl w:val="0"/>
                          <w:numId w:val="2"/>
                        </w:numPr>
                        <w:rPr>
                          <w:rFonts w:ascii="ヒラギノ丸ゴ Pro W4" w:eastAsia="ヒラギノ丸ゴ Pro W4" w:hAnsi="ヒラギノ丸ゴ Pro W4"/>
                          <w:sz w:val="36"/>
                          <w:szCs w:val="36"/>
                        </w:rPr>
                      </w:pPr>
                      <w:r>
                        <w:rPr>
                          <w:rFonts w:ascii="ヒラギノ丸ゴ Pro W4" w:eastAsia="ヒラギノ丸ゴ Pro W4" w:hAnsi="ヒラギノ丸ゴ Pro W4" w:hint="eastAsia"/>
                          <w:sz w:val="36"/>
                          <w:szCs w:val="36"/>
                        </w:rPr>
                        <w:t>送受電コイルギャップ20</w:t>
                      </w:r>
                      <w:r>
                        <w:rPr>
                          <w:rFonts w:ascii="ヒラギノ丸ゴ Pro W4" w:eastAsia="ヒラギノ丸ゴ Pro W4" w:hAnsi="ヒラギノ丸ゴ Pro W4"/>
                          <w:sz w:val="36"/>
                          <w:szCs w:val="36"/>
                        </w:rPr>
                        <w:t>cm</w:t>
                      </w:r>
                      <w:r>
                        <w:rPr>
                          <w:rFonts w:ascii="ヒラギノ丸ゴ Pro W4" w:eastAsia="ヒラギノ丸ゴ Pro W4" w:hAnsi="ヒラギノ丸ゴ Pro W4" w:hint="eastAsia"/>
                          <w:sz w:val="36"/>
                          <w:szCs w:val="36"/>
                        </w:rPr>
                        <w:t>にて</w:t>
                      </w:r>
                    </w:p>
                    <w:p w14:paraId="440F31E0" w14:textId="695AEA11" w:rsidR="00860FE3" w:rsidRPr="00775F26" w:rsidRDefault="00860FE3" w:rsidP="00860FE3">
                      <w:pPr>
                        <w:pStyle w:val="ae"/>
                        <w:ind w:left="480"/>
                        <w:rPr>
                          <w:rFonts w:ascii="ヒラギノ丸ゴ Pro W4" w:eastAsia="ヒラギノ丸ゴ Pro W4" w:hAnsi="ヒラギノ丸ゴ Pro W4"/>
                          <w:sz w:val="36"/>
                          <w:szCs w:val="36"/>
                        </w:rPr>
                      </w:pPr>
                      <w:r>
                        <w:rPr>
                          <w:rFonts w:ascii="ヒラギノ丸ゴ Pro W4" w:eastAsia="ヒラギノ丸ゴ Pro W4" w:hAnsi="ヒラギノ丸ゴ Pro W4" w:hint="eastAsia"/>
                          <w:sz w:val="36"/>
                          <w:szCs w:val="36"/>
                        </w:rPr>
                        <w:t xml:space="preserve">　92</w:t>
                      </w:r>
                      <w:r>
                        <w:rPr>
                          <w:rFonts w:ascii="ヒラギノ丸ゴ Pro W4" w:eastAsia="ヒラギノ丸ゴ Pro W4" w:hAnsi="ヒラギノ丸ゴ Pro W4"/>
                          <w:sz w:val="36"/>
                          <w:szCs w:val="36"/>
                        </w:rPr>
                        <w:t>.4%</w:t>
                      </w:r>
                      <w:r>
                        <w:rPr>
                          <w:rFonts w:ascii="ヒラギノ丸ゴ Pro W4" w:eastAsia="ヒラギノ丸ゴ Pro W4" w:hAnsi="ヒラギノ丸ゴ Pro W4" w:hint="eastAsia"/>
                          <w:sz w:val="36"/>
                          <w:szCs w:val="36"/>
                        </w:rPr>
                        <w:t>システム効率</w:t>
                      </w:r>
                      <w:r>
                        <w:rPr>
                          <w:rFonts w:ascii="ヒラギノ丸ゴ Pro W4" w:eastAsia="ヒラギノ丸ゴ Pro W4" w:hAnsi="ヒラギノ丸ゴ Pro W4"/>
                          <w:sz w:val="36"/>
                          <w:szCs w:val="36"/>
                        </w:rPr>
                        <w:t>(Po=2kW)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3C59EE">
        <w:rPr>
          <w:noProof/>
        </w:rPr>
        <mc:AlternateContent>
          <mc:Choice Requires="wps">
            <w:drawing>
              <wp:anchor distT="0" distB="0" distL="114300" distR="114300" simplePos="0" relativeHeight="251684940" behindDoc="0" locked="0" layoutInCell="1" allowOverlap="1" wp14:anchorId="2EBC2172" wp14:editId="1BD079C8">
                <wp:simplePos x="0" y="0"/>
                <wp:positionH relativeFrom="page">
                  <wp:posOffset>776057</wp:posOffset>
                </wp:positionH>
                <wp:positionV relativeFrom="page">
                  <wp:posOffset>4516361</wp:posOffset>
                </wp:positionV>
                <wp:extent cx="2898140" cy="689610"/>
                <wp:effectExtent l="0" t="50800" r="0" b="46990"/>
                <wp:wrapThrough wrapText="bothSides">
                  <wp:wrapPolygon edited="0">
                    <wp:start x="0" y="-1591"/>
                    <wp:lineTo x="0" y="22276"/>
                    <wp:lineTo x="21392" y="22276"/>
                    <wp:lineTo x="21392" y="-1591"/>
                    <wp:lineTo x="0" y="-1591"/>
                  </wp:wrapPolygon>
                </wp:wrapThrough>
                <wp:docPr id="732" name="テキスト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8140" cy="689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7BE96367" w14:textId="11F52AEA" w:rsidR="00A408BB" w:rsidRDefault="003C59EE" w:rsidP="003C59EE">
                            <w:pPr>
                              <w:jc w:val="both"/>
                              <w:rPr>
                                <w:b/>
                                <w:noProof/>
                                <w:sz w:val="36"/>
                                <w:szCs w:val="36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sz w:val="36"/>
                                <w:szCs w:val="36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EV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sz w:val="36"/>
                                <w:szCs w:val="36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バッテリの急速充電</w:t>
                            </w:r>
                          </w:p>
                          <w:p w14:paraId="057C170C" w14:textId="43ED9D89" w:rsidR="003C59EE" w:rsidRPr="003F1872" w:rsidRDefault="003C59EE" w:rsidP="003C59EE">
                            <w:pPr>
                              <w:jc w:val="both"/>
                              <w:rPr>
                                <w:b/>
                                <w:noProof/>
                                <w:sz w:val="36"/>
                                <w:szCs w:val="36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sz w:val="36"/>
                                <w:szCs w:val="36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ワイヤレスで利便性向上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flat" dir="tl">
                            <a:rot lat="0" lon="0" rev="6600000"/>
                          </a:lightRig>
                        </a:scene3d>
                        <a:sp3d extrusionH="25400" contourW="8890">
                          <a:bevelT w="38100" h="31750"/>
                          <a:contourClr>
                            <a:schemeClr val="accent2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C2172" id="テキスト 732" o:spid="_x0000_s1027" type="#_x0000_t202" style="position:absolute;margin-left:61.1pt;margin-top:355.6pt;width:228.2pt;height:54.3pt;z-index:251684940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" filled="f" stroked="f">
                <v:textbox style="mso-fit-shape-to-text:t" inset="5.85pt,.7pt,5.85pt,.7pt">
                  <w:txbxContent>
                    <w:p w14:paraId="7BE96367" w14:textId="11F52AEA" w:rsidR="00A408BB" w:rsidRDefault="003C59EE" w:rsidP="003C59EE">
                      <w:pPr>
                        <w:jc w:val="both"/>
                        <w:rPr>
                          <w:b/>
                          <w:noProof/>
                          <w:sz w:val="36"/>
                          <w:szCs w:val="36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sz w:val="36"/>
                          <w:szCs w:val="36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EV</w:t>
                      </w:r>
                      <w:r>
                        <w:rPr>
                          <w:rFonts w:hint="eastAsia"/>
                          <w:b/>
                          <w:noProof/>
                          <w:sz w:val="36"/>
                          <w:szCs w:val="36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バッテリの急速充電</w:t>
                      </w:r>
                    </w:p>
                    <w:p w14:paraId="057C170C" w14:textId="43ED9D89" w:rsidR="003C59EE" w:rsidRPr="003F1872" w:rsidRDefault="003C59EE" w:rsidP="003C59EE">
                      <w:pPr>
                        <w:jc w:val="both"/>
                        <w:rPr>
                          <w:rFonts w:hint="eastAsia"/>
                          <w:b/>
                          <w:noProof/>
                          <w:sz w:val="36"/>
                          <w:szCs w:val="36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sz w:val="36"/>
                          <w:szCs w:val="36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ワイヤレスで利便性向上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3C59EE" w:rsidRPr="003C59EE">
        <w:rPr>
          <w:noProof/>
        </w:rPr>
        <w:drawing>
          <wp:anchor distT="0" distB="0" distL="114300" distR="114300" simplePos="0" relativeHeight="251689036" behindDoc="1" locked="0" layoutInCell="1" allowOverlap="1" wp14:anchorId="4EC4C021" wp14:editId="26ADFB94">
            <wp:simplePos x="0" y="0"/>
            <wp:positionH relativeFrom="column">
              <wp:posOffset>191770</wp:posOffset>
            </wp:positionH>
            <wp:positionV relativeFrom="paragraph">
              <wp:posOffset>2188845</wp:posOffset>
            </wp:positionV>
            <wp:extent cx="2941955" cy="1191260"/>
            <wp:effectExtent l="0" t="0" r="4445" b="2540"/>
            <wp:wrapTight wrapText="bothSides">
              <wp:wrapPolygon edited="0">
                <wp:start x="0" y="0"/>
                <wp:lineTo x="0" y="5987"/>
                <wp:lineTo x="932" y="7369"/>
                <wp:lineTo x="932" y="19343"/>
                <wp:lineTo x="5035" y="20955"/>
                <wp:lineTo x="7087" y="21416"/>
                <wp:lineTo x="15199" y="21416"/>
                <wp:lineTo x="15199" y="18422"/>
                <wp:lineTo x="21539" y="16119"/>
                <wp:lineTo x="21539" y="10362"/>
                <wp:lineTo x="18462" y="7599"/>
                <wp:lineTo x="17157" y="7369"/>
                <wp:lineTo x="17250" y="5296"/>
                <wp:lineTo x="11283" y="3684"/>
                <wp:lineTo x="2891" y="3684"/>
                <wp:lineTo x="2891" y="0"/>
                <wp:lineTo x="0" y="0"/>
              </wp:wrapPolygon>
            </wp:wrapTight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1955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59EE">
        <w:rPr>
          <w:noProof/>
        </w:rPr>
        <mc:AlternateContent>
          <mc:Choice Requires="wps">
            <w:drawing>
              <wp:anchor distT="0" distB="0" distL="114300" distR="114300" simplePos="0" relativeHeight="251682892" behindDoc="0" locked="0" layoutInCell="1" allowOverlap="1" wp14:anchorId="19A06104" wp14:editId="5215524C">
                <wp:simplePos x="0" y="0"/>
                <wp:positionH relativeFrom="page">
                  <wp:posOffset>1687195</wp:posOffset>
                </wp:positionH>
                <wp:positionV relativeFrom="page">
                  <wp:posOffset>4116355</wp:posOffset>
                </wp:positionV>
                <wp:extent cx="487680" cy="349250"/>
                <wp:effectExtent l="76200" t="25400" r="20320" b="107950"/>
                <wp:wrapThrough wrapText="bothSides">
                  <wp:wrapPolygon edited="0">
                    <wp:start x="2250" y="-1571"/>
                    <wp:lineTo x="-3375" y="0"/>
                    <wp:lineTo x="-3375" y="18851"/>
                    <wp:lineTo x="7875" y="25135"/>
                    <wp:lineTo x="7875" y="26705"/>
                    <wp:lineTo x="13500" y="26705"/>
                    <wp:lineTo x="16875" y="25135"/>
                    <wp:lineTo x="21375" y="7855"/>
                    <wp:lineTo x="19125" y="-1571"/>
                    <wp:lineTo x="2250" y="-1571"/>
                  </wp:wrapPolygon>
                </wp:wrapThrough>
                <wp:docPr id="729" name="下矢印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49250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9CAED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矢印 729" o:spid="_x0000_s1026" type="#_x0000_t67" style="position:absolute;left:0;text-align:left;margin-left:132.85pt;margin-top:324.1pt;width:38.4pt;height:27.5pt;z-index:2516828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" adj="10800" fillcolor="#0d1b4c [3204]" strokecolor="#0c1948 [3044]">
                <v:fill color2="#4b6ce0 [1620]" rotate="t" angle="180" focus="100%" type="gradient">
                  <o:fill v:ext="view" type="gradientUnscaled"/>
                </v:fill>
                <v:shadow on="t" color="black" opacity="22937f" origin=",.5" offset="0,.63889mm"/>
                <w10:wrap type="through" anchorx="page" anchory="page"/>
              </v:shape>
            </w:pict>
          </mc:Fallback>
        </mc:AlternateContent>
      </w:r>
      <w:r w:rsidR="003C59EE">
        <w:rPr>
          <w:noProof/>
        </w:rPr>
        <mc:AlternateContent>
          <mc:Choice Requires="wps">
            <w:drawing>
              <wp:anchor distT="0" distB="0" distL="114300" distR="114300" simplePos="0" relativeHeight="251667477" behindDoc="0" locked="0" layoutInCell="1" allowOverlap="1" wp14:anchorId="067E74C5" wp14:editId="379EDB21">
                <wp:simplePos x="0" y="0"/>
                <wp:positionH relativeFrom="page">
                  <wp:posOffset>4179570</wp:posOffset>
                </wp:positionH>
                <wp:positionV relativeFrom="page">
                  <wp:posOffset>1650365</wp:posOffset>
                </wp:positionV>
                <wp:extent cx="2828290" cy="319405"/>
                <wp:effectExtent l="0" t="0" r="0" b="10795"/>
                <wp:wrapTight wrapText="bothSides">
                  <wp:wrapPolygon edited="0">
                    <wp:start x="194" y="0"/>
                    <wp:lineTo x="194" y="20612"/>
                    <wp:lineTo x="21144" y="20612"/>
                    <wp:lineTo x="21144" y="0"/>
                    <wp:lineTo x="194" y="0"/>
                  </wp:wrapPolygon>
                </wp:wrapTight>
                <wp:docPr id="471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28290" cy="319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084BA9A" w14:textId="545AE74E" w:rsidR="00A408BB" w:rsidRPr="00790D10" w:rsidRDefault="00A408BB" w:rsidP="00B57E70">
                            <w:pPr>
                              <w:pStyle w:val="af3"/>
                              <w:spacing w:before="0"/>
                              <w:rPr>
                                <w:rFonts w:ascii="ヒラギノ丸ゴ Pro W4" w:eastAsia="ヒラギノ丸ゴ Pro W4" w:hAnsi="ヒラギノ丸ゴ Pro W4"/>
                                <w:color w:val="auto"/>
                              </w:rPr>
                            </w:pPr>
                            <w:r w:rsidRPr="00790D10">
                              <w:rPr>
                                <w:rFonts w:ascii="ヒラギノ丸ゴ Pro W4" w:eastAsia="ヒラギノ丸ゴ Pro W4" w:hAnsi="ヒラギノ丸ゴ Pro W4" w:hint="eastAsia"/>
                                <w:color w:val="auto"/>
                                <w:highlight w:val="yellow"/>
                              </w:rPr>
                              <w:t>三島智和（神戸大）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7E74C5" id="Rectangle 49" o:spid="_x0000_s1029" style="position:absolute;margin-left:329.1pt;margin-top:129.95pt;width:222.7pt;height:25.15pt;z-index:25166747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" filled="f" stroked="f">
                <v:textbox inset=",0,,0">
                  <w:txbxContent>
                    <w:p w14:paraId="1084BA9A" w14:textId="545AE74E" w:rsidR="00A408BB" w:rsidRPr="00790D10" w:rsidRDefault="00A408BB" w:rsidP="00B57E70">
                      <w:pPr>
                        <w:pStyle w:val="af3"/>
                        <w:spacing w:before="0"/>
                        <w:rPr>
                          <w:rFonts w:ascii="ヒラギノ丸ゴ Pro W4" w:eastAsia="ヒラギノ丸ゴ Pro W4" w:hAnsi="ヒラギノ丸ゴ Pro W4"/>
                          <w:color w:val="auto"/>
                        </w:rPr>
                      </w:pPr>
                      <w:r w:rsidRPr="00790D10">
                        <w:rPr>
                          <w:rFonts w:ascii="ヒラギノ丸ゴ Pro W4" w:eastAsia="ヒラギノ丸ゴ Pro W4" w:hAnsi="ヒラギノ丸ゴ Pro W4" w:hint="eastAsia"/>
                          <w:color w:val="auto"/>
                          <w:highlight w:val="yellow"/>
                        </w:rPr>
                        <w:t>三島智和（神戸大）</w:t>
                      </w:r>
                    </w:p>
                  </w:txbxContent>
                </v:textbox>
                <w10:wrap type="tight" anchorx="page" anchory="page"/>
              </v:rect>
            </w:pict>
          </mc:Fallback>
        </mc:AlternateContent>
      </w:r>
      <w:r w:rsidR="003C59EE">
        <w:rPr>
          <w:noProof/>
        </w:rPr>
        <mc:AlternateContent>
          <mc:Choice Requires="wps">
            <w:drawing>
              <wp:anchor distT="0" distB="0" distL="114300" distR="114300" simplePos="0" relativeHeight="251688012" behindDoc="0" locked="0" layoutInCell="1" allowOverlap="1" wp14:anchorId="662E2E44" wp14:editId="57A2B859">
                <wp:simplePos x="0" y="0"/>
                <wp:positionH relativeFrom="page">
                  <wp:posOffset>4424680</wp:posOffset>
                </wp:positionH>
                <wp:positionV relativeFrom="page">
                  <wp:posOffset>516255</wp:posOffset>
                </wp:positionV>
                <wp:extent cx="3561715" cy="914400"/>
                <wp:effectExtent l="0" t="0" r="0" b="0"/>
                <wp:wrapThrough wrapText="bothSides">
                  <wp:wrapPolygon edited="0">
                    <wp:start x="154" y="0"/>
                    <wp:lineTo x="154" y="21000"/>
                    <wp:lineTo x="21257" y="21000"/>
                    <wp:lineTo x="21257" y="0"/>
                    <wp:lineTo x="154" y="0"/>
                  </wp:wrapPolygon>
                </wp:wrapThrough>
                <wp:docPr id="226" name="テキスト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171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0BD7B3" w14:textId="23960A23" w:rsidR="003D0D2F" w:rsidRPr="003D0D2F" w:rsidRDefault="003D0D2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D0D2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【</w:t>
                            </w:r>
                            <w:r w:rsidR="003C59EE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自動車</w:t>
                            </w:r>
                            <w:r w:rsidRPr="003D0D2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エレクトロニクス】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2E2E44" id="テキスト 226" o:spid="_x0000_s1030" type="#_x0000_t202" style="position:absolute;margin-left:348.4pt;margin-top:40.65pt;width:280.45pt;height:1in;z-index:251688012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" filled="f" stroked="f">
                <v:textbox>
                  <w:txbxContent>
                    <w:p w14:paraId="790BD7B3" w14:textId="23960A23" w:rsidR="003D0D2F" w:rsidRPr="003D0D2F" w:rsidRDefault="003D0D2F">
                      <w:pPr>
                        <w:rPr>
                          <w:sz w:val="28"/>
                          <w:szCs w:val="28"/>
                        </w:rPr>
                      </w:pPr>
                      <w:r w:rsidRPr="003D0D2F">
                        <w:rPr>
                          <w:rFonts w:hint="eastAsia"/>
                          <w:sz w:val="28"/>
                          <w:szCs w:val="28"/>
                        </w:rPr>
                        <w:t>【</w:t>
                      </w:r>
                      <w:r w:rsidR="003C59EE">
                        <w:rPr>
                          <w:rFonts w:hint="eastAsia"/>
                          <w:sz w:val="28"/>
                          <w:szCs w:val="28"/>
                        </w:rPr>
                        <w:t>自動車</w:t>
                      </w:r>
                      <w:r w:rsidRPr="003D0D2F">
                        <w:rPr>
                          <w:rFonts w:hint="eastAsia"/>
                          <w:sz w:val="28"/>
                          <w:szCs w:val="28"/>
                        </w:rPr>
                        <w:t>エレクトロニクス】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3D0D2F">
        <w:rPr>
          <w:noProof/>
        </w:rPr>
        <mc:AlternateContent>
          <mc:Choice Requires="wps">
            <w:drawing>
              <wp:anchor distT="0" distB="0" distL="114300" distR="114300" simplePos="0" relativeHeight="251686988" behindDoc="0" locked="0" layoutInCell="1" allowOverlap="1" wp14:anchorId="4E0A15CF" wp14:editId="395B63D9">
                <wp:simplePos x="0" y="0"/>
                <wp:positionH relativeFrom="page">
                  <wp:posOffset>484505</wp:posOffset>
                </wp:positionH>
                <wp:positionV relativeFrom="page">
                  <wp:posOffset>2132965</wp:posOffset>
                </wp:positionV>
                <wp:extent cx="6475730" cy="569595"/>
                <wp:effectExtent l="0" t="0" r="1270" b="14605"/>
                <wp:wrapThrough wrapText="bothSides">
                  <wp:wrapPolygon edited="0">
                    <wp:start x="0" y="0"/>
                    <wp:lineTo x="85" y="21191"/>
                    <wp:lineTo x="21435" y="21191"/>
                    <wp:lineTo x="21520" y="0"/>
                    <wp:lineTo x="0" y="0"/>
                  </wp:wrapPolygon>
                </wp:wrapThrough>
                <wp:docPr id="728" name="テキスト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5730" cy="569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2062E971" w14:textId="042F9F91" w:rsidR="00A408BB" w:rsidRDefault="003C59EE" w:rsidP="000B396A">
                            <w:pPr>
                              <w:jc w:val="center"/>
                              <w:rPr>
                                <w:b/>
                                <w:caps/>
                                <w:noProof/>
                                <w:sz w:val="40"/>
                                <w:szCs w:val="40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aps/>
                                <w:noProof/>
                                <w:sz w:val="40"/>
                                <w:szCs w:val="40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非接触給電</w:t>
                            </w:r>
                            <w:r w:rsidR="00A408BB" w:rsidRPr="000C2986">
                              <w:rPr>
                                <w:rFonts w:hint="eastAsia"/>
                                <w:b/>
                                <w:caps/>
                                <w:noProof/>
                                <w:sz w:val="40"/>
                                <w:szCs w:val="40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応用</w:t>
                            </w:r>
                            <w:r w:rsidR="003D0D2F">
                              <w:rPr>
                                <w:rFonts w:hint="eastAsia"/>
                                <w:b/>
                                <w:caps/>
                                <w:noProof/>
                                <w:sz w:val="40"/>
                                <w:szCs w:val="40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b/>
                                <w:caps/>
                                <w:noProof/>
                                <w:sz w:val="40"/>
                                <w:szCs w:val="40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電気−磁気エネルギー変換</w:t>
                            </w:r>
                            <w:r w:rsidR="003D0D2F">
                              <w:rPr>
                                <w:rFonts w:hint="eastAsia"/>
                                <w:b/>
                                <w:caps/>
                                <w:noProof/>
                                <w:sz w:val="40"/>
                                <w:szCs w:val="40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）</w:t>
                            </w:r>
                          </w:p>
                          <w:p w14:paraId="0DA25AF0" w14:textId="77777777" w:rsidR="003D0D2F" w:rsidRPr="000C2986" w:rsidRDefault="003D0D2F" w:rsidP="003D0D2F">
                            <w:pPr>
                              <w:jc w:val="center"/>
                              <w:rPr>
                                <w:b/>
                                <w:caps/>
                                <w:noProof/>
                                <w:sz w:val="40"/>
                                <w:szCs w:val="40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A15CF" id="テキスト 728" o:spid="_x0000_s1032" type="#_x0000_t202" style="position:absolute;margin-left:38.15pt;margin-top:167.95pt;width:509.9pt;height:44.85pt;z-index:25168698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" filled="f" stroked="f">
                <v:textbox inset="5.85pt,.7pt,5.85pt,.7pt">
                  <w:txbxContent>
                    <w:p w14:paraId="2062E971" w14:textId="042F9F91" w:rsidR="00A408BB" w:rsidRDefault="003C59EE" w:rsidP="000B396A">
                      <w:pPr>
                        <w:jc w:val="center"/>
                        <w:rPr>
                          <w:b/>
                          <w:caps/>
                          <w:noProof/>
                          <w:sz w:val="40"/>
                          <w:szCs w:val="40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caps/>
                          <w:noProof/>
                          <w:sz w:val="40"/>
                          <w:szCs w:val="40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非接触給電</w:t>
                      </w:r>
                      <w:r w:rsidR="00A408BB" w:rsidRPr="000C2986">
                        <w:rPr>
                          <w:rFonts w:hint="eastAsia"/>
                          <w:b/>
                          <w:caps/>
                          <w:noProof/>
                          <w:sz w:val="40"/>
                          <w:szCs w:val="40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応用</w:t>
                      </w:r>
                      <w:r w:rsidR="003D0D2F">
                        <w:rPr>
                          <w:rFonts w:hint="eastAsia"/>
                          <w:b/>
                          <w:caps/>
                          <w:noProof/>
                          <w:sz w:val="40"/>
                          <w:szCs w:val="40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（</w:t>
                      </w:r>
                      <w:r>
                        <w:rPr>
                          <w:rFonts w:hint="eastAsia"/>
                          <w:b/>
                          <w:caps/>
                          <w:noProof/>
                          <w:sz w:val="40"/>
                          <w:szCs w:val="40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電気−磁気エネルギー変換</w:t>
                      </w:r>
                      <w:r w:rsidR="003D0D2F">
                        <w:rPr>
                          <w:rFonts w:hint="eastAsia"/>
                          <w:b/>
                          <w:caps/>
                          <w:noProof/>
                          <w:sz w:val="40"/>
                          <w:szCs w:val="40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）</w:t>
                      </w:r>
                    </w:p>
                    <w:p w14:paraId="0DA25AF0" w14:textId="77777777" w:rsidR="003D0D2F" w:rsidRPr="000C2986" w:rsidRDefault="003D0D2F" w:rsidP="003D0D2F">
                      <w:pPr>
                        <w:jc w:val="center"/>
                        <w:rPr>
                          <w:b/>
                          <w:caps/>
                          <w:noProof/>
                          <w:sz w:val="40"/>
                          <w:szCs w:val="40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3D0D2F">
        <w:rPr>
          <w:noProof/>
        </w:rPr>
        <mc:AlternateContent>
          <mc:Choice Requires="wps">
            <w:drawing>
              <wp:anchor distT="0" distB="0" distL="114300" distR="114300" simplePos="0" relativeHeight="251667487" behindDoc="0" locked="0" layoutInCell="1" allowOverlap="1" wp14:anchorId="5E787D55" wp14:editId="1D0EFE48">
                <wp:simplePos x="0" y="0"/>
                <wp:positionH relativeFrom="page">
                  <wp:posOffset>557530</wp:posOffset>
                </wp:positionH>
                <wp:positionV relativeFrom="page">
                  <wp:posOffset>5296535</wp:posOffset>
                </wp:positionV>
                <wp:extent cx="2401570" cy="492760"/>
                <wp:effectExtent l="0" t="0" r="11430" b="15240"/>
                <wp:wrapTight wrapText="bothSides">
                  <wp:wrapPolygon edited="0">
                    <wp:start x="0" y="0"/>
                    <wp:lineTo x="0" y="21155"/>
                    <wp:lineTo x="21474" y="21155"/>
                    <wp:lineTo x="21474" y="0"/>
                    <wp:lineTo x="0" y="0"/>
                  </wp:wrapPolygon>
                </wp:wrapTight>
                <wp:docPr id="473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1570" cy="492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B03828D" w14:textId="77777777" w:rsidR="00A408BB" w:rsidRPr="00492533" w:rsidRDefault="00A408BB" w:rsidP="00B57E70">
                            <w:pPr>
                              <w:pStyle w:val="1"/>
                              <w:rPr>
                                <w:rFonts w:ascii="ヒラギノ丸ゴ Pro W4" w:eastAsia="ヒラギノ丸ゴ Pro W4" w:hAnsi="ヒラギノ丸ゴ Pro W4"/>
                                <w:b/>
                                <w:caps/>
                                <w:color w:val="0D1B4C" w:themeColor="accent1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492533">
                              <w:rPr>
                                <w:rFonts w:ascii="ヒラギノ丸ゴ Pro W4" w:eastAsia="ヒラギノ丸ゴ Pro W4" w:hAnsi="ヒラギノ丸ゴ Pro W4" w:hint="eastAsia"/>
                                <w:b/>
                                <w:caps/>
                                <w:color w:val="0D1B4C" w:themeColor="accent1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  <w:t>技術の特徴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787D55" id="Text Box 68" o:spid="_x0000_s1032" type="#_x0000_t202" style="position:absolute;margin-left:43.9pt;margin-top:417.05pt;width:189.1pt;height:38.8pt;z-index:25166748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" filled="f" stroked="f">
                <v:textbox inset="0,0,0,0">
                  <w:txbxContent>
                    <w:p w14:paraId="6B03828D" w14:textId="77777777" w:rsidR="00A408BB" w:rsidRPr="00492533" w:rsidRDefault="00A408BB" w:rsidP="00B57E70">
                      <w:pPr>
                        <w:pStyle w:val="1"/>
                        <w:rPr>
                          <w:rFonts w:ascii="ヒラギノ丸ゴ Pro W4" w:eastAsia="ヒラギノ丸ゴ Pro W4" w:hAnsi="ヒラギノ丸ゴ Pro W4"/>
                          <w:b/>
                          <w:caps/>
                          <w:color w:val="0D1B4C" w:themeColor="accent1"/>
                          <w14:shadow w14:blurRad="19685" w14:dist="12700" w14:dir="5400000" w14:sx="100000" w14:sy="100000" w14:kx="0" w14:ky="0" w14:algn="tl">
                            <w14:schemeClr w14:val="accent1">
                              <w14:alpha w14:val="40000"/>
                              <w14:satMod w14:val="130000"/>
                            </w14:schemeClr>
                          </w14:shadow>
                          <w14:reflection w14:blurRad="9994" w14:stA="55000" w14:stPos="0" w14:endA="0" w14:endPos="48000" w14:dist="495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plastic">
                            <w14:bevelT w14:w="20320" w14:h="20320" w14:prst="angle"/>
                            <w14:contourClr>
                              <w14:schemeClr w14:val="accent1">
                                <w14:tint w14:val="100000"/>
                                <w14:shade w14:val="100000"/>
                                <w14:hueMod w14:val="100000"/>
                                <w14:satMod w14:val="100000"/>
                              </w14:schemeClr>
                            </w14:contourClr>
                          </w14:props3d>
                        </w:rPr>
                      </w:pPr>
                      <w:r w:rsidRPr="00492533">
                        <w:rPr>
                          <w:rFonts w:ascii="ヒラギノ丸ゴ Pro W4" w:eastAsia="ヒラギノ丸ゴ Pro W4" w:hAnsi="ヒラギノ丸ゴ Pro W4" w:hint="eastAsia"/>
                          <w:b/>
                          <w:caps/>
                          <w:color w:val="0D1B4C" w:themeColor="accent1"/>
                          <w14:shadow w14:blurRad="19685" w14:dist="12700" w14:dir="5400000" w14:sx="100000" w14:sy="100000" w14:kx="0" w14:ky="0" w14:algn="tl">
                            <w14:schemeClr w14:val="accent1">
                              <w14:alpha w14:val="40000"/>
                              <w14:satMod w14:val="130000"/>
                            </w14:schemeClr>
                          </w14:shadow>
                          <w14:reflection w14:blurRad="9994" w14:stA="55000" w14:stPos="0" w14:endA="0" w14:endPos="48000" w14:dist="495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plastic">
                            <w14:bevelT w14:w="20320" w14:h="20320" w14:prst="angle"/>
                            <w14:contourClr>
                              <w14:schemeClr w14:val="accent1">
                                <w14:tint w14:val="100000"/>
                                <w14:shade w14:val="100000"/>
                                <w14:hueMod w14:val="100000"/>
                                <w14:satMod w14:val="100000"/>
                              </w14:schemeClr>
                            </w14:contourClr>
                          </w14:props3d>
                        </w:rPr>
                        <w:t>技術の特徴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A2616A">
        <w:rPr>
          <w:noProof/>
        </w:rPr>
        <mc:AlternateContent>
          <mc:Choice Requires="wpg">
            <w:drawing>
              <wp:anchor distT="0" distB="0" distL="114300" distR="114300" simplePos="0" relativeHeight="251679820" behindDoc="0" locked="0" layoutInCell="1" allowOverlap="1" wp14:anchorId="072AB0E3" wp14:editId="428C58C2">
                <wp:simplePos x="0" y="0"/>
                <wp:positionH relativeFrom="page">
                  <wp:posOffset>559435</wp:posOffset>
                </wp:positionH>
                <wp:positionV relativeFrom="page">
                  <wp:posOffset>461645</wp:posOffset>
                </wp:positionV>
                <wp:extent cx="3623310" cy="487045"/>
                <wp:effectExtent l="0" t="0" r="0" b="0"/>
                <wp:wrapThrough wrapText="bothSides">
                  <wp:wrapPolygon edited="0">
                    <wp:start x="151" y="0"/>
                    <wp:lineTo x="151" y="20276"/>
                    <wp:lineTo x="21350" y="20276"/>
                    <wp:lineTo x="21350" y="0"/>
                    <wp:lineTo x="151" y="0"/>
                  </wp:wrapPolygon>
                </wp:wrapThrough>
                <wp:docPr id="6" name="図形グループ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3310" cy="487045"/>
                          <a:chOff x="0" y="0"/>
                          <a:chExt cx="3623310" cy="487045"/>
                        </a:xfrm>
                        <a:extLst>
                          <a:ext uri="{0CCBE362-F206-4b92-989A-16890622DB6E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g:grpSpPr>
                      <wps:wsp>
                        <wps:cNvPr id="727" name="テキスト 727"/>
                        <wps:cNvSpPr txBox="1"/>
                        <wps:spPr>
                          <a:xfrm>
                            <a:off x="0" y="0"/>
                            <a:ext cx="3623310" cy="487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テキスト 3"/>
                        <wps:cNvSpPr txBox="1"/>
                        <wps:spPr>
                          <a:xfrm>
                            <a:off x="91440" y="45720"/>
                            <a:ext cx="2944495" cy="331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wps:spPr>
                        <wps:txbx>
                          <w:txbxContent>
                            <w:p w14:paraId="01DAF9A9" w14:textId="1DFF7FDE" w:rsidR="00A408BB" w:rsidRPr="000B396A" w:rsidRDefault="00A408BB">
                              <w:pP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 w:rsidRPr="000B396A"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t>APERG</w:t>
                              </w:r>
                              <w:r w:rsidRPr="000B396A">
                                <w:rPr>
                                  <w:rFonts w:hint="eastAsia"/>
                                  <w:color w:val="FFFFFF" w:themeColor="background1"/>
                                  <w:sz w:val="40"/>
                                  <w:szCs w:val="40"/>
                                </w:rPr>
                                <w:t xml:space="preserve">研究紹介　</w:t>
                              </w:r>
                              <w:r w:rsidRPr="000B396A"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t>Vol.</w:t>
                              </w:r>
                              <w:r w:rsidR="003C59EE">
                                <w:rPr>
                                  <w:rFonts w:hint="eastAsia"/>
                                  <w:color w:val="FFFFFF" w:themeColor="background1"/>
                                  <w:sz w:val="40"/>
                                  <w:szCs w:val="40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2AB0E3" id="図形グループ 6" o:spid="_x0000_s1034" style="position:absolute;margin-left:44.05pt;margin-top:36.35pt;width:285.3pt;height:38.35pt;z-index:251679820;mso-position-horizontal-relative:page;mso-position-vertical-relative:page" coordsize="36233,48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">
                <v:shape id="テキスト 727" o:spid="_x0000_s1035" type="#_x0000_t202" style="position:absolute;width:36233;height:48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" filled="f" stroked="f"/>
                <v:shape id="テキスト 3" o:spid="_x0000_s1036" type="#_x0000_t202" style="position:absolute;left:914;top:457;width:29445;height:33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" filled="f" stroked="f">
                  <v:textbox inset="0,0,0,0">
                    <w:txbxContent>
                      <w:p w14:paraId="01DAF9A9" w14:textId="1DFF7FDE" w:rsidR="00A408BB" w:rsidRPr="000B396A" w:rsidRDefault="00A408BB">
                        <w:pPr>
                          <w:rPr>
                            <w:color w:val="FFFFFF" w:themeColor="background1"/>
                            <w:sz w:val="40"/>
                            <w:szCs w:val="40"/>
                          </w:rPr>
                        </w:pPr>
                        <w:r w:rsidRPr="000B396A">
                          <w:rPr>
                            <w:color w:val="FFFFFF" w:themeColor="background1"/>
                            <w:sz w:val="40"/>
                            <w:szCs w:val="40"/>
                          </w:rPr>
                          <w:t>APERG</w:t>
                        </w:r>
                        <w:r w:rsidRPr="000B396A">
                          <w:rPr>
                            <w:rFonts w:hint="eastAsia"/>
                            <w:color w:val="FFFFFF" w:themeColor="background1"/>
                            <w:sz w:val="40"/>
                            <w:szCs w:val="40"/>
                          </w:rPr>
                          <w:t xml:space="preserve">研究紹介　</w:t>
                        </w:r>
                        <w:r w:rsidRPr="000B396A">
                          <w:rPr>
                            <w:color w:val="FFFFFF" w:themeColor="background1"/>
                            <w:sz w:val="40"/>
                            <w:szCs w:val="40"/>
                          </w:rPr>
                          <w:t>Vol.</w:t>
                        </w:r>
                        <w:r w:rsidR="003C59EE">
                          <w:rPr>
                            <w:rFonts w:hint="eastAsia"/>
                            <w:color w:val="FFFFFF" w:themeColor="background1"/>
                            <w:sz w:val="40"/>
                            <w:szCs w:val="40"/>
                          </w:rPr>
                          <w:t>6</w:t>
                        </w:r>
                      </w:p>
                    </w:txbxContent>
                  </v:textbox>
                </v:shape>
                <w10:wrap type="through" anchorx="page" anchory="page"/>
              </v:group>
            </w:pict>
          </mc:Fallback>
        </mc:AlternateContent>
      </w:r>
      <w:r w:rsidR="00F2381C">
        <w:rPr>
          <w:noProof/>
        </w:rPr>
        <mc:AlternateContent>
          <mc:Choice Requires="wps">
            <w:drawing>
              <wp:anchor distT="0" distB="0" distL="114300" distR="114300" simplePos="0" relativeHeight="251675724" behindDoc="0" locked="0" layoutInCell="1" allowOverlap="1" wp14:anchorId="766FFE3A" wp14:editId="4178E511">
                <wp:simplePos x="0" y="0"/>
                <wp:positionH relativeFrom="page">
                  <wp:posOffset>5128260</wp:posOffset>
                </wp:positionH>
                <wp:positionV relativeFrom="page">
                  <wp:posOffset>10231755</wp:posOffset>
                </wp:positionV>
                <wp:extent cx="1786890" cy="914400"/>
                <wp:effectExtent l="0" t="0" r="0" b="0"/>
                <wp:wrapThrough wrapText="bothSides">
                  <wp:wrapPolygon edited="0">
                    <wp:start x="307" y="0"/>
                    <wp:lineTo x="307" y="21000"/>
                    <wp:lineTo x="20878" y="21000"/>
                    <wp:lineTo x="20878" y="0"/>
                    <wp:lineTo x="307" y="0"/>
                  </wp:wrapPolygon>
                </wp:wrapThrough>
                <wp:docPr id="715" name="テキスト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689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0C1CA7" w14:textId="77777777" w:rsidR="00A408BB" w:rsidRDefault="00A408BB"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無断転載を禁止します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 id="テキスト 715" o:spid="_x0000_s1037" type="#_x0000_t202" style="position:absolute;margin-left:403.8pt;margin-top:805.65pt;width:140.7pt;height:1in;z-index:251675724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" mv:complextextbox="1" filled="f" stroked="f">
                <v:textbox>
                  <w:txbxContent>
                    <w:p w14:paraId="720C1CA7" w14:textId="77777777" w:rsidR="00A408BB" w:rsidRDefault="00A408BB">
                      <w:r>
                        <w:t>*</w:t>
                      </w:r>
                      <w:r>
                        <w:rPr>
                          <w:rFonts w:hint="eastAsia"/>
                        </w:rPr>
                        <w:t>無断転載を禁止します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0C681F">
        <w:br w:type="page"/>
      </w:r>
      <w:r w:rsidR="00EE209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604" behindDoc="0" locked="0" layoutInCell="1" allowOverlap="1" wp14:anchorId="55F88987" wp14:editId="3AC0DD67">
                <wp:simplePos x="0" y="0"/>
                <wp:positionH relativeFrom="page">
                  <wp:posOffset>6779895</wp:posOffset>
                </wp:positionH>
                <wp:positionV relativeFrom="page">
                  <wp:posOffset>9818370</wp:posOffset>
                </wp:positionV>
                <wp:extent cx="310515" cy="402590"/>
                <wp:effectExtent l="0" t="1270" r="0" b="254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470" name="Text Box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" cy="402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7BA6370D" w14:textId="77777777" w:rsidR="00A408BB" w:rsidRPr="005A3935" w:rsidRDefault="00A408BB" w:rsidP="00B57E70">
                            <w:pPr>
                              <w:rPr>
                                <w:color w:val="3689CF" w:themeColor="text2"/>
                              </w:rPr>
                            </w:pPr>
                            <w:r w:rsidRPr="005A3935">
                              <w:rPr>
                                <w:color w:val="3689CF" w:themeColor="text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680" o:spid="_x0000_s1038" type="#_x0000_t202" style="position:absolute;margin-left:533.85pt;margin-top:773.1pt;width:24.45pt;height:31.7pt;z-index:2516706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" mv:complextextbox="1" filled="f" stroked="f">
                <v:textbox inset=",7.2pt,,7.2pt">
                  <w:txbxContent>
                    <w:p w14:paraId="7BA6370D" w14:textId="77777777" w:rsidR="00A408BB" w:rsidRPr="005A3935" w:rsidRDefault="00A408BB" w:rsidP="00B57E70">
                      <w:pPr>
                        <w:rPr>
                          <w:color w:val="3689CF" w:themeColor="text2"/>
                        </w:rPr>
                      </w:pPr>
                      <w:r w:rsidRPr="005A3935">
                        <w:rPr>
                          <w:color w:val="3689CF" w:themeColor="text2"/>
                        </w:rPr>
                        <w:t>2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0C681F">
        <w:rPr>
          <w:noProof/>
        </w:rPr>
        <w:drawing>
          <wp:anchor distT="0" distB="0" distL="118745" distR="118745" simplePos="0" relativeHeight="251667458" behindDoc="0" locked="0" layoutInCell="1" allowOverlap="1" wp14:anchorId="13FA9EB3" wp14:editId="10A6EA2F">
            <wp:simplePos x="0" y="0"/>
            <wp:positionH relativeFrom="page">
              <wp:posOffset>2921000</wp:posOffset>
            </wp:positionH>
            <wp:positionV relativeFrom="page">
              <wp:posOffset>7378065</wp:posOffset>
            </wp:positionV>
            <wp:extent cx="4175125" cy="2800985"/>
            <wp:effectExtent l="25400" t="0" r="0" b="0"/>
            <wp:wrapTight wrapText="bothSides">
              <wp:wrapPolygon edited="0">
                <wp:start x="1314" y="0"/>
                <wp:lineTo x="526" y="783"/>
                <wp:lineTo x="-131" y="2155"/>
                <wp:lineTo x="-131" y="19783"/>
                <wp:lineTo x="1183" y="21546"/>
                <wp:lineTo x="1840" y="21546"/>
                <wp:lineTo x="19580" y="21546"/>
                <wp:lineTo x="20237" y="21546"/>
                <wp:lineTo x="21551" y="19783"/>
                <wp:lineTo x="21551" y="979"/>
                <wp:lineTo x="20105" y="0"/>
                <wp:lineTo x="1314" y="0"/>
              </wp:wrapPolygon>
            </wp:wrapTight>
            <wp:docPr id="80" name="Placeholder" descr="::thrill piccs:42-168465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::thrill piccs:42-16846501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2800985"/>
                    </a:xfrm>
                    <a:prstGeom prst="round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681F">
        <w:rPr>
          <w:noProof/>
        </w:rPr>
        <w:drawing>
          <wp:anchor distT="0" distB="0" distL="114300" distR="114300" simplePos="0" relativeHeight="251667464" behindDoc="1" locked="0" layoutInCell="1" allowOverlap="1" wp14:anchorId="6E72C68B" wp14:editId="4437A88C">
            <wp:simplePos x="0" y="0"/>
            <wp:positionH relativeFrom="page">
              <wp:posOffset>457200</wp:posOffset>
            </wp:positionH>
            <wp:positionV relativeFrom="page">
              <wp:posOffset>2413000</wp:posOffset>
            </wp:positionV>
            <wp:extent cx="2273300" cy="7757160"/>
            <wp:effectExtent l="25400" t="0" r="0" b="0"/>
            <wp:wrapTight wrapText="bothSides">
              <wp:wrapPolygon edited="0">
                <wp:start x="-241" y="0"/>
                <wp:lineTo x="-241" y="20794"/>
                <wp:lineTo x="724" y="21501"/>
                <wp:lineTo x="2172" y="21572"/>
                <wp:lineTo x="19066" y="21572"/>
                <wp:lineTo x="19307" y="21572"/>
                <wp:lineTo x="19790" y="21501"/>
                <wp:lineTo x="21479" y="21147"/>
                <wp:lineTo x="21479" y="0"/>
                <wp:lineTo x="-241" y="0"/>
              </wp:wrapPolygon>
            </wp:wrapTight>
            <wp:docPr id="149" name="図 130" descr="FLASH 5-07:Transparent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LASH 5-07:Transparent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273300" cy="7757160"/>
                    </a:xfrm>
                    <a:prstGeom prst="round2SameRect">
                      <a:avLst/>
                    </a:prstGeom>
                    <a:solidFill>
                      <a:schemeClr val="accent3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9580" behindDoc="0" locked="0" layoutInCell="1" allowOverlap="1" wp14:anchorId="2649EBFC" wp14:editId="7CEEF650">
                <wp:simplePos x="0" y="0"/>
                <wp:positionH relativeFrom="page">
                  <wp:posOffset>584835</wp:posOffset>
                </wp:positionH>
                <wp:positionV relativeFrom="page">
                  <wp:posOffset>7771765</wp:posOffset>
                </wp:positionV>
                <wp:extent cx="2018665" cy="234315"/>
                <wp:effectExtent l="0" t="0" r="13335" b="19685"/>
                <wp:wrapTight wrapText="bothSides">
                  <wp:wrapPolygon edited="0">
                    <wp:start x="0" y="0"/>
                    <wp:lineTo x="0" y="21073"/>
                    <wp:lineTo x="21471" y="21073"/>
                    <wp:lineTo x="21471" y="0"/>
                    <wp:lineTo x="0" y="0"/>
                  </wp:wrapPolygon>
                </wp:wrapTight>
                <wp:docPr id="469" name="Text Box 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234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7AF4624B" w14:textId="77777777" w:rsidR="00A408BB" w:rsidRPr="002A0EA4" w:rsidRDefault="00A408BB" w:rsidP="00B57E70">
                            <w:pPr>
                              <w:pStyle w:val="5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2A0EA4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676" o:spid="_x0000_s1039" type="#_x0000_t202" style="position:absolute;margin-left:46.05pt;margin-top:611.95pt;width:158.95pt;height:18.45pt;z-index:2516695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" filled="f" stroked="f">
                <v:stroke o:forcedash="t"/>
                <v:textbox inset="0,0,0,0">
                  <w:txbxContent>
                    <w:p w14:paraId="7AF4624B" w14:textId="77777777" w:rsidR="00A408BB" w:rsidRPr="002A0EA4" w:rsidRDefault="00A408BB" w:rsidP="00B57E70">
                      <w:pPr>
                        <w:pStyle w:val="5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2A0EA4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12" behindDoc="0" locked="0" layoutInCell="1" allowOverlap="1" wp14:anchorId="766C5E1C" wp14:editId="36634C89">
                <wp:simplePos x="0" y="0"/>
                <wp:positionH relativeFrom="page">
                  <wp:posOffset>576580</wp:posOffset>
                </wp:positionH>
                <wp:positionV relativeFrom="page">
                  <wp:posOffset>8131175</wp:posOffset>
                </wp:positionV>
                <wp:extent cx="2018665" cy="1751330"/>
                <wp:effectExtent l="0" t="0" r="13335" b="1270"/>
                <wp:wrapTight wrapText="bothSides">
                  <wp:wrapPolygon edited="0">
                    <wp:start x="0" y="0"/>
                    <wp:lineTo x="0" y="21302"/>
                    <wp:lineTo x="21471" y="21302"/>
                    <wp:lineTo x="21471" y="0"/>
                    <wp:lineTo x="0" y="0"/>
                  </wp:wrapPolygon>
                </wp:wrapTight>
                <wp:docPr id="468" name="Text 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1751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2168BAC3" w14:textId="77777777" w:rsidR="00A408BB" w:rsidRPr="003C4B7D" w:rsidRDefault="00A408BB" w:rsidP="00B57E70">
                            <w:pPr>
                              <w:pStyle w:val="af0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3C4B7D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97" o:spid="_x0000_s1040" type="#_x0000_t202" style="position:absolute;margin-left:45.4pt;margin-top:640.25pt;width:158.95pt;height:137.9pt;z-index:251667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" filled="f" stroked="f">
                <v:stroke o:forcedash="t"/>
                <v:textbox inset="0,0,0,0">
                  <w:txbxContent>
                    <w:p w14:paraId="2168BAC3" w14:textId="77777777" w:rsidR="00A408BB" w:rsidRPr="003C4B7D" w:rsidRDefault="00A408BB" w:rsidP="00B57E70">
                      <w:pPr>
                        <w:pStyle w:val="af0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3C4B7D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08" behindDoc="0" locked="0" layoutInCell="1" allowOverlap="1" wp14:anchorId="1A7C010F" wp14:editId="22415566">
                <wp:simplePos x="0" y="0"/>
                <wp:positionH relativeFrom="page">
                  <wp:posOffset>576580</wp:posOffset>
                </wp:positionH>
                <wp:positionV relativeFrom="page">
                  <wp:posOffset>5398770</wp:posOffset>
                </wp:positionV>
                <wp:extent cx="2018665" cy="944880"/>
                <wp:effectExtent l="0" t="0" r="13335" b="20320"/>
                <wp:wrapTight wrapText="bothSides">
                  <wp:wrapPolygon edited="0">
                    <wp:start x="0" y="0"/>
                    <wp:lineTo x="0" y="21484"/>
                    <wp:lineTo x="21471" y="21484"/>
                    <wp:lineTo x="21471" y="0"/>
                    <wp:lineTo x="0" y="0"/>
                  </wp:wrapPolygon>
                </wp:wrapTight>
                <wp:docPr id="465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944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09D5A254" w14:textId="77777777" w:rsidR="00A408BB" w:rsidRPr="002A0EA4" w:rsidRDefault="00A408BB" w:rsidP="00B57E70">
                            <w:pPr>
                              <w:pStyle w:val="af0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2A0EA4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93" o:spid="_x0000_s1041" type="#_x0000_t202" style="position:absolute;margin-left:45.4pt;margin-top:425.1pt;width:158.95pt;height:74.4pt;z-index:2516675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" filled="f" stroked="f">
                <v:stroke o:forcedash="t"/>
                <v:textbox inset="0,0,0,0">
                  <w:txbxContent>
                    <w:p w14:paraId="09D5A254" w14:textId="77777777" w:rsidR="00A408BB" w:rsidRPr="002A0EA4" w:rsidRDefault="00A408BB" w:rsidP="00B57E70">
                      <w:pPr>
                        <w:pStyle w:val="af0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2A0EA4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07" behindDoc="0" locked="0" layoutInCell="1" allowOverlap="1" wp14:anchorId="3F75DF54" wp14:editId="280578FA">
                <wp:simplePos x="0" y="0"/>
                <wp:positionH relativeFrom="page">
                  <wp:posOffset>576580</wp:posOffset>
                </wp:positionH>
                <wp:positionV relativeFrom="page">
                  <wp:posOffset>3024505</wp:posOffset>
                </wp:positionV>
                <wp:extent cx="2018665" cy="363855"/>
                <wp:effectExtent l="0" t="0" r="13335" b="17145"/>
                <wp:wrapTight wrapText="bothSides">
                  <wp:wrapPolygon edited="0">
                    <wp:start x="0" y="0"/>
                    <wp:lineTo x="0" y="21110"/>
                    <wp:lineTo x="21471" y="21110"/>
                    <wp:lineTo x="21471" y="0"/>
                    <wp:lineTo x="0" y="0"/>
                  </wp:wrapPolygon>
                </wp:wrapTight>
                <wp:docPr id="464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363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02948433" w14:textId="77777777" w:rsidR="00A408BB" w:rsidRPr="002A0EA4" w:rsidRDefault="00A408BB" w:rsidP="00B57E70">
                            <w:pPr>
                              <w:pStyle w:val="5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2A0EA4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92" o:spid="_x0000_s1042" type="#_x0000_t202" style="position:absolute;margin-left:45.4pt;margin-top:238.15pt;width:158.95pt;height:28.65pt;z-index:25166750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" filled="f" stroked="f">
                <v:stroke o:forcedash="t"/>
                <v:textbox inset="0,0,0,0">
                  <w:txbxContent>
                    <w:p w14:paraId="02948433" w14:textId="77777777" w:rsidR="00A408BB" w:rsidRPr="002A0EA4" w:rsidRDefault="00A408BB" w:rsidP="00B57E70">
                      <w:pPr>
                        <w:pStyle w:val="5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2A0EA4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495" behindDoc="0" locked="0" layoutInCell="1" allowOverlap="1" wp14:anchorId="74FED207" wp14:editId="6ECC541F">
                <wp:simplePos x="0" y="0"/>
                <wp:positionH relativeFrom="page">
                  <wp:posOffset>2927350</wp:posOffset>
                </wp:positionH>
                <wp:positionV relativeFrom="page">
                  <wp:posOffset>2493010</wp:posOffset>
                </wp:positionV>
                <wp:extent cx="4137660" cy="4822190"/>
                <wp:effectExtent l="0" t="0" r="2540" b="3810"/>
                <wp:wrapTight wrapText="bothSides">
                  <wp:wrapPolygon edited="0">
                    <wp:start x="0" y="0"/>
                    <wp:lineTo x="0" y="21503"/>
                    <wp:lineTo x="21481" y="21503"/>
                    <wp:lineTo x="21481" y="0"/>
                    <wp:lineTo x="0" y="0"/>
                  </wp:wrapPolygon>
                </wp:wrapTight>
                <wp:docPr id="463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7660" cy="4822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207C1DED" w14:textId="77777777" w:rsidR="00A408BB" w:rsidRPr="00684307" w:rsidRDefault="00A408BB" w:rsidP="00B57E70">
                            <w:pPr>
                              <w:pStyle w:val="ae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684307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</w:r>
                          </w:p>
                          <w:p w14:paraId="5494C8F7" w14:textId="77777777" w:rsidR="00A408BB" w:rsidRPr="00684307" w:rsidRDefault="00A408BB" w:rsidP="00B57E70">
                            <w:pPr>
                              <w:pStyle w:val="ae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684307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</w:r>
                          </w:p>
                          <w:p w14:paraId="6AEE8A96" w14:textId="77777777" w:rsidR="00A408BB" w:rsidRPr="00684307" w:rsidRDefault="00A408BB" w:rsidP="00B57E70">
                            <w:pPr>
                              <w:pStyle w:val="ae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684307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77" o:spid="_x0000_s1043" type="#_x0000_t202" style="position:absolute;margin-left:230.5pt;margin-top:196.3pt;width:325.8pt;height:379.7pt;z-index:25166749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" mv:complextextbox="1" filled="f" stroked="f">
                <v:stroke o:forcedash="t"/>
                <v:textbox inset="0,0,0,0">
                  <w:txbxContent>
                    <w:p w14:paraId="207C1DED" w14:textId="77777777" w:rsidR="00A408BB" w:rsidRPr="00684307" w:rsidRDefault="00A408BB" w:rsidP="00B57E70">
                      <w:pPr>
                        <w:pStyle w:val="ae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684307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</w:r>
                    </w:p>
                    <w:p w14:paraId="5494C8F7" w14:textId="77777777" w:rsidR="00A408BB" w:rsidRPr="00684307" w:rsidRDefault="00A408BB" w:rsidP="00B57E70">
                      <w:pPr>
                        <w:pStyle w:val="ae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684307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</w:r>
                    </w:p>
                    <w:p w14:paraId="6AEE8A96" w14:textId="77777777" w:rsidR="00A408BB" w:rsidRPr="00684307" w:rsidRDefault="00A408BB" w:rsidP="00B57E70">
                      <w:pPr>
                        <w:pStyle w:val="ae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684307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496" behindDoc="0" locked="0" layoutInCell="1" allowOverlap="1" wp14:anchorId="2FC41396" wp14:editId="103031BE">
                <wp:simplePos x="0" y="0"/>
                <wp:positionH relativeFrom="page">
                  <wp:posOffset>2927350</wp:posOffset>
                </wp:positionH>
                <wp:positionV relativeFrom="page">
                  <wp:posOffset>2066925</wp:posOffset>
                </wp:positionV>
                <wp:extent cx="4137660" cy="489585"/>
                <wp:effectExtent l="0" t="0" r="2540" b="18415"/>
                <wp:wrapTight wrapText="bothSides">
                  <wp:wrapPolygon edited="0">
                    <wp:start x="0" y="0"/>
                    <wp:lineTo x="0" y="21292"/>
                    <wp:lineTo x="21481" y="21292"/>
                    <wp:lineTo x="21481" y="0"/>
                    <wp:lineTo x="0" y="0"/>
                  </wp:wrapPolygon>
                </wp:wrapTight>
                <wp:docPr id="462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7660" cy="489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4213ED42" w14:textId="77777777" w:rsidR="00A408BB" w:rsidRPr="00684307" w:rsidRDefault="00A408BB" w:rsidP="00B57E70">
                            <w:pPr>
                              <w:pStyle w:val="2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684307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これはサンプル文章です。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78" o:spid="_x0000_s1044" type="#_x0000_t202" style="position:absolute;margin-left:230.5pt;margin-top:162.75pt;width:325.8pt;height:38.55pt;z-index:251667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" filled="f" stroked="f">
                <v:stroke o:forcedash="t"/>
                <v:textbox inset="0,0,0,0">
                  <w:txbxContent>
                    <w:p w14:paraId="4213ED42" w14:textId="77777777" w:rsidR="00A408BB" w:rsidRPr="00684307" w:rsidRDefault="00A408BB" w:rsidP="00B57E70">
                      <w:pPr>
                        <w:pStyle w:val="2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684307">
                        <w:rPr>
                          <w:rFonts w:ascii="ヒラギノ丸ゴ Pro W4" w:eastAsia="ヒラギノ丸ゴ Pro W4" w:hAnsi="ヒラギノ丸ゴ Pro W4" w:hint="eastAsia"/>
                        </w:rPr>
                        <w:t>これはサンプル文章です。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10" behindDoc="0" locked="0" layoutInCell="1" allowOverlap="1" wp14:anchorId="23F10E1B" wp14:editId="71B6F19B">
                <wp:simplePos x="0" y="0"/>
                <wp:positionH relativeFrom="page">
                  <wp:posOffset>584200</wp:posOffset>
                </wp:positionH>
                <wp:positionV relativeFrom="page">
                  <wp:posOffset>6724015</wp:posOffset>
                </wp:positionV>
                <wp:extent cx="2018665" cy="940435"/>
                <wp:effectExtent l="0" t="0" r="13335" b="24765"/>
                <wp:wrapTight wrapText="bothSides">
                  <wp:wrapPolygon edited="0">
                    <wp:start x="0" y="0"/>
                    <wp:lineTo x="0" y="21585"/>
                    <wp:lineTo x="21471" y="21585"/>
                    <wp:lineTo x="21471" y="0"/>
                    <wp:lineTo x="0" y="0"/>
                  </wp:wrapPolygon>
                </wp:wrapTight>
                <wp:docPr id="461" name="Text 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940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3A6BE082" w14:textId="77777777" w:rsidR="00A408BB" w:rsidRPr="003C4B7D" w:rsidRDefault="00A408BB" w:rsidP="00B57E70">
                            <w:pPr>
                              <w:pStyle w:val="af0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3C4B7D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95" o:spid="_x0000_s1045" type="#_x0000_t202" style="position:absolute;margin-left:46pt;margin-top:529.45pt;width:158.95pt;height:74.05pt;z-index:25166751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" filled="f" stroked="f">
                <v:stroke o:forcedash="t"/>
                <v:textbox inset="0,0,0,0">
                  <w:txbxContent>
                    <w:p w14:paraId="3A6BE082" w14:textId="77777777" w:rsidR="00A408BB" w:rsidRPr="003C4B7D" w:rsidRDefault="00A408BB" w:rsidP="00B57E70">
                      <w:pPr>
                        <w:pStyle w:val="af0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3C4B7D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06" behindDoc="0" locked="0" layoutInCell="1" allowOverlap="1" wp14:anchorId="125FB24F" wp14:editId="7C4842DC">
                <wp:simplePos x="0" y="0"/>
                <wp:positionH relativeFrom="page">
                  <wp:posOffset>584835</wp:posOffset>
                </wp:positionH>
                <wp:positionV relativeFrom="page">
                  <wp:posOffset>3388360</wp:posOffset>
                </wp:positionV>
                <wp:extent cx="2018665" cy="1704340"/>
                <wp:effectExtent l="0" t="0" r="13335" b="22860"/>
                <wp:wrapTight wrapText="bothSides">
                  <wp:wrapPolygon edited="0">
                    <wp:start x="0" y="0"/>
                    <wp:lineTo x="0" y="21568"/>
                    <wp:lineTo x="21471" y="21568"/>
                    <wp:lineTo x="21471" y="0"/>
                    <wp:lineTo x="0" y="0"/>
                  </wp:wrapPolygon>
                </wp:wrapTight>
                <wp:docPr id="460" name="Text 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1704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638DD538" w14:textId="77777777" w:rsidR="00A408BB" w:rsidRPr="002A0EA4" w:rsidRDefault="00A408BB" w:rsidP="00B57E70">
                            <w:pPr>
                              <w:pStyle w:val="af0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2A0EA4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91" o:spid="_x0000_s1046" type="#_x0000_t202" style="position:absolute;margin-left:46.05pt;margin-top:266.8pt;width:158.95pt;height:134.2pt;z-index:25166750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" filled="f" stroked="f">
                <v:stroke o:forcedash="t"/>
                <v:textbox inset="0,0,0,0">
                  <w:txbxContent>
                    <w:p w14:paraId="638DD538" w14:textId="77777777" w:rsidR="00A408BB" w:rsidRPr="002A0EA4" w:rsidRDefault="00A408BB" w:rsidP="00B57E70">
                      <w:pPr>
                        <w:pStyle w:val="af0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2A0EA4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11" behindDoc="0" locked="0" layoutInCell="1" allowOverlap="1" wp14:anchorId="7B39DAAB" wp14:editId="7586CFEC">
                <wp:simplePos x="0" y="0"/>
                <wp:positionH relativeFrom="page">
                  <wp:posOffset>584835</wp:posOffset>
                </wp:positionH>
                <wp:positionV relativeFrom="page">
                  <wp:posOffset>6425565</wp:posOffset>
                </wp:positionV>
                <wp:extent cx="2018665" cy="234315"/>
                <wp:effectExtent l="0" t="0" r="13335" b="19685"/>
                <wp:wrapTight wrapText="bothSides">
                  <wp:wrapPolygon edited="0">
                    <wp:start x="0" y="0"/>
                    <wp:lineTo x="0" y="21073"/>
                    <wp:lineTo x="21471" y="21073"/>
                    <wp:lineTo x="21471" y="0"/>
                    <wp:lineTo x="0" y="0"/>
                  </wp:wrapPolygon>
                </wp:wrapTight>
                <wp:docPr id="459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234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67E6D9DA" w14:textId="77777777" w:rsidR="00A408BB" w:rsidRPr="002A0EA4" w:rsidRDefault="00A408BB" w:rsidP="00B57E70">
                            <w:pPr>
                              <w:pStyle w:val="5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2A0EA4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96" o:spid="_x0000_s1047" type="#_x0000_t202" style="position:absolute;margin-left:46.05pt;margin-top:505.95pt;width:158.95pt;height:18.45pt;z-index:25166751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" filled="f" stroked="f">
                <v:stroke o:forcedash="t"/>
                <v:textbox inset="0,0,0,0">
                  <w:txbxContent>
                    <w:p w14:paraId="67E6D9DA" w14:textId="77777777" w:rsidR="00A408BB" w:rsidRPr="002A0EA4" w:rsidRDefault="00A408BB" w:rsidP="00B57E70">
                      <w:pPr>
                        <w:pStyle w:val="5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2A0EA4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09" behindDoc="0" locked="0" layoutInCell="1" allowOverlap="1" wp14:anchorId="4FE39009" wp14:editId="68199A7C">
                <wp:simplePos x="0" y="0"/>
                <wp:positionH relativeFrom="page">
                  <wp:posOffset>584835</wp:posOffset>
                </wp:positionH>
                <wp:positionV relativeFrom="page">
                  <wp:posOffset>5092700</wp:posOffset>
                </wp:positionV>
                <wp:extent cx="2018665" cy="234315"/>
                <wp:effectExtent l="0" t="0" r="13335" b="19685"/>
                <wp:wrapTight wrapText="bothSides">
                  <wp:wrapPolygon edited="0">
                    <wp:start x="0" y="0"/>
                    <wp:lineTo x="0" y="21073"/>
                    <wp:lineTo x="21471" y="21073"/>
                    <wp:lineTo x="21471" y="0"/>
                    <wp:lineTo x="0" y="0"/>
                  </wp:wrapPolygon>
                </wp:wrapTight>
                <wp:docPr id="458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234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28BEDAEE" w14:textId="77777777" w:rsidR="00A408BB" w:rsidRPr="002A0EA4" w:rsidRDefault="00A408BB" w:rsidP="00B57E70">
                            <w:pPr>
                              <w:pStyle w:val="5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2A0EA4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94" o:spid="_x0000_s1048" type="#_x0000_t202" style="position:absolute;margin-left:46.05pt;margin-top:401pt;width:158.95pt;height:18.45pt;z-index:25166750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" filled="f" stroked="f">
                <v:stroke o:forcedash="t"/>
                <v:textbox inset="0,0,0,0">
                  <w:txbxContent>
                    <w:p w14:paraId="28BEDAEE" w14:textId="77777777" w:rsidR="00A408BB" w:rsidRPr="002A0EA4" w:rsidRDefault="00A408BB" w:rsidP="00B57E70">
                      <w:pPr>
                        <w:pStyle w:val="5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2A0EA4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497" behindDoc="0" locked="0" layoutInCell="1" allowOverlap="1" wp14:anchorId="3948727F" wp14:editId="2B5D37BF">
                <wp:simplePos x="0" y="0"/>
                <wp:positionH relativeFrom="page">
                  <wp:posOffset>2971800</wp:posOffset>
                </wp:positionH>
                <wp:positionV relativeFrom="page">
                  <wp:posOffset>1164590</wp:posOffset>
                </wp:positionV>
                <wp:extent cx="4126865" cy="902970"/>
                <wp:effectExtent l="0" t="0" r="13335" b="11430"/>
                <wp:wrapTight wrapText="bothSides">
                  <wp:wrapPolygon edited="0">
                    <wp:start x="0" y="0"/>
                    <wp:lineTo x="0" y="21266"/>
                    <wp:lineTo x="21537" y="21266"/>
                    <wp:lineTo x="21537" y="0"/>
                    <wp:lineTo x="0" y="0"/>
                  </wp:wrapPolygon>
                </wp:wrapTight>
                <wp:docPr id="457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6865" cy="902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38976B1B" w14:textId="77777777" w:rsidR="00A408BB" w:rsidRPr="00AF3419" w:rsidRDefault="00A408BB" w:rsidP="00B57E70">
                            <w:pPr>
                              <w:pStyle w:val="1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AF3419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これはサンプル文章です。</w:t>
                            </w:r>
                          </w:p>
                          <w:p w14:paraId="23F4B118" w14:textId="77777777" w:rsidR="00A408BB" w:rsidRPr="00AF3419" w:rsidRDefault="00A408BB" w:rsidP="00B57E70">
                            <w:pPr>
                              <w:pStyle w:val="1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AF3419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これはサンプル文章です。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79" o:spid="_x0000_s1049" type="#_x0000_t202" style="position:absolute;margin-left:234pt;margin-top:91.7pt;width:324.95pt;height:71.1pt;z-index:25166749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" filled="f" stroked="f">
                <v:stroke o:forcedash="t"/>
                <v:textbox inset="0,0,0,0">
                  <w:txbxContent>
                    <w:p w14:paraId="38976B1B" w14:textId="77777777" w:rsidR="00A408BB" w:rsidRPr="00AF3419" w:rsidRDefault="00A408BB" w:rsidP="00B57E70">
                      <w:pPr>
                        <w:pStyle w:val="1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AF3419">
                        <w:rPr>
                          <w:rFonts w:ascii="ヒラギノ丸ゴ Pro W4" w:eastAsia="ヒラギノ丸ゴ Pro W4" w:hAnsi="ヒラギノ丸ゴ Pro W4" w:hint="eastAsia"/>
                        </w:rPr>
                        <w:t>これはサンプル文章です。</w:t>
                      </w:r>
                    </w:p>
                    <w:p w14:paraId="23F4B118" w14:textId="77777777" w:rsidR="00A408BB" w:rsidRPr="00AF3419" w:rsidRDefault="00A408BB" w:rsidP="00B57E70">
                      <w:pPr>
                        <w:pStyle w:val="1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AF3419">
                        <w:rPr>
                          <w:rFonts w:ascii="ヒラギノ丸ゴ Pro W4" w:eastAsia="ヒラギノ丸ゴ Pro W4" w:hAnsi="ヒラギノ丸ゴ Pro W4" w:hint="eastAsia"/>
                        </w:rPr>
                        <w:t>これはサンプル文章です。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14" behindDoc="0" locked="0" layoutInCell="1" allowOverlap="1" wp14:anchorId="32306A69" wp14:editId="066F17B0">
                <wp:simplePos x="0" y="0"/>
                <wp:positionH relativeFrom="page">
                  <wp:posOffset>584835</wp:posOffset>
                </wp:positionH>
                <wp:positionV relativeFrom="page">
                  <wp:posOffset>2557145</wp:posOffset>
                </wp:positionV>
                <wp:extent cx="2018665" cy="438785"/>
                <wp:effectExtent l="0" t="0" r="13335" b="18415"/>
                <wp:wrapTight wrapText="bothSides">
                  <wp:wrapPolygon edited="0">
                    <wp:start x="0" y="0"/>
                    <wp:lineTo x="0" y="21256"/>
                    <wp:lineTo x="21471" y="21256"/>
                    <wp:lineTo x="21471" y="0"/>
                    <wp:lineTo x="0" y="0"/>
                  </wp:wrapPolygon>
                </wp:wrapTight>
                <wp:docPr id="456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438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4E418BBF" w14:textId="77777777" w:rsidR="00A408BB" w:rsidRPr="00AF3419" w:rsidRDefault="00A408BB" w:rsidP="00B57E70">
                            <w:pPr>
                              <w:pStyle w:val="4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AF3419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99" o:spid="_x0000_s1050" type="#_x0000_t202" style="position:absolute;margin-left:46.05pt;margin-top:201.35pt;width:158.95pt;height:34.55pt;z-index:25166751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" filled="f" stroked="f">
                <v:stroke o:forcedash="t"/>
                <v:textbox inset="0,0,0,0">
                  <w:txbxContent>
                    <w:p w14:paraId="4E418BBF" w14:textId="77777777" w:rsidR="00A408BB" w:rsidRPr="00AF3419" w:rsidRDefault="00A408BB" w:rsidP="00B57E70">
                      <w:pPr>
                        <w:pStyle w:val="4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AF3419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0C681F">
        <w:rPr>
          <w:noProof/>
        </w:rPr>
        <w:drawing>
          <wp:anchor distT="0" distB="0" distL="118745" distR="118745" simplePos="0" relativeHeight="251667457" behindDoc="0" locked="0" layoutInCell="0" allowOverlap="1" wp14:anchorId="6EEC70BC" wp14:editId="7FADC62B">
            <wp:simplePos x="5486400" y="8229600"/>
            <wp:positionH relativeFrom="page">
              <wp:posOffset>457200</wp:posOffset>
            </wp:positionH>
            <wp:positionV relativeFrom="page">
              <wp:posOffset>1014730</wp:posOffset>
            </wp:positionV>
            <wp:extent cx="2267857" cy="1262743"/>
            <wp:effectExtent l="25400" t="0" r="0" b="0"/>
            <wp:wrapTight wrapText="bothSides">
              <wp:wrapPolygon edited="0">
                <wp:start x="484" y="0"/>
                <wp:lineTo x="-242" y="1738"/>
                <wp:lineTo x="-242" y="21290"/>
                <wp:lineTo x="21531" y="21290"/>
                <wp:lineTo x="21531" y="1303"/>
                <wp:lineTo x="20805" y="0"/>
                <wp:lineTo x="484" y="0"/>
              </wp:wrapPolygon>
            </wp:wrapTight>
            <wp:docPr id="19" name="Placeholder" descr="::thrill piccs:42-157314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::thrill piccs:42-15731471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17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857" cy="1262743"/>
                    </a:xfrm>
                    <a:prstGeom prst="round2Same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681F">
        <w:br w:type="page"/>
      </w:r>
      <w:r w:rsidR="00EE209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628" behindDoc="0" locked="0" layoutInCell="1" allowOverlap="1" wp14:anchorId="489852C9" wp14:editId="16ACC9E8">
                <wp:simplePos x="0" y="0"/>
                <wp:positionH relativeFrom="page">
                  <wp:posOffset>6785610</wp:posOffset>
                </wp:positionH>
                <wp:positionV relativeFrom="page">
                  <wp:posOffset>9842500</wp:posOffset>
                </wp:positionV>
                <wp:extent cx="310515" cy="402590"/>
                <wp:effectExtent l="3810" t="0" r="3175" b="381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455" name="Text Box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" cy="402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2C0C10EA" w14:textId="77777777" w:rsidR="00A408BB" w:rsidRPr="005A3935" w:rsidRDefault="00A408BB" w:rsidP="00B57E70">
                            <w:pPr>
                              <w:rPr>
                                <w:color w:val="3689CF" w:themeColor="text2"/>
                              </w:rPr>
                            </w:pPr>
                            <w:r>
                              <w:rPr>
                                <w:color w:val="3689CF" w:themeColor="text2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681" o:spid="_x0000_s1051" type="#_x0000_t202" style="position:absolute;margin-left:534.3pt;margin-top:775pt;width:24.45pt;height:31.7pt;z-index:2516716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" mv:complextextbox="1" filled="f" stroked="f">
                <v:textbox inset=",7.2pt,,7.2pt">
                  <w:txbxContent>
                    <w:p w14:paraId="2C0C10EA" w14:textId="77777777" w:rsidR="00A408BB" w:rsidRPr="005A3935" w:rsidRDefault="00A408BB" w:rsidP="00B57E70">
                      <w:pPr>
                        <w:rPr>
                          <w:color w:val="3689CF" w:themeColor="text2"/>
                        </w:rPr>
                      </w:pPr>
                      <w:r>
                        <w:rPr>
                          <w:color w:val="3689CF" w:themeColor="text2"/>
                        </w:rPr>
                        <w:t>3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00" behindDoc="0" locked="0" layoutInCell="1" allowOverlap="1" wp14:anchorId="7DCA776F" wp14:editId="5B54D954">
                <wp:simplePos x="0" y="0"/>
                <wp:positionH relativeFrom="page">
                  <wp:posOffset>3870960</wp:posOffset>
                </wp:positionH>
                <wp:positionV relativeFrom="page">
                  <wp:posOffset>6112510</wp:posOffset>
                </wp:positionV>
                <wp:extent cx="3183890" cy="3729990"/>
                <wp:effectExtent l="0" t="0" r="0" b="3810"/>
                <wp:wrapTight wrapText="bothSides">
                  <wp:wrapPolygon edited="0">
                    <wp:start x="172" y="0"/>
                    <wp:lineTo x="172" y="21475"/>
                    <wp:lineTo x="21195" y="21475"/>
                    <wp:lineTo x="21195" y="0"/>
                    <wp:lineTo x="172" y="0"/>
                  </wp:wrapPolygon>
                </wp:wrapTight>
                <wp:docPr id="454" name="Text Box 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3890" cy="3729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linkedTxbx id="25" seq="4"/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741" o:spid="_x0000_s1052" type="#_x0000_t202" style="position:absolute;margin-left:304.8pt;margin-top:481.3pt;width:250.7pt;height:293.7pt;z-index:2516675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" mv:complextextbox="1" filled="f" stroked="f">
                <v:stroke o:forcedash="t"/>
                <v:textbox style="mso-next-textbox:#Text Box 86" inset=",0,,0">
                  <w:txbxContent/>
                </v:textbox>
                <w10:wrap type="tight" anchorx="page" anchory="page"/>
              </v:shape>
            </w:pict>
          </mc:Fallback>
        </mc:AlternateContent>
      </w:r>
      <w:r w:rsidR="00A2616A">
        <w:rPr>
          <w:noProof/>
        </w:rPr>
        <mc:AlternateContent>
          <mc:Choice Requires="wpg">
            <w:drawing>
              <wp:anchor distT="0" distB="0" distL="114300" distR="114300" simplePos="0" relativeHeight="251667498" behindDoc="0" locked="0" layoutInCell="1" allowOverlap="1" wp14:anchorId="37BF998D" wp14:editId="6196CDCB">
                <wp:simplePos x="0" y="0"/>
                <wp:positionH relativeFrom="page">
                  <wp:posOffset>460375</wp:posOffset>
                </wp:positionH>
                <wp:positionV relativeFrom="page">
                  <wp:posOffset>6116320</wp:posOffset>
                </wp:positionV>
                <wp:extent cx="3183890" cy="3803650"/>
                <wp:effectExtent l="0" t="0" r="0" b="6350"/>
                <wp:wrapThrough wrapText="bothSides">
                  <wp:wrapPolygon edited="0">
                    <wp:start x="172" y="0"/>
                    <wp:lineTo x="172" y="21492"/>
                    <wp:lineTo x="21195" y="21492"/>
                    <wp:lineTo x="21195" y="0"/>
                    <wp:lineTo x="172" y="0"/>
                  </wp:wrapPolygon>
                </wp:wrapThrough>
                <wp:docPr id="228" name="図形グループ 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3890" cy="3803650"/>
                          <a:chOff x="0" y="0"/>
                          <a:chExt cx="3183890" cy="3803650"/>
                        </a:xfrm>
                        <a:extLst>
                          <a:ext uri="{0CCBE362-F206-4b92-989A-16890622DB6E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g:grpSpPr>
                      <wps:wsp>
                        <wps:cNvPr id="453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183890" cy="380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FAA26D3D-D897-4be2-8F04-BA451C77F1D7}">
  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  </a:ex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  </a:ext>
                          </a:extLst>
                        </wps:spPr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7" name="テキスト 7"/>
                        <wps:cNvSpPr txBox="1"/>
                        <wps:spPr>
                          <a:xfrm>
                            <a:off x="91440" y="0"/>
                            <a:ext cx="3001010" cy="318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wps:spPr>
                        <wps:txbx id="25">
                          <w:txbxContent>
                            <w:p w14:paraId="04973426" w14:textId="77777777" w:rsidR="00A408BB" w:rsidRPr="00684307" w:rsidRDefault="00A408BB" w:rsidP="00B57E70">
                              <w:pPr>
                                <w:pStyle w:val="2"/>
                                <w:spacing w:after="220" w:line="280" w:lineRule="exact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684307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これはサンプル文章です。</w:t>
                              </w:r>
                            </w:p>
                            <w:p w14:paraId="37B83C18" w14:textId="77777777" w:rsidR="00A408BB" w:rsidRPr="00684307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684307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</w:t>
                              </w:r>
                              <w:r w:rsidRPr="00684307">
                                <w:rPr>
                                  <w:rStyle w:val="af"/>
                                  <w:rFonts w:ascii="ヒラギノ丸ゴ Pro W4" w:eastAsia="ヒラギノ丸ゴ Pro W4" w:hAnsi="ヒラギノ丸ゴ Pro W4" w:hint="eastAsia"/>
                                </w:rPr>
                                <w:t>下はサンプル文章です。&lt;このテンプレートを使って、自分の所属するワークグループやプロジェクトについての Web ページを</w:t>
                              </w:r>
                              <w:r w:rsidRPr="00684307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        </w:r>
                            </w:p>
                            <w:p w14:paraId="31E63797" w14:textId="77777777" w:rsidR="00A408BB" w:rsidRPr="00684307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67EF71A5" w14:textId="77777777" w:rsidR="00A408BB" w:rsidRPr="00684307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684307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67E7C651" w14:textId="77777777" w:rsidR="00A408BB" w:rsidRPr="00684307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41B00989" w14:textId="77777777" w:rsidR="00A408BB" w:rsidRPr="00684307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684307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        </w:r>
                            </w:p>
                            <w:p w14:paraId="196AAD21" w14:textId="77777777" w:rsidR="00A408BB" w:rsidRPr="00684307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2C809518" w14:textId="77777777" w:rsidR="00A408BB" w:rsidRPr="00206FBF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684307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</w:t>
                              </w:r>
                              <w:r w:rsidRPr="00206FBF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5BE485D8" w14:textId="77777777" w:rsidR="00A408BB" w:rsidRPr="00206FBF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68EF9E49" w14:textId="77777777" w:rsidR="00A408BB" w:rsidRPr="00206FBF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206FBF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4B984929" w14:textId="77777777" w:rsidR="00A408BB" w:rsidRPr="00206FBF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2C3B804A" w14:textId="77777777" w:rsidR="00A408BB" w:rsidRPr="00206FBF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206FBF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01B55AEC" w14:textId="77777777" w:rsidR="00A408BB" w:rsidRPr="00206FBF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256DC084" w14:textId="77777777" w:rsidR="00A408BB" w:rsidRPr="00206FBF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206FBF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7E7F44F2" w14:textId="77777777" w:rsidR="00A408BB" w:rsidRPr="00206FBF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7384E335" w14:textId="77777777" w:rsidR="00A408BB" w:rsidRPr="00206FBF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206FBF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4C0D6CA7" w14:textId="77777777" w:rsidR="00A408BB" w:rsidRPr="00C31788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C31788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3A0E1B02" w14:textId="77777777" w:rsidR="00A408BB" w:rsidRPr="00C31788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4A2EFB7C" w14:textId="77777777" w:rsidR="00A408BB" w:rsidRPr="00C31788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C31788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0772A322" w14:textId="77777777" w:rsidR="00A408BB" w:rsidRPr="00C31788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53E91615" w14:textId="77777777" w:rsidR="00A408BB" w:rsidRPr="00C31788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C31788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30010F74" w14:textId="77777777" w:rsidR="00A408BB" w:rsidRPr="00C31788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C31788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33BA973A" w14:textId="77777777" w:rsidR="00A408BB" w:rsidRPr="00C31788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18486DDB" w14:textId="77777777" w:rsidR="00A408BB" w:rsidRPr="00C31788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C31788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テキスト 224"/>
                        <wps:cNvSpPr txBox="1"/>
                        <wps:spPr>
                          <a:xfrm>
                            <a:off x="91440" y="317500"/>
                            <a:ext cx="3001010" cy="159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wps:spPr>
                        <wps:linkedTxbx id="25" seq="1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テキスト 225"/>
                        <wps:cNvSpPr txBox="1"/>
                        <wps:spPr>
                          <a:xfrm>
                            <a:off x="91440" y="1910080"/>
                            <a:ext cx="3001010" cy="32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wps:spPr>
                        <wps:linkedTxbx id="25" seq="2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テキスト 227"/>
                        <wps:cNvSpPr txBox="1"/>
                        <wps:spPr>
                          <a:xfrm>
                            <a:off x="91440" y="2231390"/>
                            <a:ext cx="3001010" cy="145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wps:spPr>
                        <wps:linkedTxbx id="25" seq="3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group id="図形グループ 228" o:spid="_x0000_s1053" style="position:absolute;margin-left:36.25pt;margin-top:481.6pt;width:250.7pt;height:299.5pt;z-index:251667498;mso-position-horizontal-relative:page;mso-position-vertical-relative:page" coordsize="3183890,38036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" mv:complextextbox="1">
                <v:shape id="Text Box 83" o:spid="_x0000_s1054" type="#_x0000_t202" style="position:absolute;width:3183890;height:38036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z8ZOxAAA&#10;ANwAAAAPAAAAZHJzL2Rvd25yZXYueG1sRI9bi8IwFITfhf0P4Qj7ponrhVqNsiwIuyKIF3w+NMe2&#10;2JyUJmr99xtB8HGYmW+Y+bK1lbhR40vHGgZ9BYI4c6bkXMPxsOolIHxANlg5Jg0P8rBcfHTmmBp3&#10;5x3d9iEXEcI+RQ1FCHUqpc8Ksuj7riaO3tk1FkOUTS5Ng/cIt5X8UmoiLZYcFwqs6aeg7LK/Wg0y&#10;OY02JtlOr4/10FwO5VH9rZTWn932ewYiUBve4Vf712gYjYfwPBOPgFz8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8/GTsQAAADcAAAADwAAAAAAAAAAAAAAAACXAgAAZHJzL2Rv&#10;d25yZXYueG1sUEsFBgAAAAAEAAQA9QAAAIgDAAAAAA==&#10;" mv:complextextbox="1" filled="f" stroked="f">
                  <v:stroke o:forcedash="t"/>
                  <v:textbox inset=",0,,0"/>
                </v:shape>
                <v:shape id="テキスト 7" o:spid="_x0000_s1055" type="#_x0000_t202" style="position:absolute;left:91440;width:3001010;height:3187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+TTDwwAA&#10;ANoAAAAPAAAAZHJzL2Rvd25yZXYueG1sRI9Ba8JAFITvBf/D8oTe6kYPto2uIqIgFMQYDx6f2Wey&#10;mH0bs6vGf98VCj0OM/MNM513thZ3ar1xrGA4SEAQF04bLhUc8vXHFwgfkDXWjknBkzzMZ723Kaba&#10;PTij+z6UIkLYp6igCqFJpfRFRRb9wDXE0Tu71mKIsi2lbvER4baWoyQZS4uG40KFDS0rKi77m1Ww&#10;OHK2MtftaZedM5Pn3wn/jC9Kvfe7xQREoC78h//aG63gE15X4g2Qs1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I+TTDwwAAANoAAAAPAAAAAAAAAAAAAAAAAJcCAABkcnMvZG93&#10;bnJldi54bWxQSwUGAAAAAAQABAD1AAAAhwMAAAAA&#10;" filled="f" stroked="f">
                  <v:textbox style="mso-next-textbox:#テキスト 224" inset="0,0,0,0">
                    <w:txbxContent>
                      <w:p w14:paraId="04973426" w14:textId="77777777" w:rsidR="00A408BB" w:rsidRPr="00684307" w:rsidRDefault="00A408BB" w:rsidP="00B57E70">
                        <w:pPr>
                          <w:pStyle w:val="2"/>
                          <w:spacing w:after="220" w:line="280" w:lineRule="exact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684307">
                          <w:rPr>
                            <w:rFonts w:ascii="ヒラギノ丸ゴ Pro W4" w:eastAsia="ヒラギノ丸ゴ Pro W4" w:hAnsi="ヒラギノ丸ゴ Pro W4" w:hint="eastAsia"/>
                          </w:rPr>
                          <w:t>これはサンプル文章です。</w:t>
                        </w:r>
                      </w:p>
                      <w:p w14:paraId="37B83C18" w14:textId="77777777" w:rsidR="00A408BB" w:rsidRPr="00684307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684307">
                          <w:rPr>
                            <w:rFonts w:ascii="ヒラギノ丸ゴ Pro W4" w:eastAsia="ヒラギノ丸ゴ Pro W4" w:hAnsi="ヒラギノ丸ゴ Pro W4" w:hint="eastAsia"/>
                          </w:rPr>
                          <w:t>以</w:t>
                        </w:r>
                        <w:r w:rsidRPr="00684307">
                          <w:rPr>
                            <w:rStyle w:val="af"/>
                            <w:rFonts w:ascii="ヒラギノ丸ゴ Pro W4" w:eastAsia="ヒラギノ丸ゴ Pro W4" w:hAnsi="ヒラギノ丸ゴ Pro W4" w:hint="eastAsia"/>
                          </w:rPr>
                          <w:t>下はサンプル文章です。&lt;このテンプレートを使って、自分の所属するワークグループやプロジェクトについての Web ページを</w:t>
                        </w:r>
                        <w:r w:rsidRPr="00684307">
                          <w:rPr>
                            <w:rFonts w:ascii="ヒラギノ丸ゴ Pro W4" w:eastAsia="ヒラギノ丸ゴ Pro W4" w:hAnsi="ヒラギノ丸ゴ Pro W4" w:hint="eastAsia"/>
                          </w:rPr>
                          <w:t>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  </w:r>
                      </w:p>
                      <w:p w14:paraId="31E63797" w14:textId="77777777" w:rsidR="00A408BB" w:rsidRPr="00684307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67EF71A5" w14:textId="77777777" w:rsidR="00A408BB" w:rsidRPr="00684307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684307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67E7C651" w14:textId="77777777" w:rsidR="00A408BB" w:rsidRPr="00684307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41B00989" w14:textId="77777777" w:rsidR="00A408BB" w:rsidRPr="00684307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684307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  </w:r>
                      </w:p>
                      <w:p w14:paraId="196AAD21" w14:textId="77777777" w:rsidR="00A408BB" w:rsidRPr="00684307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2C809518" w14:textId="77777777" w:rsidR="00A408BB" w:rsidRPr="00206FBF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684307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</w:t>
                        </w:r>
                        <w:r w:rsidRPr="00206FBF">
                          <w:rPr>
                            <w:rFonts w:ascii="ヒラギノ丸ゴ Pro W4" w:eastAsia="ヒラギノ丸ゴ Pro W4" w:hAnsi="ヒラギノ丸ゴ Pro W4" w:hint="eastAsia"/>
                          </w:rPr>
                          <w:t>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5BE485D8" w14:textId="77777777" w:rsidR="00A408BB" w:rsidRPr="00206FBF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68EF9E49" w14:textId="77777777" w:rsidR="00A408BB" w:rsidRPr="00206FBF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206FBF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4B984929" w14:textId="77777777" w:rsidR="00A408BB" w:rsidRPr="00206FBF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2C3B804A" w14:textId="77777777" w:rsidR="00A408BB" w:rsidRPr="00206FBF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206FBF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01B55AEC" w14:textId="77777777" w:rsidR="00A408BB" w:rsidRPr="00206FBF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256DC084" w14:textId="77777777" w:rsidR="00A408BB" w:rsidRPr="00206FBF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206FBF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7E7F44F2" w14:textId="77777777" w:rsidR="00A408BB" w:rsidRPr="00206FBF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7384E335" w14:textId="77777777" w:rsidR="00A408BB" w:rsidRPr="00206FBF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206FBF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4C0D6CA7" w14:textId="77777777" w:rsidR="00A408BB" w:rsidRPr="00C31788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C31788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3A0E1B02" w14:textId="77777777" w:rsidR="00A408BB" w:rsidRPr="00C31788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4A2EFB7C" w14:textId="77777777" w:rsidR="00A408BB" w:rsidRPr="00C31788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C31788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0772A322" w14:textId="77777777" w:rsidR="00A408BB" w:rsidRPr="00C31788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53E91615" w14:textId="77777777" w:rsidR="00A408BB" w:rsidRPr="00C31788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C31788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30010F74" w14:textId="77777777" w:rsidR="00A408BB" w:rsidRPr="00C31788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C31788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33BA973A" w14:textId="77777777" w:rsidR="00A408BB" w:rsidRPr="00C31788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18486DDB" w14:textId="77777777" w:rsidR="00A408BB" w:rsidRPr="00C31788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C31788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</w:txbxContent>
                  </v:textbox>
                </v:shape>
                <v:shape id="テキスト 224" o:spid="_x0000_s1056" type="#_x0000_t202" style="position:absolute;left:91440;top:317500;width:3001010;height:15938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dWrwxQAA&#10;ANwAAAAPAAAAZHJzL2Rvd25yZXYueG1sRI9Ba8JAFITvBf/D8oTe6sZQpEZXEWlBKBRjPHh8Zp/J&#10;YvZtzK6a/vuuUPA4zMw3zHzZ20bcqPPGsYLxKAFBXDptuFKwL77ePkD4gKyxcUwKfsnDcjF4mWOm&#10;3Z1zuu1CJSKEfYYK6hDaTEpf1mTRj1xLHL2T6yyGKLtK6g7vEW4bmSbJRFo0HBdqbGldU3neXa2C&#10;1YHzT3P5OW7zU26KYprw9+Ss1OuwX81ABOrDM/zf3mgFafoOjzPxCMjF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51avDFAAAA3AAAAA8AAAAAAAAAAAAAAAAAlwIAAGRycy9k&#10;b3ducmV2LnhtbFBLBQYAAAAABAAEAPUAAACJAwAAAAA=&#10;" filled="f" stroked="f">
                  <v:textbox style="mso-next-textbox:#テキスト 225" inset="0,0,0,0">
                    <w:txbxContent/>
                  </v:textbox>
                </v:shape>
                <v:shape id="テキスト 225" o:spid="_x0000_s1057" type="#_x0000_t202" style="position:absolute;left:91440;top:1910080;width:3001010;height:3225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Oc9rxQAA&#10;ANwAAAAPAAAAZHJzL2Rvd25yZXYueG1sRI9Ba8JAFITvBf/D8oTe6sZApUZXEWlBKBRjPHh8Zp/J&#10;YvZtzK6a/vuuUPA4zMw3zHzZ20bcqPPGsYLxKAFBXDptuFKwL77ePkD4gKyxcUwKfsnDcjF4mWOm&#10;3Z1zuu1CJSKEfYYK6hDaTEpf1mTRj1xLHL2T6yyGKLtK6g7vEW4bmSbJRFo0HBdqbGldU3neXa2C&#10;1YHzT3P5OW7zU26KYprw9+Ss1OuwX81ABOrDM/zf3mgFafoOjzPxCMjF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E5z2vFAAAA3AAAAA8AAAAAAAAAAAAAAAAAlwIAAGRycy9k&#10;b3ducmV2LnhtbFBLBQYAAAAABAAEAPUAAACJAwAAAAA=&#10;" filled="f" stroked="f">
                  <v:textbox style="mso-next-textbox:#テキスト 227" inset="0,0,0,0">
                    <w:txbxContent/>
                  </v:textbox>
                </v:shape>
                <v:shape id="テキスト 227" o:spid="_x0000_s1058" type="#_x0000_t202" style="position:absolute;left:91440;top:2231390;width:3001010;height:14541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p/SHxQAA&#10;ANwAAAAPAAAAZHJzL2Rvd25yZXYueG1sRI9Ba8JAFITvBf/D8oTe6sYcbI2uItKCUJDGePD4zD6T&#10;xezbmF01/vtuoeBxmJlvmPmyt424UeeNYwXjUQKCuHTacKVgX3y9fYDwAVlj45gUPMjDcjF4mWOm&#10;3Z1zuu1CJSKEfYYK6hDaTEpf1mTRj1xLHL2T6yyGKLtK6g7vEW4bmSbJRFo0HBdqbGldU3neXa2C&#10;1YHzT3PZHn/yU26KYprw9+Ss1OuwX81ABOrDM/zf3mgFafoOf2fiEZCL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6n9IfFAAAA3AAAAA8AAAAAAAAAAAAAAAAAlwIAAGRycy9k&#10;b3ducmV2LnhtbFBLBQYAAAAABAAEAPUAAACJAwAAAAA=&#10;" filled="f" stroked="f">
                  <v:textbox style="mso-next-textbox:#Text Box 741" inset="0,0,0,0">
                    <w:txbxContent/>
                  </v:textbox>
                </v:shape>
                <w10:wrap type="through" anchorx="page" anchory="page"/>
              </v:group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459" behindDoc="0" locked="0" layoutInCell="1" allowOverlap="1" wp14:anchorId="0BC0E5C7" wp14:editId="55A6DA04">
                <wp:simplePos x="0" y="0"/>
                <wp:positionH relativeFrom="page">
                  <wp:posOffset>4017010</wp:posOffset>
                </wp:positionH>
                <wp:positionV relativeFrom="page">
                  <wp:posOffset>4645025</wp:posOffset>
                </wp:positionV>
                <wp:extent cx="3108325" cy="320040"/>
                <wp:effectExtent l="0" t="0" r="0" b="10160"/>
                <wp:wrapTight wrapText="bothSides">
                  <wp:wrapPolygon edited="0">
                    <wp:start x="0" y="0"/>
                    <wp:lineTo x="0" y="20571"/>
                    <wp:lineTo x="21357" y="20571"/>
                    <wp:lineTo x="21357" y="0"/>
                    <wp:lineTo x="0" y="0"/>
                  </wp:wrapPolygon>
                </wp:wrapTight>
                <wp:docPr id="452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08325" cy="32004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19050">
                              <a:solidFill>
                                <a:srgbClr val="4A7EBB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>
                                <a:outerShdw blurRad="38100" dist="25400" dir="5400000" algn="ctr" rotWithShape="0">
                                  <a:srgbClr val="000000">
                                    <a:alpha val="35001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18E86E3A" w14:textId="77777777" w:rsidR="00A408BB" w:rsidRPr="00684307" w:rsidRDefault="00A408BB" w:rsidP="00B57E70">
                            <w:pPr>
                              <w:pStyle w:val="af3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684307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記者名: [名前]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rect id="Rectangle 24" o:spid="_x0000_s1059" style="position:absolute;margin-left:316.3pt;margin-top:365.75pt;width:244.75pt;height:25.2pt;z-index:25166745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" fillcolor="#c81805 [3205]" stroked="f" strokecolor="#4a7ebb" strokeweight="1.5pt">
                <v:stroke o:forcedash="t"/>
                <v:shadow opacity="22938f" mv:blur="38100f" offset="0,2pt"/>
                <v:textbox inset=",0,,0">
                  <w:txbxContent>
                    <w:p w14:paraId="18E86E3A" w14:textId="77777777" w:rsidR="00A408BB" w:rsidRPr="00684307" w:rsidRDefault="00A408BB" w:rsidP="00B57E70">
                      <w:pPr>
                        <w:pStyle w:val="af3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684307">
                        <w:rPr>
                          <w:rFonts w:ascii="ヒラギノ丸ゴ Pro W4" w:eastAsia="ヒラギノ丸ゴ Pro W4" w:hAnsi="ヒラギノ丸ゴ Pro W4" w:hint="eastAsia"/>
                        </w:rPr>
                        <w:t>記者名: [名前]</w:t>
                      </w:r>
                    </w:p>
                  </w:txbxContent>
                </v:textbox>
                <w10:wrap type="tight" anchorx="page" anchory="page"/>
              </v:rect>
            </w:pict>
          </mc:Fallback>
        </mc:AlternateContent>
      </w:r>
      <w:r w:rsidR="000C681F">
        <w:rPr>
          <w:noProof/>
        </w:rPr>
        <w:drawing>
          <wp:anchor distT="0" distB="0" distL="118745" distR="118745" simplePos="0" relativeHeight="251660288" behindDoc="0" locked="0" layoutInCell="0" allowOverlap="1" wp14:anchorId="46A34377" wp14:editId="7D069E8C">
            <wp:simplePos x="0" y="0"/>
            <wp:positionH relativeFrom="page">
              <wp:posOffset>457200</wp:posOffset>
            </wp:positionH>
            <wp:positionV relativeFrom="page">
              <wp:posOffset>990600</wp:posOffset>
            </wp:positionV>
            <wp:extent cx="6641465" cy="3320415"/>
            <wp:effectExtent l="25400" t="0" r="0" b="0"/>
            <wp:wrapTight wrapText="bothSides">
              <wp:wrapPolygon edited="0">
                <wp:start x="1074" y="0"/>
                <wp:lineTo x="578" y="496"/>
                <wp:lineTo x="-83" y="1983"/>
                <wp:lineTo x="-83" y="19167"/>
                <wp:lineTo x="578" y="21150"/>
                <wp:lineTo x="1074" y="21480"/>
                <wp:lineTo x="1157" y="21480"/>
                <wp:lineTo x="20322" y="21480"/>
                <wp:lineTo x="20404" y="21480"/>
                <wp:lineTo x="20817" y="21150"/>
                <wp:lineTo x="21561" y="19497"/>
                <wp:lineTo x="21561" y="1983"/>
                <wp:lineTo x="20983" y="496"/>
                <wp:lineTo x="20404" y="0"/>
                <wp:lineTo x="1074" y="0"/>
              </wp:wrapPolygon>
            </wp:wrapTight>
            <wp:docPr id="9" name="Placeholder" descr="::thrill piccs:42-176862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:thrill piccs:42-17686269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12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465" cy="3320415"/>
                    </a:xfrm>
                    <a:prstGeom prst="round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499" behindDoc="0" locked="0" layoutInCell="1" allowOverlap="1" wp14:anchorId="7DB65625" wp14:editId="01FD4B90">
                <wp:simplePos x="0" y="0"/>
                <wp:positionH relativeFrom="page">
                  <wp:posOffset>457200</wp:posOffset>
                </wp:positionH>
                <wp:positionV relativeFrom="page">
                  <wp:posOffset>5148580</wp:posOffset>
                </wp:positionV>
                <wp:extent cx="6638925" cy="983615"/>
                <wp:effectExtent l="0" t="0" r="0" b="6985"/>
                <wp:wrapTight wrapText="bothSides">
                  <wp:wrapPolygon edited="0">
                    <wp:start x="83" y="0"/>
                    <wp:lineTo x="83" y="21196"/>
                    <wp:lineTo x="21404" y="21196"/>
                    <wp:lineTo x="21404" y="0"/>
                    <wp:lineTo x="83" y="0"/>
                  </wp:wrapPolygon>
                </wp:wrapTight>
                <wp:docPr id="451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8925" cy="983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5CA96E08" w14:textId="77777777" w:rsidR="00A408BB" w:rsidRPr="00684307" w:rsidRDefault="00A408BB" w:rsidP="00B57E70">
                            <w:pPr>
                              <w:pStyle w:val="1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684307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これはサンプル文章です。</w:t>
                            </w:r>
                          </w:p>
                          <w:p w14:paraId="6AEF1DCB" w14:textId="77777777" w:rsidR="00A408BB" w:rsidRPr="00684307" w:rsidRDefault="00A408BB" w:rsidP="00B57E70">
                            <w:pPr>
                              <w:pStyle w:val="1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684307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これはサンプル文章です。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84" o:spid="_x0000_s1060" type="#_x0000_t202" style="position:absolute;margin-left:36pt;margin-top:405.4pt;width:522.75pt;height:77.45pt;z-index:2516674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" filled="f" stroked="f">
                <v:stroke o:forcedash="t"/>
                <v:textbox inset=",0,,0">
                  <w:txbxContent>
                    <w:p w14:paraId="5CA96E08" w14:textId="77777777" w:rsidR="00A408BB" w:rsidRPr="00684307" w:rsidRDefault="00A408BB" w:rsidP="00B57E70">
                      <w:pPr>
                        <w:pStyle w:val="1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684307">
                        <w:rPr>
                          <w:rFonts w:ascii="ヒラギノ丸ゴ Pro W4" w:eastAsia="ヒラギノ丸ゴ Pro W4" w:hAnsi="ヒラギノ丸ゴ Pro W4" w:hint="eastAsia"/>
                        </w:rPr>
                        <w:t>これはサンプル文章です。</w:t>
                      </w:r>
                    </w:p>
                    <w:p w14:paraId="6AEF1DCB" w14:textId="77777777" w:rsidR="00A408BB" w:rsidRPr="00684307" w:rsidRDefault="00A408BB" w:rsidP="00B57E70">
                      <w:pPr>
                        <w:pStyle w:val="1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684307">
                        <w:rPr>
                          <w:rFonts w:ascii="ヒラギノ丸ゴ Pro W4" w:eastAsia="ヒラギノ丸ゴ Pro W4" w:hAnsi="ヒラギノ丸ゴ Pro W4" w:hint="eastAsia"/>
                        </w:rPr>
                        <w:t>これはサンプル文章です。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0C681F">
        <w:br w:type="page"/>
      </w:r>
      <w:r w:rsidR="008E7E0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504" behindDoc="0" locked="0" layoutInCell="1" allowOverlap="1" wp14:anchorId="2A43207F" wp14:editId="6C4275E9">
                <wp:simplePos x="0" y="0"/>
                <wp:positionH relativeFrom="page">
                  <wp:posOffset>469900</wp:posOffset>
                </wp:positionH>
                <wp:positionV relativeFrom="page">
                  <wp:posOffset>1088390</wp:posOffset>
                </wp:positionV>
                <wp:extent cx="4389120" cy="247015"/>
                <wp:effectExtent l="0" t="0" r="0" b="6985"/>
                <wp:wrapTight wrapText="bothSides">
                  <wp:wrapPolygon edited="0">
                    <wp:start x="125" y="0"/>
                    <wp:lineTo x="125" y="19990"/>
                    <wp:lineTo x="21375" y="19990"/>
                    <wp:lineTo x="21375" y="0"/>
                    <wp:lineTo x="125" y="0"/>
                  </wp:wrapPolygon>
                </wp:wrapTight>
                <wp:docPr id="28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120" cy="247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09510A72" w14:textId="77777777" w:rsidR="00A408BB" w:rsidRPr="00206FBF" w:rsidRDefault="00A408BB" w:rsidP="00B57E70">
                            <w:pPr>
                              <w:pStyle w:val="3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206FBF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(続き)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89" o:spid="_x0000_s1061" type="#_x0000_t202" style="position:absolute;margin-left:37pt;margin-top:85.7pt;width:345.6pt;height:19.45pt;z-index:25166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" filled="f" stroked="f">
                <v:stroke o:forcedash="t"/>
                <v:textbox inset=",0,,0">
                  <w:txbxContent>
                    <w:p w14:paraId="09510A72" w14:textId="77777777" w:rsidR="00A408BB" w:rsidRPr="00206FBF" w:rsidRDefault="00A408BB" w:rsidP="00B57E70">
                      <w:pPr>
                        <w:pStyle w:val="3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206FBF">
                        <w:rPr>
                          <w:rFonts w:ascii="ヒラギノ丸ゴ Pro W4" w:eastAsia="ヒラギノ丸ゴ Pro W4" w:hAnsi="ヒラギノ丸ゴ Pro W4" w:hint="eastAsia"/>
                        </w:rPr>
                        <w:t>(続き)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E7E08">
        <w:rPr>
          <w:noProof/>
        </w:rPr>
        <mc:AlternateContent>
          <mc:Choice Requires="wps">
            <w:drawing>
              <wp:anchor distT="0" distB="0" distL="114300" distR="114300" simplePos="0" relativeHeight="251667515" behindDoc="0" locked="0" layoutInCell="1" allowOverlap="1" wp14:anchorId="4CB25A50" wp14:editId="713F93D7">
                <wp:simplePos x="0" y="0"/>
                <wp:positionH relativeFrom="page">
                  <wp:posOffset>4953000</wp:posOffset>
                </wp:positionH>
                <wp:positionV relativeFrom="page">
                  <wp:posOffset>2978785</wp:posOffset>
                </wp:positionV>
                <wp:extent cx="2018665" cy="2045335"/>
                <wp:effectExtent l="0" t="0" r="13335" b="12065"/>
                <wp:wrapTight wrapText="bothSides">
                  <wp:wrapPolygon edited="0">
                    <wp:start x="0" y="0"/>
                    <wp:lineTo x="0" y="21459"/>
                    <wp:lineTo x="21471" y="21459"/>
                    <wp:lineTo x="21471" y="0"/>
                    <wp:lineTo x="0" y="0"/>
                  </wp:wrapPolygon>
                </wp:wrapTight>
                <wp:docPr id="29" name="Text 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2045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7E096399" w14:textId="77777777" w:rsidR="00A408BB" w:rsidRPr="00C31788" w:rsidRDefault="00A408BB" w:rsidP="00B57E70">
                            <w:pPr>
                              <w:pStyle w:val="af0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C31788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104" o:spid="_x0000_s1062" type="#_x0000_t202" style="position:absolute;margin-left:390pt;margin-top:234.55pt;width:158.95pt;height:161.05pt;z-index:2516675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" filled="f" stroked="f">
                <v:stroke o:forcedash="t"/>
                <v:textbox inset="0,0,0,0">
                  <w:txbxContent>
                    <w:p w14:paraId="7E096399" w14:textId="77777777" w:rsidR="00A408BB" w:rsidRPr="00C31788" w:rsidRDefault="00A408BB" w:rsidP="00B57E70">
                      <w:pPr>
                        <w:pStyle w:val="af0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C31788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E7E08">
        <w:rPr>
          <w:noProof/>
        </w:rPr>
        <mc:AlternateContent>
          <mc:Choice Requires="wps">
            <w:drawing>
              <wp:anchor distT="0" distB="0" distL="114300" distR="114300" simplePos="0" relativeHeight="251667516" behindDoc="0" locked="0" layoutInCell="1" allowOverlap="1" wp14:anchorId="2F1784B6" wp14:editId="344AF948">
                <wp:simplePos x="0" y="0"/>
                <wp:positionH relativeFrom="page">
                  <wp:posOffset>4953000</wp:posOffset>
                </wp:positionH>
                <wp:positionV relativeFrom="page">
                  <wp:posOffset>2707005</wp:posOffset>
                </wp:positionV>
                <wp:extent cx="2018665" cy="271780"/>
                <wp:effectExtent l="0" t="0" r="13335" b="7620"/>
                <wp:wrapTight wrapText="bothSides">
                  <wp:wrapPolygon edited="0">
                    <wp:start x="0" y="0"/>
                    <wp:lineTo x="0" y="20187"/>
                    <wp:lineTo x="21471" y="20187"/>
                    <wp:lineTo x="21471" y="0"/>
                    <wp:lineTo x="0" y="0"/>
                  </wp:wrapPolygon>
                </wp:wrapTight>
                <wp:docPr id="30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0AD09C4F" w14:textId="77777777" w:rsidR="00A408BB" w:rsidRPr="00C31788" w:rsidRDefault="00A408BB" w:rsidP="00B57E70">
                            <w:pPr>
                              <w:pStyle w:val="5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C31788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サンプル文章です。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105" o:spid="_x0000_s1063" type="#_x0000_t202" style="position:absolute;margin-left:390pt;margin-top:213.15pt;width:158.95pt;height:21.4pt;z-index:2516675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" filled="f" stroked="f">
                <v:stroke o:forcedash="t"/>
                <v:textbox inset="0,0,0,0">
                  <w:txbxContent>
                    <w:p w14:paraId="0AD09C4F" w14:textId="77777777" w:rsidR="00A408BB" w:rsidRPr="00C31788" w:rsidRDefault="00A408BB" w:rsidP="00B57E70">
                      <w:pPr>
                        <w:pStyle w:val="5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C31788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サンプル文章です。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E7E08">
        <w:rPr>
          <w:noProof/>
        </w:rPr>
        <mc:AlternateContent>
          <mc:Choice Requires="wps">
            <w:drawing>
              <wp:anchor distT="0" distB="0" distL="114300" distR="114300" simplePos="0" relativeHeight="251667501" behindDoc="0" locked="0" layoutInCell="1" allowOverlap="1" wp14:anchorId="3B4A1DB7" wp14:editId="2562D82A">
                <wp:simplePos x="0" y="0"/>
                <wp:positionH relativeFrom="page">
                  <wp:posOffset>469900</wp:posOffset>
                </wp:positionH>
                <wp:positionV relativeFrom="page">
                  <wp:posOffset>1436370</wp:posOffset>
                </wp:positionV>
                <wp:extent cx="4209415" cy="8589645"/>
                <wp:effectExtent l="0" t="0" r="0" b="20955"/>
                <wp:wrapThrough wrapText="bothSides">
                  <wp:wrapPolygon edited="0">
                    <wp:start x="130" y="0"/>
                    <wp:lineTo x="130" y="21589"/>
                    <wp:lineTo x="21375" y="21589"/>
                    <wp:lineTo x="21375" y="0"/>
                    <wp:lineTo x="130" y="0"/>
                  </wp:wrapPolygon>
                </wp:wrapThrough>
                <wp:docPr id="449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9415" cy="8589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linkedTxbx id="25" seq="5"/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 id="Text Box 86" o:spid="_x0000_s1064" type="#_x0000_t202" style="position:absolute;margin-left:37pt;margin-top:113.1pt;width:331.45pt;height:676.35pt;z-index:251667501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" mv:complextextbox="1" filled="f" stroked="f">
                <v:stroke o:forcedash="t"/>
                <v:textbox style="mso-next-textbox:#Text Box 87" inset=",0,,0">
                  <w:txbxContent/>
                </v:textbox>
                <w10:wrap type="through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72652" behindDoc="0" locked="0" layoutInCell="1" allowOverlap="1" wp14:anchorId="5C0B7F33" wp14:editId="401BAD5B">
                <wp:simplePos x="0" y="0"/>
                <wp:positionH relativeFrom="page">
                  <wp:posOffset>6823710</wp:posOffset>
                </wp:positionH>
                <wp:positionV relativeFrom="page">
                  <wp:posOffset>9824720</wp:posOffset>
                </wp:positionV>
                <wp:extent cx="310515" cy="402590"/>
                <wp:effectExtent l="3810" t="0" r="3175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450" name="Text Box 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" cy="402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7AD52083" w14:textId="77777777" w:rsidR="00A408BB" w:rsidRPr="005A3935" w:rsidRDefault="00A408BB" w:rsidP="00B57E70">
                            <w:pPr>
                              <w:rPr>
                                <w:color w:val="3689CF" w:themeColor="text2"/>
                              </w:rPr>
                            </w:pPr>
                            <w:r>
                              <w:rPr>
                                <w:color w:val="3689CF" w:themeColor="text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682" o:spid="_x0000_s1065" type="#_x0000_t202" style="position:absolute;margin-left:537.3pt;margin-top:773.6pt;width:24.45pt;height:31.7pt;z-index:2516726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" mv:complextextbox="1" filled="f" stroked="f">
                <v:textbox inset=",7.2pt,,7.2pt">
                  <w:txbxContent>
                    <w:p w14:paraId="7AD52083" w14:textId="77777777" w:rsidR="00A408BB" w:rsidRPr="005A3935" w:rsidRDefault="00A408BB" w:rsidP="00B57E70">
                      <w:pPr>
                        <w:rPr>
                          <w:color w:val="3689CF" w:themeColor="text2"/>
                        </w:rPr>
                      </w:pPr>
                      <w:r>
                        <w:rPr>
                          <w:color w:val="3689CF" w:themeColor="text2"/>
                        </w:rPr>
                        <w:t>4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0C681F">
        <w:rPr>
          <w:noProof/>
        </w:rPr>
        <w:drawing>
          <wp:anchor distT="0" distB="0" distL="118745" distR="118745" simplePos="0" relativeHeight="251667468" behindDoc="0" locked="0" layoutInCell="1" allowOverlap="1" wp14:anchorId="00D65022" wp14:editId="38CCD42F">
            <wp:simplePos x="0" y="0"/>
            <wp:positionH relativeFrom="page">
              <wp:posOffset>4826000</wp:posOffset>
            </wp:positionH>
            <wp:positionV relativeFrom="page">
              <wp:posOffset>7150100</wp:posOffset>
            </wp:positionV>
            <wp:extent cx="2284095" cy="3020060"/>
            <wp:effectExtent l="25400" t="0" r="1905" b="0"/>
            <wp:wrapTight wrapText="bothSides">
              <wp:wrapPolygon edited="0">
                <wp:start x="-240" y="0"/>
                <wp:lineTo x="-240" y="20347"/>
                <wp:lineTo x="1681" y="21437"/>
                <wp:lineTo x="1922" y="21437"/>
                <wp:lineTo x="19456" y="21437"/>
                <wp:lineTo x="19696" y="21437"/>
                <wp:lineTo x="21378" y="20528"/>
                <wp:lineTo x="21378" y="20347"/>
                <wp:lineTo x="21618" y="18893"/>
                <wp:lineTo x="21618" y="0"/>
                <wp:lineTo x="-240" y="0"/>
              </wp:wrapPolygon>
            </wp:wrapTight>
            <wp:docPr id="402" name="図 333" descr="FLASH 5-07:Transpar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LASH 5-07:Transparent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284095" cy="3020060"/>
                    </a:xfrm>
                    <a:prstGeom prst="round2SameRect">
                      <a:avLst/>
                    </a:prstGeom>
                    <a:solidFill>
                      <a:schemeClr val="accent3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18" behindDoc="0" locked="0" layoutInCell="1" allowOverlap="1" wp14:anchorId="24F4F2E2" wp14:editId="641684F1">
                <wp:simplePos x="0" y="0"/>
                <wp:positionH relativeFrom="page">
                  <wp:posOffset>4960620</wp:posOffset>
                </wp:positionH>
                <wp:positionV relativeFrom="page">
                  <wp:posOffset>7284720</wp:posOffset>
                </wp:positionV>
                <wp:extent cx="2018665" cy="302260"/>
                <wp:effectExtent l="0" t="0" r="13335" b="2540"/>
                <wp:wrapTight wrapText="bothSides">
                  <wp:wrapPolygon edited="0">
                    <wp:start x="0" y="0"/>
                    <wp:lineTo x="0" y="19966"/>
                    <wp:lineTo x="21471" y="19966"/>
                    <wp:lineTo x="21471" y="0"/>
                    <wp:lineTo x="0" y="0"/>
                  </wp:wrapPolygon>
                </wp:wrapTight>
                <wp:docPr id="448" name="Text 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7424B344" w14:textId="77777777" w:rsidR="00A408BB" w:rsidRPr="00C31788" w:rsidRDefault="00A408BB" w:rsidP="00B57E70">
                            <w:pPr>
                              <w:pStyle w:val="5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C31788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サンプル文章です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107" o:spid="_x0000_s1066" type="#_x0000_t202" style="position:absolute;margin-left:390.6pt;margin-top:573.6pt;width:158.95pt;height:23.8pt;z-index:25166751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" filled="f" stroked="f">
                <v:stroke o:forcedash="t"/>
                <v:textbox inset="0,0,0,0">
                  <w:txbxContent>
                    <w:p w14:paraId="7424B344" w14:textId="77777777" w:rsidR="00A408BB" w:rsidRPr="00C31788" w:rsidRDefault="00A408BB" w:rsidP="00B57E70">
                      <w:pPr>
                        <w:pStyle w:val="5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C31788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サンプル文章です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17" behindDoc="0" locked="0" layoutInCell="1" allowOverlap="1" wp14:anchorId="4EF6FE45" wp14:editId="74858C68">
                <wp:simplePos x="0" y="0"/>
                <wp:positionH relativeFrom="page">
                  <wp:posOffset>4960620</wp:posOffset>
                </wp:positionH>
                <wp:positionV relativeFrom="page">
                  <wp:posOffset>7627620</wp:posOffset>
                </wp:positionV>
                <wp:extent cx="2018665" cy="2165985"/>
                <wp:effectExtent l="0" t="0" r="13335" b="18415"/>
                <wp:wrapTight wrapText="bothSides">
                  <wp:wrapPolygon edited="0">
                    <wp:start x="0" y="0"/>
                    <wp:lineTo x="0" y="21530"/>
                    <wp:lineTo x="21471" y="21530"/>
                    <wp:lineTo x="21471" y="0"/>
                    <wp:lineTo x="0" y="0"/>
                  </wp:wrapPolygon>
                </wp:wrapTight>
                <wp:docPr id="31" name="Text 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2165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3ABEE4ED" w14:textId="77777777" w:rsidR="00A408BB" w:rsidRPr="00C31788" w:rsidRDefault="00A408BB" w:rsidP="00B57E70">
                            <w:pPr>
                              <w:pStyle w:val="af0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C31788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106" o:spid="_x0000_s1067" type="#_x0000_t202" style="position:absolute;margin-left:390.6pt;margin-top:600.6pt;width:158.95pt;height:170.55pt;z-index:25166751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" filled="f" stroked="f">
                <v:stroke o:forcedash="t"/>
                <v:textbox inset="0,0,0,0">
                  <w:txbxContent>
                    <w:p w14:paraId="3ABEE4ED" w14:textId="77777777" w:rsidR="00A408BB" w:rsidRPr="00C31788" w:rsidRDefault="00A408BB" w:rsidP="00B57E70">
                      <w:pPr>
                        <w:pStyle w:val="af0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C31788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0C681F">
        <w:rPr>
          <w:noProof/>
        </w:rPr>
        <w:drawing>
          <wp:anchor distT="0" distB="0" distL="118745" distR="118745" simplePos="0" relativeHeight="251667466" behindDoc="0" locked="0" layoutInCell="1" allowOverlap="1" wp14:anchorId="42686ED6" wp14:editId="3B70E7BA">
            <wp:simplePos x="0" y="0"/>
            <wp:positionH relativeFrom="page">
              <wp:posOffset>4800600</wp:posOffset>
            </wp:positionH>
            <wp:positionV relativeFrom="page">
              <wp:posOffset>2550160</wp:posOffset>
            </wp:positionV>
            <wp:extent cx="2289175" cy="2926080"/>
            <wp:effectExtent l="25400" t="0" r="0" b="0"/>
            <wp:wrapTight wrapText="bothSides">
              <wp:wrapPolygon edited="0">
                <wp:start x="-240" y="0"/>
                <wp:lineTo x="-240" y="21563"/>
                <wp:lineTo x="21570" y="21563"/>
                <wp:lineTo x="21570" y="0"/>
                <wp:lineTo x="-240" y="0"/>
              </wp:wrapPolygon>
            </wp:wrapTight>
            <wp:docPr id="476" name="図 405" descr="FLASH 5-07:Transparent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図 405" descr="FLASH 5-07:Transparent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289175" cy="2926080"/>
                    </a:xfrm>
                    <a:prstGeom prst="rect">
                      <a:avLst/>
                    </a:prstGeom>
                    <a:solidFill>
                      <a:srgbClr val="95A1AD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681F">
        <w:rPr>
          <w:noProof/>
        </w:rPr>
        <w:drawing>
          <wp:anchor distT="0" distB="0" distL="118745" distR="118745" simplePos="0" relativeHeight="251667470" behindDoc="0" locked="0" layoutInCell="1" allowOverlap="1" wp14:anchorId="75769831" wp14:editId="61B996E5">
            <wp:simplePos x="0" y="0"/>
            <wp:positionH relativeFrom="page">
              <wp:posOffset>4800600</wp:posOffset>
            </wp:positionH>
            <wp:positionV relativeFrom="page">
              <wp:posOffset>5659120</wp:posOffset>
            </wp:positionV>
            <wp:extent cx="2289175" cy="1299845"/>
            <wp:effectExtent l="25400" t="0" r="0" b="0"/>
            <wp:wrapTight wrapText="bothSides">
              <wp:wrapPolygon edited="0">
                <wp:start x="-240" y="0"/>
                <wp:lineTo x="-240" y="21526"/>
                <wp:lineTo x="21570" y="21526"/>
                <wp:lineTo x="21570" y="0"/>
                <wp:lineTo x="-240" y="0"/>
              </wp:wrapPolygon>
            </wp:wrapTight>
            <wp:docPr id="466" name="Placeholder" descr="::thrill piccs:42-18298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ceholder" descr="::thrill piccs:42-18298938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6544" b="8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75" cy="129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681F">
        <w:rPr>
          <w:noProof/>
        </w:rPr>
        <w:drawing>
          <wp:anchor distT="0" distB="0" distL="118745" distR="118745" simplePos="0" relativeHeight="251667469" behindDoc="0" locked="0" layoutInCell="1" allowOverlap="1" wp14:anchorId="27DEBC37" wp14:editId="26E74879">
            <wp:simplePos x="0" y="0"/>
            <wp:positionH relativeFrom="page">
              <wp:posOffset>4805680</wp:posOffset>
            </wp:positionH>
            <wp:positionV relativeFrom="page">
              <wp:posOffset>1014730</wp:posOffset>
            </wp:positionV>
            <wp:extent cx="2289175" cy="1371600"/>
            <wp:effectExtent l="25400" t="0" r="0" b="0"/>
            <wp:wrapTight wrapText="bothSides">
              <wp:wrapPolygon edited="0">
                <wp:start x="719" y="0"/>
                <wp:lineTo x="-240" y="2400"/>
                <wp:lineTo x="-240" y="21200"/>
                <wp:lineTo x="21570" y="21200"/>
                <wp:lineTo x="21570" y="1600"/>
                <wp:lineTo x="20611" y="0"/>
                <wp:lineTo x="719" y="0"/>
              </wp:wrapPolygon>
            </wp:wrapTight>
            <wp:docPr id="467" name="Placeholder" descr="::thrill piccs:IS570-0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::thrill piccs:IS570-081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b="10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75" cy="1371600"/>
                    </a:xfrm>
                    <a:prstGeom prst="round2Same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681F">
        <w:br w:type="page"/>
      </w:r>
      <w:r w:rsidR="00EE209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76" behindDoc="0" locked="0" layoutInCell="1" allowOverlap="1" wp14:anchorId="11D4102B" wp14:editId="0F7CFCAB">
                <wp:simplePos x="0" y="0"/>
                <wp:positionH relativeFrom="page">
                  <wp:posOffset>6806565</wp:posOffset>
                </wp:positionH>
                <wp:positionV relativeFrom="page">
                  <wp:posOffset>9867900</wp:posOffset>
                </wp:positionV>
                <wp:extent cx="310515" cy="402590"/>
                <wp:effectExtent l="0" t="0" r="0" b="381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27" name="Text Box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" cy="402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53C2B5FD" w14:textId="77777777" w:rsidR="00A408BB" w:rsidRPr="005A3935" w:rsidRDefault="00A408BB" w:rsidP="00B57E70">
                            <w:pPr>
                              <w:rPr>
                                <w:color w:val="3689CF" w:themeColor="text2"/>
                              </w:rPr>
                            </w:pPr>
                            <w:r>
                              <w:rPr>
                                <w:color w:val="3689CF" w:themeColor="text2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684" o:spid="_x0000_s1068" type="#_x0000_t202" style="position:absolute;margin-left:535.95pt;margin-top:777pt;width:24.45pt;height:31.7pt;z-index:2516736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" mv:complextextbox="1" filled="f" stroked="f">
                <v:textbox inset=",7.2pt,,7.2pt">
                  <w:txbxContent>
                    <w:p w14:paraId="53C2B5FD" w14:textId="77777777" w:rsidR="00A408BB" w:rsidRPr="005A3935" w:rsidRDefault="00A408BB" w:rsidP="00B57E70">
                      <w:pPr>
                        <w:rPr>
                          <w:color w:val="3689CF" w:themeColor="text2"/>
                        </w:rPr>
                      </w:pPr>
                      <w:r>
                        <w:rPr>
                          <w:color w:val="3689CF" w:themeColor="text2"/>
                        </w:rPr>
                        <w:t>5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22" behindDoc="0" locked="0" layoutInCell="1" allowOverlap="1" wp14:anchorId="48F5E4B1" wp14:editId="1C533976">
                <wp:simplePos x="0" y="0"/>
                <wp:positionH relativeFrom="page">
                  <wp:posOffset>4697095</wp:posOffset>
                </wp:positionH>
                <wp:positionV relativeFrom="page">
                  <wp:posOffset>9221470</wp:posOffset>
                </wp:positionV>
                <wp:extent cx="2315210" cy="646430"/>
                <wp:effectExtent l="0" t="0" r="21590" b="13970"/>
                <wp:wrapTight wrapText="bothSides">
                  <wp:wrapPolygon edited="0">
                    <wp:start x="0" y="0"/>
                    <wp:lineTo x="0" y="21218"/>
                    <wp:lineTo x="21564" y="21218"/>
                    <wp:lineTo x="21564" y="0"/>
                    <wp:lineTo x="0" y="0"/>
                  </wp:wrapPolygon>
                </wp:wrapTight>
                <wp:docPr id="26" name="Text Box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5210" cy="646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149A6516" w14:textId="77777777" w:rsidR="00A408BB" w:rsidRPr="00C538AF" w:rsidRDefault="00A408BB" w:rsidP="00B57E70">
                            <w:pPr>
                              <w:pStyle w:val="af7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C538AF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711" o:spid="_x0000_s1069" type="#_x0000_t202" style="position:absolute;margin-left:369.85pt;margin-top:726.1pt;width:182.3pt;height:50.9pt;z-index:25166752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" mv:complextextbox="1" filled="f" stroked="f">
                <v:stroke o:forcedash="t"/>
                <v:textbox inset="0,0,0,0">
                  <w:txbxContent>
                    <w:p w14:paraId="149A6516" w14:textId="77777777" w:rsidR="00A408BB" w:rsidRPr="00C538AF" w:rsidRDefault="00A408BB" w:rsidP="00B57E70">
                      <w:pPr>
                        <w:pStyle w:val="af7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C538AF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g">
            <w:drawing>
              <wp:anchor distT="0" distB="0" distL="114300" distR="114300" simplePos="0" relativeHeight="251658238" behindDoc="0" locked="0" layoutInCell="1" allowOverlap="1" wp14:anchorId="3FD03191" wp14:editId="310A6F61">
                <wp:simplePos x="0" y="0"/>
                <wp:positionH relativeFrom="page">
                  <wp:posOffset>457200</wp:posOffset>
                </wp:positionH>
                <wp:positionV relativeFrom="page">
                  <wp:posOffset>7274560</wp:posOffset>
                </wp:positionV>
                <wp:extent cx="6655435" cy="2895600"/>
                <wp:effectExtent l="0" t="0" r="0" b="2540"/>
                <wp:wrapTight wrapText="bothSides">
                  <wp:wrapPolygon edited="0">
                    <wp:start x="659" y="0"/>
                    <wp:lineTo x="478" y="76"/>
                    <wp:lineTo x="60" y="900"/>
                    <wp:lineTo x="-29" y="1800"/>
                    <wp:lineTo x="-29" y="19502"/>
                    <wp:lineTo x="0" y="20326"/>
                    <wp:lineTo x="60" y="20548"/>
                    <wp:lineTo x="478" y="21448"/>
                    <wp:lineTo x="540" y="21448"/>
                    <wp:lineTo x="21000" y="21448"/>
                    <wp:lineTo x="21060" y="21448"/>
                    <wp:lineTo x="21480" y="20548"/>
                    <wp:lineTo x="21480" y="20402"/>
                    <wp:lineTo x="21600" y="19274"/>
                    <wp:lineTo x="21569" y="1800"/>
                    <wp:lineTo x="21480" y="900"/>
                    <wp:lineTo x="21060" y="76"/>
                    <wp:lineTo x="20881" y="0"/>
                    <wp:lineTo x="659" y="0"/>
                  </wp:wrapPolygon>
                </wp:wrapTight>
                <wp:docPr id="23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5435" cy="2895600"/>
                          <a:chOff x="720" y="10800"/>
                          <a:chExt cx="10822" cy="4320"/>
                        </a:xfrm>
                      </wpg:grpSpPr>
                      <wps:wsp>
                        <wps:cNvPr id="24" name="AutoShape 34"/>
                        <wps:cNvSpPr>
                          <a:spLocks noChangeArrowheads="1"/>
                        </wps:cNvSpPr>
                        <wps:spPr bwMode="auto">
                          <a:xfrm>
                            <a:off x="720" y="10800"/>
                            <a:ext cx="10800" cy="4320"/>
                          </a:xfrm>
                          <a:prstGeom prst="roundRect">
                            <a:avLst>
                              <a:gd name="adj" fmla="val 11074"/>
                            </a:avLst>
                          </a:prstGeom>
                          <a:gradFill rotWithShape="0">
                            <a:gsLst>
                              <a:gs pos="0">
                                <a:schemeClr val="tx2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bg2">
                                  <a:lumMod val="100000"/>
                                  <a:lumOff val="0"/>
                                </a:schemeClr>
                              </a:gs>
                            </a:gsLst>
                            <a:lin ang="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19050">
                                <a:solidFill>
                                  <a:srgbClr val="4A7EBB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effectLst>
                                  <a:outerShdw blurRad="38100" dist="25400" dir="5400000" algn="ctr" rotWithShape="0">
                                    <a:srgbClr val="00000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Picture 36" descr=":Assets:Flakes-CalloutCropp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31" y="10834"/>
                            <a:ext cx="6011" cy="23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group id="Group 38" o:spid="_x0000_s1026" style="position:absolute;left:0;text-align:left;margin-left:36pt;margin-top:572.8pt;width:524.05pt;height:228pt;z-index:251658238;mso-position-horizontal-relative:page;mso-position-vertical-relative:page" coordorigin="720,10800" coordsize="10822,432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">
                <v:roundrect id="AutoShape 34" o:spid="_x0000_s1027" style="position:absolute;left:720;top:10800;width:10800;height:4320;visibility:visible;mso-wrap-style:square;v-text-anchor:top" arcsize="7257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GeWfxwAA&#10;ANsAAAAPAAAAZHJzL2Rvd25yZXYueG1sRI9ba8JAFITfC/0Pyyn4VjcVWyS6Sr1hi1Cvhfp2yB6T&#10;YPZsyG5j9Nd3C4KPw8x8wwxGjSlETZXLLSt4aUcgiBOrc04V7Hfz5x4I55E1FpZJwYUcjIaPDwOM&#10;tT3zhuqtT0WAsItRQeZ9GUvpkowMurYtiYN3tJVBH2SVSl3hOcBNITtR9CYN5hwWMixpklFy2v4a&#10;BUsp11/T18/Vdf2zqL83vWZ2OoyVaj01730Qnhp/D9/aH1pBpwv/X8IPkMM/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rhnln8cAAADbAAAADwAAAAAAAAAAAAAAAACXAgAAZHJz&#10;L2Rvd25yZXYueG1sUEsFBgAAAAAEAAQA9QAAAIsDAAAAAA==&#10;" fillcolor="#3689cf [3215]" stroked="f" strokecolor="#4a7ebb" strokeweight="1.5pt">
                  <v:fill color2="#92c9f0 [3214]" angle="-90" focus="100%" type="gradient"/>
                  <v:shadow opacity="22938f" mv:blur="38100f" offset="0,2pt"/>
                  <v:textbox inset=",7.2pt,,7.2pt"/>
                </v:roundrect>
                <v:shape id="Picture 36" o:spid="_x0000_s1028" type="#_x0000_t75" alt=":Assets:Flakes-CalloutCropped.png" style="position:absolute;left:5531;top:10834;width:6011;height:2336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u9&#10;MtnFAAAA2wAAAA8AAABkcnMvZG93bnJldi54bWxEj0FrAjEUhO8F/0N4Qi9Fs1Vqy2oUW5FKoVit&#10;gsfn5rm7uHlZklTXf2+EgsdhZr5hRpPGVOJEzpeWFTx3ExDEmdUl5wo2v/POGwgfkDVWlknBhTxM&#10;xq2HEabannlFp3XIRYSwT1FBEUKdSumzggz6rq2Jo3ewzmCI0uVSOzxHuKlkL0kG0mDJcaHAmj4K&#10;yo7rP6Ng2d8vg+PX4yfPLu9PW/z53n1NlXpsN9MhiEBNuIf/2wutoPcCty/xB8jxFQ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ArvTLZxQAAANsAAAAPAAAAAAAAAAAAAAAAAJwC&#10;AABkcnMvZG93bnJldi54bWxQSwUGAAAAAAQABAD3AAAAjgMAAAAA&#10;">
                  <v:imagedata r:id="rId22" o:title="Flakes-CalloutCropped.png"/>
                </v:shape>
                <w10:wrap type="tight" anchorx="page" anchory="page"/>
              </v:group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19" behindDoc="0" locked="0" layoutInCell="1" allowOverlap="1" wp14:anchorId="785F9EB2" wp14:editId="0758174A">
                <wp:simplePos x="0" y="0"/>
                <wp:positionH relativeFrom="page">
                  <wp:posOffset>633095</wp:posOffset>
                </wp:positionH>
                <wp:positionV relativeFrom="page">
                  <wp:posOffset>8197215</wp:posOffset>
                </wp:positionV>
                <wp:extent cx="3657600" cy="1741805"/>
                <wp:effectExtent l="0" t="0" r="0" b="10795"/>
                <wp:wrapTight wrapText="bothSides">
                  <wp:wrapPolygon edited="0">
                    <wp:start x="0" y="0"/>
                    <wp:lineTo x="0" y="21419"/>
                    <wp:lineTo x="21450" y="21419"/>
                    <wp:lineTo x="21450" y="0"/>
                    <wp:lineTo x="0" y="0"/>
                  </wp:wrapPolygon>
                </wp:wrapTight>
                <wp:docPr id="22" name="Text 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1741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58C00D28" w14:textId="77777777" w:rsidR="00A408BB" w:rsidRPr="00C538AF" w:rsidRDefault="00A408BB" w:rsidP="00B57E70">
                            <w:pPr>
                              <w:pStyle w:val="af0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C538AF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111" o:spid="_x0000_s1070" type="#_x0000_t202" style="position:absolute;margin-left:49.85pt;margin-top:645.45pt;width:4in;height:137.15pt;z-index:25166751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" mv:complextextbox="1" filled="f" stroked="f">
                <v:stroke o:forcedash="t"/>
                <v:textbox inset="0,0,0,0">
                  <w:txbxContent>
                    <w:p w14:paraId="58C00D28" w14:textId="77777777" w:rsidR="00A408BB" w:rsidRPr="00C538AF" w:rsidRDefault="00A408BB" w:rsidP="00B57E70">
                      <w:pPr>
                        <w:pStyle w:val="af0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C538AF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21" behindDoc="0" locked="0" layoutInCell="1" allowOverlap="1" wp14:anchorId="598238D7" wp14:editId="73CB6A77">
                <wp:simplePos x="0" y="0"/>
                <wp:positionH relativeFrom="page">
                  <wp:posOffset>633095</wp:posOffset>
                </wp:positionH>
                <wp:positionV relativeFrom="page">
                  <wp:posOffset>7457440</wp:posOffset>
                </wp:positionV>
                <wp:extent cx="3657600" cy="438785"/>
                <wp:effectExtent l="0" t="0" r="0" b="18415"/>
                <wp:wrapTight wrapText="bothSides">
                  <wp:wrapPolygon edited="0">
                    <wp:start x="0" y="0"/>
                    <wp:lineTo x="0" y="21256"/>
                    <wp:lineTo x="21450" y="21256"/>
                    <wp:lineTo x="21450" y="0"/>
                    <wp:lineTo x="0" y="0"/>
                  </wp:wrapPolygon>
                </wp:wrapTight>
                <wp:docPr id="21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438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688F1060" w14:textId="77777777" w:rsidR="00A408BB" w:rsidRPr="00C31788" w:rsidRDefault="00A408BB" w:rsidP="00B57E70">
                            <w:pPr>
                              <w:pStyle w:val="4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C31788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113" o:spid="_x0000_s1071" type="#_x0000_t202" style="position:absolute;margin-left:49.85pt;margin-top:587.2pt;width:4in;height:34.55pt;z-index:2516675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" mv:complextextbox="1" filled="f" stroked="f">
                <v:stroke o:forcedash="t"/>
                <v:textbox inset="0,0,0,0">
                  <w:txbxContent>
                    <w:p w14:paraId="688F1060" w14:textId="77777777" w:rsidR="00A408BB" w:rsidRPr="00C31788" w:rsidRDefault="00A408BB" w:rsidP="00B57E70">
                      <w:pPr>
                        <w:pStyle w:val="4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C31788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0C681F">
        <w:rPr>
          <w:noProof/>
        </w:rPr>
        <w:drawing>
          <wp:anchor distT="0" distB="0" distL="118745" distR="118745" simplePos="0" relativeHeight="251667474" behindDoc="0" locked="0" layoutInCell="1" allowOverlap="1" wp14:anchorId="5DC059AE" wp14:editId="373D4B31">
            <wp:simplePos x="0" y="0"/>
            <wp:positionH relativeFrom="page">
              <wp:posOffset>4546600</wp:posOffset>
            </wp:positionH>
            <wp:positionV relativeFrom="page">
              <wp:posOffset>7429500</wp:posOffset>
            </wp:positionV>
            <wp:extent cx="2527935" cy="1647190"/>
            <wp:effectExtent l="25400" t="25400" r="37465" b="3810"/>
            <wp:wrapTight wrapText="bothSides">
              <wp:wrapPolygon edited="0">
                <wp:start x="868" y="-333"/>
                <wp:lineTo x="-217" y="1332"/>
                <wp:lineTo x="-217" y="20984"/>
                <wp:lineTo x="868" y="21650"/>
                <wp:lineTo x="20401" y="21650"/>
                <wp:lineTo x="20618" y="21650"/>
                <wp:lineTo x="21269" y="20984"/>
                <wp:lineTo x="21486" y="20984"/>
                <wp:lineTo x="21920" y="18319"/>
                <wp:lineTo x="21920" y="2332"/>
                <wp:lineTo x="21703" y="1332"/>
                <wp:lineTo x="20618" y="-333"/>
                <wp:lineTo x="868" y="-333"/>
              </wp:wrapPolygon>
            </wp:wrapTight>
            <wp:docPr id="723" name="Placeholder" descr="::thrill piccs:42-168465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::thrill piccs:42-16846502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935" cy="1647190"/>
                    </a:xfrm>
                    <a:prstGeom prst="roundRect">
                      <a:avLst/>
                    </a:prstGeom>
                    <a:noFill/>
                    <a:ln w="19050" cap="flat" cmpd="sng" algn="ctr">
                      <a:solidFill>
                        <a:schemeClr val="bg1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anchor>
        </w:drawing>
      </w:r>
      <w:r w:rsidR="00610EC3">
        <w:rPr>
          <w:noProof/>
        </w:rPr>
        <mc:AlternateContent>
          <mc:Choice Requires="wps">
            <w:drawing>
              <wp:anchor distT="0" distB="0" distL="114300" distR="114300" simplePos="0" relativeHeight="251667503" behindDoc="0" locked="0" layoutInCell="1" allowOverlap="1" wp14:anchorId="457A6E9E" wp14:editId="04F278BF">
                <wp:simplePos x="0" y="0"/>
                <wp:positionH relativeFrom="page">
                  <wp:posOffset>3933190</wp:posOffset>
                </wp:positionH>
                <wp:positionV relativeFrom="page">
                  <wp:posOffset>1483995</wp:posOffset>
                </wp:positionV>
                <wp:extent cx="3183890" cy="5674360"/>
                <wp:effectExtent l="0" t="0" r="0" b="15240"/>
                <wp:wrapThrough wrapText="bothSides">
                  <wp:wrapPolygon edited="0">
                    <wp:start x="172" y="0"/>
                    <wp:lineTo x="172" y="21561"/>
                    <wp:lineTo x="21195" y="21561"/>
                    <wp:lineTo x="21195" y="0"/>
                    <wp:lineTo x="172" y="0"/>
                  </wp:wrapPolygon>
                </wp:wrapThrough>
                <wp:docPr id="20" name="Text Box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3890" cy="567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linkedTxbx id="25" seq="7"/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 id="Text Box 667" o:spid="_x0000_s1072" type="#_x0000_t202" style="position:absolute;margin-left:309.7pt;margin-top:116.85pt;width:250.7pt;height:446.8pt;z-index:251667503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" mv:complextextbox="1" filled="f" stroked="f">
                <v:stroke o:forcedash="t"/>
                <v:textbox inset=",0,,0">
                  <w:txbxContent/>
                </v:textbox>
                <w10:wrap type="through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05" behindDoc="0" locked="0" layoutInCell="1" allowOverlap="1" wp14:anchorId="650EE697" wp14:editId="07B11955">
                <wp:simplePos x="0" y="0"/>
                <wp:positionH relativeFrom="page">
                  <wp:posOffset>457200</wp:posOffset>
                </wp:positionH>
                <wp:positionV relativeFrom="page">
                  <wp:posOffset>1088390</wp:posOffset>
                </wp:positionV>
                <wp:extent cx="4389120" cy="319405"/>
                <wp:effectExtent l="0" t="0" r="0" b="10795"/>
                <wp:wrapTight wrapText="bothSides">
                  <wp:wrapPolygon edited="0">
                    <wp:start x="125" y="0"/>
                    <wp:lineTo x="125" y="20612"/>
                    <wp:lineTo x="21375" y="20612"/>
                    <wp:lineTo x="21375" y="0"/>
                    <wp:lineTo x="125" y="0"/>
                  </wp:wrapPolygon>
                </wp:wrapTight>
                <wp:docPr id="18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120" cy="319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2785A9BB" w14:textId="77777777" w:rsidR="00A408BB" w:rsidRPr="00C31788" w:rsidRDefault="00A408BB" w:rsidP="00B57E70">
                            <w:pPr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C31788">
                              <w:rPr>
                                <w:rFonts w:ascii="ヒラギノ丸ゴ Pro W4" w:eastAsia="ヒラギノ丸ゴ Pro W4" w:hAnsi="ヒラギノ丸ゴ Pro W4" w:hint="eastAsia"/>
                                <w:bCs/>
                                <w:color w:val="C81805" w:themeColor="accent2"/>
                                <w:sz w:val="22"/>
                              </w:rPr>
                              <w:t>(続き)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90" o:spid="_x0000_s1073" type="#_x0000_t202" style="position:absolute;margin-left:36pt;margin-top:85.7pt;width:345.6pt;height:25.15pt;z-index:25166750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" filled="f" stroked="f">
                <v:stroke o:forcedash="t"/>
                <v:textbox inset=",0,,0">
                  <w:txbxContent>
                    <w:p w14:paraId="2785A9BB" w14:textId="77777777" w:rsidR="00A408BB" w:rsidRPr="00C31788" w:rsidRDefault="00A408BB" w:rsidP="00B57E70">
                      <w:pPr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C31788">
                        <w:rPr>
                          <w:rFonts w:ascii="ヒラギノ丸ゴ Pro W4" w:eastAsia="ヒラギノ丸ゴ Pro W4" w:hAnsi="ヒラギノ丸ゴ Pro W4" w:hint="eastAsia"/>
                          <w:bCs/>
                          <w:color w:val="C81805" w:themeColor="accent2"/>
                          <w:sz w:val="22"/>
                        </w:rPr>
                        <w:t>(続き)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02" behindDoc="0" locked="0" layoutInCell="1" allowOverlap="1" wp14:anchorId="302589A0" wp14:editId="2B1D9E5C">
                <wp:simplePos x="0" y="0"/>
                <wp:positionH relativeFrom="page">
                  <wp:posOffset>457200</wp:posOffset>
                </wp:positionH>
                <wp:positionV relativeFrom="page">
                  <wp:posOffset>1483995</wp:posOffset>
                </wp:positionV>
                <wp:extent cx="3183890" cy="5674360"/>
                <wp:effectExtent l="0" t="0" r="0" b="15240"/>
                <wp:wrapTight wrapText="bothSides">
                  <wp:wrapPolygon edited="0">
                    <wp:start x="172" y="0"/>
                    <wp:lineTo x="172" y="21561"/>
                    <wp:lineTo x="21195" y="21561"/>
                    <wp:lineTo x="21195" y="0"/>
                    <wp:lineTo x="172" y="0"/>
                  </wp:wrapPolygon>
                </wp:wrapTight>
                <wp:docPr id="17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3890" cy="567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linkedTxbx id="25" seq="6"/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87" o:spid="_x0000_s1074" type="#_x0000_t202" style="position:absolute;margin-left:36pt;margin-top:116.85pt;width:250.7pt;height:446.8pt;z-index:25166750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" mv:complextextbox="1" filled="f" stroked="f">
                <v:stroke o:forcedash="t"/>
                <v:textbox style="mso-next-textbox:#Text Box 667" inset=",0,,0">
                  <w:txbxContent/>
                </v:textbox>
                <w10:wrap type="tight" anchorx="page" anchory="page"/>
              </v:shape>
            </w:pict>
          </mc:Fallback>
        </mc:AlternateContent>
      </w:r>
    </w:p>
    <w:p w14:paraId="3EFBFE34" w14:textId="77777777" w:rsidR="00B57E70" w:rsidRDefault="00EE209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532" behindDoc="0" locked="0" layoutInCell="1" allowOverlap="1" wp14:anchorId="2A510418" wp14:editId="0116C9F0">
                <wp:simplePos x="0" y="0"/>
                <wp:positionH relativeFrom="page">
                  <wp:posOffset>2364740</wp:posOffset>
                </wp:positionH>
                <wp:positionV relativeFrom="page">
                  <wp:posOffset>5822315</wp:posOffset>
                </wp:positionV>
                <wp:extent cx="2743200" cy="631190"/>
                <wp:effectExtent l="0" t="0" r="0" b="3810"/>
                <wp:wrapTight wrapText="bothSides">
                  <wp:wrapPolygon edited="0">
                    <wp:start x="0" y="0"/>
                    <wp:lineTo x="0" y="20861"/>
                    <wp:lineTo x="21200" y="20861"/>
                    <wp:lineTo x="21200" y="0"/>
                    <wp:lineTo x="0" y="0"/>
                  </wp:wrapPolygon>
                </wp:wrapTight>
                <wp:docPr id="16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631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53113CED" w14:textId="77777777" w:rsidR="00A408BB" w:rsidRPr="0040105F" w:rsidRDefault="00A408BB" w:rsidP="00B57E70">
                            <w:pPr>
                              <w:pStyle w:val="afb"/>
                              <w:jc w:val="center"/>
                              <w:rPr>
                                <w:rFonts w:ascii="ヒラギノ丸ゴ Pro W4" w:eastAsia="ヒラギノ丸ゴ Pro W4" w:hAnsi="ヒラギノ丸ゴ Pro W4"/>
                                <w:sz w:val="48"/>
                              </w:rPr>
                            </w:pPr>
                            <w:r w:rsidRPr="0040105F">
                              <w:rPr>
                                <w:rFonts w:ascii="ヒラギノ丸ゴ Pro W4" w:eastAsia="ヒラギノ丸ゴ Pro W4" w:hAnsi="ヒラギノ丸ゴ Pro W4" w:hint="eastAsia"/>
                                <w:sz w:val="48"/>
                              </w:rPr>
                              <w:t>サンプル文章</w:t>
                            </w:r>
                          </w:p>
                        </w:txbxContent>
                      </wps:txbx>
                      <wps:bodyPr rot="0" vert="horz" wrap="square" lIns="73152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125" o:spid="_x0000_s1075" type="#_x0000_t202" style="position:absolute;margin-left:186.2pt;margin-top:458.45pt;width:3in;height:49.7pt;z-index:2516675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" filled="f" stroked="f">
                <v:stroke o:forcedash="t"/>
                <v:textbox inset="5.76pt,0,,0">
                  <w:txbxContent>
                    <w:p w14:paraId="53113CED" w14:textId="77777777" w:rsidR="00A408BB" w:rsidRPr="0040105F" w:rsidRDefault="00A408BB" w:rsidP="00B57E70">
                      <w:pPr>
                        <w:pStyle w:val="afb"/>
                        <w:jc w:val="center"/>
                        <w:rPr>
                          <w:rFonts w:ascii="ヒラギノ丸ゴ Pro W4" w:eastAsia="ヒラギノ丸ゴ Pro W4" w:hAnsi="ヒラギノ丸ゴ Pro W4"/>
                          <w:sz w:val="48"/>
                        </w:rPr>
                      </w:pPr>
                      <w:r w:rsidRPr="0040105F">
                        <w:rPr>
                          <w:rFonts w:ascii="ヒラギノ丸ゴ Pro W4" w:eastAsia="ヒラギノ丸ゴ Pro W4" w:hAnsi="ヒラギノ丸ゴ Pro W4" w:hint="eastAsia"/>
                          <w:sz w:val="48"/>
                        </w:rPr>
                        <w:t>サンプル文章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528" behindDoc="0" locked="0" layoutInCell="1" allowOverlap="1" wp14:anchorId="624DBF06" wp14:editId="5BA623EB">
                <wp:simplePos x="0" y="0"/>
                <wp:positionH relativeFrom="page">
                  <wp:posOffset>2066290</wp:posOffset>
                </wp:positionH>
                <wp:positionV relativeFrom="page">
                  <wp:posOffset>6453505</wp:posOffset>
                </wp:positionV>
                <wp:extent cx="3340100" cy="298450"/>
                <wp:effectExtent l="0" t="0" r="0" b="6350"/>
                <wp:wrapTight wrapText="bothSides">
                  <wp:wrapPolygon edited="0">
                    <wp:start x="164" y="0"/>
                    <wp:lineTo x="164" y="20221"/>
                    <wp:lineTo x="21189" y="20221"/>
                    <wp:lineTo x="21189" y="0"/>
                    <wp:lineTo x="164" y="0"/>
                  </wp:wrapPolygon>
                </wp:wrapTight>
                <wp:docPr id="15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0100" cy="298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5F3F4F8A" w14:textId="77777777" w:rsidR="00A408BB" w:rsidRPr="0040105F" w:rsidRDefault="00A408BB" w:rsidP="00B57E70">
                            <w:pPr>
                              <w:pStyle w:val="af9"/>
                              <w:jc w:val="center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40105F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121" o:spid="_x0000_s1076" type="#_x0000_t202" style="position:absolute;margin-left:162.7pt;margin-top:508.15pt;width:263pt;height:23.5pt;z-index:251667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" filled="f" stroked="f">
                <v:stroke o:forcedash="t"/>
                <v:textbox inset=",0,,0">
                  <w:txbxContent>
                    <w:p w14:paraId="5F3F4F8A" w14:textId="77777777" w:rsidR="00A408BB" w:rsidRPr="0040105F" w:rsidRDefault="00A408BB" w:rsidP="00B57E70">
                      <w:pPr>
                        <w:pStyle w:val="af9"/>
                        <w:jc w:val="center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40105F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523" behindDoc="0" locked="0" layoutInCell="1" allowOverlap="1" wp14:anchorId="0FBCD267" wp14:editId="59E07FB3">
                <wp:simplePos x="0" y="0"/>
                <wp:positionH relativeFrom="page">
                  <wp:posOffset>2730500</wp:posOffset>
                </wp:positionH>
                <wp:positionV relativeFrom="page">
                  <wp:posOffset>1151255</wp:posOffset>
                </wp:positionV>
                <wp:extent cx="4297680" cy="372745"/>
                <wp:effectExtent l="0" t="0" r="20320" b="8255"/>
                <wp:wrapTight wrapText="bothSides">
                  <wp:wrapPolygon edited="0">
                    <wp:start x="0" y="0"/>
                    <wp:lineTo x="0" y="20606"/>
                    <wp:lineTo x="21574" y="20606"/>
                    <wp:lineTo x="21574" y="0"/>
                    <wp:lineTo x="0" y="0"/>
                  </wp:wrapPolygon>
                </wp:wrapTight>
                <wp:docPr id="14" name="Text Box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7680" cy="372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69A87AA6" w14:textId="77777777" w:rsidR="00A408BB" w:rsidRPr="0040105F" w:rsidRDefault="00A408BB" w:rsidP="00B57E70">
                            <w:pPr>
                              <w:rPr>
                                <w:rFonts w:ascii="ヒラギノ丸ゴ Pro W4" w:eastAsia="ヒラギノ丸ゴ Pro W4" w:hAnsi="ヒラギノ丸ゴ Pro W4"/>
                                <w:b/>
                                <w:color w:val="FFFFFF" w:themeColor="background1"/>
                              </w:rPr>
                            </w:pPr>
                            <w:r w:rsidRPr="0040105F">
                              <w:rPr>
                                <w:rFonts w:ascii="ヒラギノ丸ゴ Pro W4" w:eastAsia="ヒラギノ丸ゴ Pro W4" w:hAnsi="ヒラギノ丸ゴ Pro W4" w:hint="eastAsia"/>
                                <w:b/>
                                <w:color w:val="FFFFFF" w:themeColor="background1"/>
                              </w:rPr>
                              <w:t>これはサンプル文章です。これはサンプル文章です。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672" o:spid="_x0000_s1077" type="#_x0000_t202" style="position:absolute;margin-left:215pt;margin-top:90.65pt;width:338.4pt;height:29.35pt;z-index:25166752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" mv:complextextbox="1" filled="f" stroked="f">
                <v:stroke o:forcedash="t"/>
                <v:textbox inset="0,0,0,0">
                  <w:txbxContent>
                    <w:p w14:paraId="69A87AA6" w14:textId="77777777" w:rsidR="00A408BB" w:rsidRPr="0040105F" w:rsidRDefault="00A408BB" w:rsidP="00B57E70">
                      <w:pPr>
                        <w:rPr>
                          <w:rFonts w:ascii="ヒラギノ丸ゴ Pro W4" w:eastAsia="ヒラギノ丸ゴ Pro W4" w:hAnsi="ヒラギノ丸ゴ Pro W4"/>
                          <w:b/>
                          <w:color w:val="FFFFFF" w:themeColor="background1"/>
                        </w:rPr>
                      </w:pPr>
                      <w:r w:rsidRPr="0040105F">
                        <w:rPr>
                          <w:rFonts w:ascii="ヒラギノ丸ゴ Pro W4" w:eastAsia="ヒラギノ丸ゴ Pro W4" w:hAnsi="ヒラギノ丸ゴ Pro W4" w:hint="eastAsia"/>
                          <w:b/>
                          <w:color w:val="FFFFFF" w:themeColor="background1"/>
                        </w:rPr>
                        <w:t>これはサンプル文章です。これはサンプル文章です。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524" behindDoc="0" locked="0" layoutInCell="1" allowOverlap="1" wp14:anchorId="148FDE68" wp14:editId="6E53F03B">
                <wp:simplePos x="0" y="0"/>
                <wp:positionH relativeFrom="page">
                  <wp:posOffset>2730500</wp:posOffset>
                </wp:positionH>
                <wp:positionV relativeFrom="page">
                  <wp:posOffset>598805</wp:posOffset>
                </wp:positionV>
                <wp:extent cx="4297680" cy="438785"/>
                <wp:effectExtent l="0" t="0" r="20320" b="18415"/>
                <wp:wrapTight wrapText="bothSides">
                  <wp:wrapPolygon edited="0">
                    <wp:start x="0" y="0"/>
                    <wp:lineTo x="0" y="21256"/>
                    <wp:lineTo x="21574" y="21256"/>
                    <wp:lineTo x="21574" y="0"/>
                    <wp:lineTo x="0" y="0"/>
                  </wp:wrapPolygon>
                </wp:wrapTight>
                <wp:docPr id="13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7680" cy="438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737CA268" w14:textId="77777777" w:rsidR="00A408BB" w:rsidRPr="0040105F" w:rsidRDefault="00A408BB" w:rsidP="00B57E70">
                            <w:pPr>
                              <w:pStyle w:val="4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390DAE">
                              <w:rPr>
                                <w:rFonts w:ascii="ヒラギノ丸ゴ Pro W4" w:eastAsia="ヒラギノ丸ゴ Pro W4" w:hAnsi="ヒラギノ丸ゴ Pro W4" w:hint="eastAsia"/>
                                <w:sz w:val="44"/>
                                <w:szCs w:val="44"/>
                              </w:rPr>
                              <w:t>共振電流フェーザ制御高周波イ</w:t>
                            </w:r>
                            <w:r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ンバータ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116" o:spid="_x0000_s1078" type="#_x0000_t202" style="position:absolute;margin-left:215pt;margin-top:47.15pt;width:338.4pt;height:34.55pt;z-index:2516675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" mv:complextextbox="1" filled="f" stroked="f">
                <v:textbox inset="0,0,0,0">
                  <w:txbxContent>
                    <w:p w14:paraId="737CA268" w14:textId="77777777" w:rsidR="00A408BB" w:rsidRPr="0040105F" w:rsidRDefault="00A408BB" w:rsidP="00B57E70">
                      <w:pPr>
                        <w:pStyle w:val="4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390DAE">
                        <w:rPr>
                          <w:rFonts w:ascii="ヒラギノ丸ゴ Pro W4" w:eastAsia="ヒラギノ丸ゴ Pro W4" w:hAnsi="ヒラギノ丸ゴ Pro W4" w:hint="eastAsia"/>
                          <w:sz w:val="44"/>
                          <w:szCs w:val="44"/>
                        </w:rPr>
                        <w:t>共振電流フェーザ制御高周波イ</w:t>
                      </w:r>
                      <w:r>
                        <w:rPr>
                          <w:rFonts w:ascii="ヒラギノ丸ゴ Pro W4" w:eastAsia="ヒラギノ丸ゴ Pro W4" w:hAnsi="ヒラギノ丸ゴ Pro W4" w:hint="eastAsia"/>
                        </w:rPr>
                        <w:t>ンバータ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71" behindDoc="1" locked="0" layoutInCell="1" allowOverlap="1" wp14:anchorId="2533E6F8" wp14:editId="53308259">
                <wp:simplePos x="0" y="0"/>
                <wp:positionH relativeFrom="page">
                  <wp:posOffset>457200</wp:posOffset>
                </wp:positionH>
                <wp:positionV relativeFrom="page">
                  <wp:posOffset>457200</wp:posOffset>
                </wp:positionV>
                <wp:extent cx="6642100" cy="3200400"/>
                <wp:effectExtent l="0" t="0" r="0" b="0"/>
                <wp:wrapTight wrapText="bothSides">
                  <wp:wrapPolygon edited="0">
                    <wp:start x="541" y="0"/>
                    <wp:lineTo x="330" y="257"/>
                    <wp:lineTo x="0" y="1114"/>
                    <wp:lineTo x="-31" y="2229"/>
                    <wp:lineTo x="-31" y="19629"/>
                    <wp:lineTo x="60" y="20657"/>
                    <wp:lineTo x="419" y="21429"/>
                    <wp:lineTo x="450" y="21429"/>
                    <wp:lineTo x="21121" y="21429"/>
                    <wp:lineTo x="21150" y="21429"/>
                    <wp:lineTo x="21509" y="20657"/>
                    <wp:lineTo x="21600" y="19629"/>
                    <wp:lineTo x="21600" y="2229"/>
                    <wp:lineTo x="21569" y="1114"/>
                    <wp:lineTo x="21241" y="257"/>
                    <wp:lineTo x="21030" y="0"/>
                    <wp:lineTo x="541" y="0"/>
                  </wp:wrapPolygon>
                </wp:wrapTight>
                <wp:docPr id="12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42100" cy="3200400"/>
                        </a:xfrm>
                        <a:prstGeom prst="roundRect">
                          <a:avLst>
                            <a:gd name="adj" fmla="val 11074"/>
                          </a:avLst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19050">
                              <a:solidFill>
                                <a:srgbClr val="4A7EBB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>
                                <a:outerShdw blurRad="38100" dist="25400" dir="5400000" algn="ctr" rotWithShape="0">
                                  <a:srgbClr val="000000">
                                    <a:alpha val="35001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roundrect id="AutoShape 40" o:spid="_x0000_s1026" style="position:absolute;left:0;text-align:left;margin-left:36pt;margin-top:36pt;width:523pt;height:252pt;z-index:-25164900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arcsize="7257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" fillcolor="#95a1ad [3206]" stroked="f" strokecolor="#4a7ebb" strokeweight="1.5pt">
                <v:shadow opacity="22938f" mv:blur="38100f" offset="0,2pt"/>
                <v:textbox inset=",7.2pt,,7.2pt"/>
                <w10:wrap type="tight" anchorx="page" anchory="page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527" behindDoc="0" locked="0" layoutInCell="1" allowOverlap="1" wp14:anchorId="07056A66" wp14:editId="75CF8B44">
                <wp:simplePos x="0" y="0"/>
                <wp:positionH relativeFrom="page">
                  <wp:posOffset>457200</wp:posOffset>
                </wp:positionH>
                <wp:positionV relativeFrom="page">
                  <wp:posOffset>3751580</wp:posOffset>
                </wp:positionV>
                <wp:extent cx="6638925" cy="361315"/>
                <wp:effectExtent l="0" t="0" r="0" b="19685"/>
                <wp:wrapTight wrapText="bothSides">
                  <wp:wrapPolygon edited="0">
                    <wp:start x="83" y="0"/>
                    <wp:lineTo x="83" y="21258"/>
                    <wp:lineTo x="21404" y="21258"/>
                    <wp:lineTo x="21404" y="0"/>
                    <wp:lineTo x="83" y="0"/>
                  </wp:wrapPolygon>
                </wp:wrapTight>
                <wp:docPr id="11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8925" cy="361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3E92C60A" w14:textId="77777777" w:rsidR="00A408BB" w:rsidRPr="0040105F" w:rsidRDefault="00A408BB" w:rsidP="00B57E70">
                            <w:pPr>
                              <w:pStyle w:val="af8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40105F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ページを作ることができます。&gt;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120" o:spid="_x0000_s1079" type="#_x0000_t202" style="position:absolute;margin-left:36pt;margin-top:295.4pt;width:522.75pt;height:28.45pt;z-index:25166752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" filled="f" stroked="f">
                <v:stroke o:forcedash="t"/>
                <v:textbox inset=",0,,0">
                  <w:txbxContent>
                    <w:p w14:paraId="3E92C60A" w14:textId="77777777" w:rsidR="00A408BB" w:rsidRPr="0040105F" w:rsidRDefault="00A408BB" w:rsidP="00B57E70">
                      <w:pPr>
                        <w:pStyle w:val="af8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40105F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526" behindDoc="0" locked="0" layoutInCell="1" allowOverlap="1" wp14:anchorId="361EA318" wp14:editId="50639F11">
                <wp:simplePos x="0" y="0"/>
                <wp:positionH relativeFrom="page">
                  <wp:posOffset>5016500</wp:posOffset>
                </wp:positionH>
                <wp:positionV relativeFrom="page">
                  <wp:posOffset>1679575</wp:posOffset>
                </wp:positionV>
                <wp:extent cx="2011680" cy="1848485"/>
                <wp:effectExtent l="0" t="0" r="20320" b="5715"/>
                <wp:wrapTight wrapText="bothSides">
                  <wp:wrapPolygon edited="0">
                    <wp:start x="0" y="0"/>
                    <wp:lineTo x="0" y="21370"/>
                    <wp:lineTo x="21545" y="21370"/>
                    <wp:lineTo x="21545" y="0"/>
                    <wp:lineTo x="0" y="0"/>
                  </wp:wrapPolygon>
                </wp:wrapTight>
                <wp:docPr id="10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1848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linkedTxbx id="44" seq="1"/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118" o:spid="_x0000_s1080" type="#_x0000_t202" style="position:absolute;margin-left:395pt;margin-top:132.25pt;width:158.4pt;height:145.55pt;z-index:25166752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" mv:complextextbox="1" filled="f" stroked="f">
                <v:stroke o:forcedash="t"/>
                <v:textbox inset="0,0,0,0">
                  <w:txbxContent/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525" behindDoc="0" locked="0" layoutInCell="1" allowOverlap="1" wp14:anchorId="18DA36BB" wp14:editId="06725876">
                <wp:simplePos x="0" y="0"/>
                <wp:positionH relativeFrom="page">
                  <wp:posOffset>2730500</wp:posOffset>
                </wp:positionH>
                <wp:positionV relativeFrom="page">
                  <wp:posOffset>1679575</wp:posOffset>
                </wp:positionV>
                <wp:extent cx="2011680" cy="1848485"/>
                <wp:effectExtent l="0" t="0" r="20320" b="5715"/>
                <wp:wrapTight wrapText="bothSides">
                  <wp:wrapPolygon edited="0">
                    <wp:start x="0" y="0"/>
                    <wp:lineTo x="0" y="21370"/>
                    <wp:lineTo x="21545" y="21370"/>
                    <wp:lineTo x="21545" y="0"/>
                    <wp:lineTo x="0" y="0"/>
                  </wp:wrapPolygon>
                </wp:wrapTight>
                <wp:docPr id="472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1848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 id="44">
                        <w:txbxContent>
                          <w:p w14:paraId="4741A6C7" w14:textId="77777777" w:rsidR="00A408BB" w:rsidRPr="0040105F" w:rsidRDefault="00A408BB" w:rsidP="00B57E70">
                            <w:pPr>
                              <w:pStyle w:val="af0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40105F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をクリックします。テキストやオブジェクトのハイパーリンクを設定するには、テキストまたはオブジェクトを選択し、[挿入] メニューの [ハイパーリンク] をクリックします。編集が終わったら、このノート部分を削除して、最終的な HTML ファイルのサイズが小さくなるようにします。&gt;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117" o:spid="_x0000_s1081" type="#_x0000_t202" style="position:absolute;margin-left:215pt;margin-top:132.25pt;width:158.4pt;height:145.55pt;z-index:25166752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" mv:complextextbox="1" filled="f" stroked="f">
                <v:stroke o:forcedash="t"/>
                <v:textbox style="mso-next-textbox:#Text Box 118" inset="0,0,0,0">
                  <w:txbxContent>
                    <w:p w14:paraId="4741A6C7" w14:textId="77777777" w:rsidR="00A408BB" w:rsidRPr="0040105F" w:rsidRDefault="00A408BB" w:rsidP="00B57E70">
                      <w:pPr>
                        <w:pStyle w:val="af0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40105F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をクリックします。テキストやオブジェクトのハイパーリンクを設定するには、テキストまたはオブジェクトを選択し、[挿入] メニューの [ハイパーリンク] をクリックします。編集が終わったら、このノート部分を削除して、最終的な HTML ファイルのサイズが小さくなるようにします。&gt;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0C681F">
        <w:rPr>
          <w:noProof/>
        </w:rPr>
        <w:drawing>
          <wp:anchor distT="0" distB="0" distL="118745" distR="118745" simplePos="0" relativeHeight="251667476" behindDoc="0" locked="0" layoutInCell="1" allowOverlap="1" wp14:anchorId="6BB86701" wp14:editId="1C547DC9">
            <wp:simplePos x="5486400" y="8229600"/>
            <wp:positionH relativeFrom="page">
              <wp:posOffset>576580</wp:posOffset>
            </wp:positionH>
            <wp:positionV relativeFrom="page">
              <wp:posOffset>605790</wp:posOffset>
            </wp:positionV>
            <wp:extent cx="1913890" cy="2926080"/>
            <wp:effectExtent l="25400" t="25400" r="16510" b="20320"/>
            <wp:wrapTight wrapText="bothSides">
              <wp:wrapPolygon edited="0">
                <wp:start x="1433" y="-188"/>
                <wp:lineTo x="-287" y="938"/>
                <wp:lineTo x="-287" y="21000"/>
                <wp:lineTo x="2007" y="21750"/>
                <wp:lineTo x="2293" y="21750"/>
                <wp:lineTo x="18920" y="21750"/>
                <wp:lineTo x="19493" y="21750"/>
                <wp:lineTo x="21500" y="21000"/>
                <wp:lineTo x="21500" y="20813"/>
                <wp:lineTo x="21786" y="19875"/>
                <wp:lineTo x="21786" y="750"/>
                <wp:lineTo x="19780" y="-188"/>
                <wp:lineTo x="1433" y="-188"/>
              </wp:wrapPolygon>
            </wp:wrapTight>
            <wp:docPr id="705" name="Placeholder" descr="::thrill piccs:RF2471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::thrill piccs:RF247153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4066" t="3721" r="4934" b="3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926080"/>
                    </a:xfrm>
                    <a:prstGeom prst="roundRect">
                      <a:avLst/>
                    </a:prstGeom>
                    <a:noFill/>
                    <a:ln w="19050" cap="flat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anchor>
        </w:drawing>
      </w:r>
    </w:p>
    <w:sectPr w:rsidR="00B57E70" w:rsidSect="00B57E70">
      <w:headerReference w:type="first" r:id="rId25"/>
      <w:footerReference w:type="first" r:id="rId26"/>
      <w:pgSz w:w="11899" w:h="16838"/>
      <w:pgMar w:top="720" w:right="720" w:bottom="822" w:left="720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853194" w14:textId="77777777" w:rsidR="00A2616A" w:rsidRDefault="00A2616A">
      <w:pPr>
        <w:spacing w:line="240" w:lineRule="auto"/>
      </w:pPr>
      <w:r>
        <w:separator/>
      </w:r>
    </w:p>
  </w:endnote>
  <w:endnote w:type="continuationSeparator" w:id="0">
    <w:p w14:paraId="69BE60FB" w14:textId="77777777" w:rsidR="00A2616A" w:rsidRDefault="00A261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ヒラギノ角ゴ Pro W3">
    <w:panose1 w:val="020B0300000000000000"/>
    <w:charset w:val="80"/>
    <w:family w:val="swiss"/>
    <w:pitch w:val="variable"/>
    <w:sig w:usb0="E00002FF" w:usb1="7AC7FFFF" w:usb2="00000012" w:usb3="00000000" w:csb0="0002000D" w:csb1="00000000"/>
  </w:font>
  <w:font w:name="ヒラギノ角ゴ Pro W6">
    <w:panose1 w:val="020B0600000000000000"/>
    <w:charset w:val="80"/>
    <w:family w:val="swiss"/>
    <w:pitch w:val="variable"/>
    <w:sig w:usb0="E00002FF" w:usb1="7AC7FFFF" w:usb2="00000012" w:usb3="00000000" w:csb0="0002000D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ヒラギノ丸ゴ Pro W4">
    <w:panose1 w:val="020F0400000000000000"/>
    <w:charset w:val="80"/>
    <w:family w:val="swiss"/>
    <w:pitch w:val="variable"/>
    <w:sig w:usb0="E00002FF" w:usb1="7AC7FFFF" w:usb2="00000012" w:usb3="00000000" w:csb0="0002000D" w:csb1="00000000"/>
  </w:font>
  <w:font w:name="ＭＳ Ｐゴシック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4E459" w14:textId="77777777" w:rsidR="00A408BB" w:rsidRDefault="00A408B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5DAC9F" w14:textId="77777777" w:rsidR="00A2616A" w:rsidRDefault="00A2616A">
      <w:pPr>
        <w:spacing w:line="240" w:lineRule="auto"/>
      </w:pPr>
      <w:r>
        <w:separator/>
      </w:r>
    </w:p>
  </w:footnote>
  <w:footnote w:type="continuationSeparator" w:id="0">
    <w:p w14:paraId="5C6F93C8" w14:textId="77777777" w:rsidR="00A2616A" w:rsidRDefault="00A2616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E0914" w14:textId="77777777" w:rsidR="00A408BB" w:rsidRDefault="00A408BB" w:rsidP="00B57E70">
    <w:pPr>
      <w:pStyle w:val="a3"/>
      <w:framePr w:wrap="around" w:vAnchor="text" w:hAnchor="margin" w:xAlign="right" w:y="1"/>
      <w:rPr>
        <w:rStyle w:val="a7"/>
        <w:rFonts w:asciiTheme="minorHAnsi" w:eastAsia="ヒラギノ角ゴ Pro W3" w:hAnsiTheme="minorHAnsi" w:cstheme="minorBidi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239EFF03" w14:textId="77777777" w:rsidR="00A408BB" w:rsidRDefault="00A408BB" w:rsidP="00B57E70">
    <w:pPr>
      <w:pStyle w:val="a3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58498" w14:textId="77777777" w:rsidR="00A408BB" w:rsidRDefault="00A408BB" w:rsidP="00B57E70">
    <w:pPr>
      <w:pStyle w:val="a3"/>
      <w:ind w:right="360"/>
    </w:pPr>
    <w:r>
      <w:rPr>
        <w:noProof/>
      </w:rPr>
      <w:drawing>
        <wp:anchor distT="0" distB="0" distL="114300" distR="114300" simplePos="0" relativeHeight="251661312" behindDoc="1" locked="0" layoutInCell="0" allowOverlap="1" wp14:anchorId="3402A31F" wp14:editId="6438B3C7">
          <wp:simplePos x="0" y="0"/>
          <wp:positionH relativeFrom="page">
            <wp:posOffset>4191000</wp:posOffset>
          </wp:positionH>
          <wp:positionV relativeFrom="page">
            <wp:posOffset>457200</wp:posOffset>
          </wp:positionV>
          <wp:extent cx="2819400" cy="431800"/>
          <wp:effectExtent l="0" t="0" r="0" b="0"/>
          <wp:wrapNone/>
          <wp:docPr id="8" name="Picture 5" descr=":Assets:Flakes-RunningCroppe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:Assets:Flakes-RunningCropped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19400" cy="4318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5" behindDoc="1" locked="0" layoutInCell="1" allowOverlap="1" wp14:anchorId="6E55B920" wp14:editId="69ABE6AD">
              <wp:simplePos x="0" y="0"/>
              <wp:positionH relativeFrom="page">
                <wp:posOffset>457200</wp:posOffset>
              </wp:positionH>
              <wp:positionV relativeFrom="page">
                <wp:posOffset>457200</wp:posOffset>
              </wp:positionV>
              <wp:extent cx="6659880" cy="457200"/>
              <wp:effectExtent l="0" t="0" r="0" b="0"/>
              <wp:wrapTight wrapText="bothSides">
                <wp:wrapPolygon edited="0">
                  <wp:start x="0" y="0"/>
                  <wp:lineTo x="0" y="20400"/>
                  <wp:lineTo x="21501" y="20400"/>
                  <wp:lineTo x="21501" y="0"/>
                  <wp:lineTo x="0" y="0"/>
                </wp:wrapPolygon>
              </wp:wrapTight>
              <wp:docPr id="5" name="AutoShap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457200"/>
                      </a:xfrm>
                      <a:prstGeom prst="roundRect">
                        <a:avLst>
                          <a:gd name="adj" fmla="val 30417"/>
                        </a:avLst>
                      </a:prstGeom>
                      <a:gradFill rotWithShape="0">
                        <a:gsLst>
                          <a:gs pos="0">
                            <a:schemeClr val="tx2">
                              <a:lumMod val="100000"/>
                              <a:lumOff val="0"/>
                            </a:schemeClr>
                          </a:gs>
                          <a:gs pos="100000">
                            <a:schemeClr val="bg2">
                              <a:lumMod val="100000"/>
                              <a:lumOff val="0"/>
                            </a:schemeClr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19050">
                            <a:solidFill>
                              <a:srgbClr val="4A7EBB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effectLst>
                              <a:outerShdw blurRad="38100" dist="25400" dir="5400000" algn="ctr" rotWithShape="0">
                                <a:srgbClr val="00000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  <a:ext uri="{FAA26D3D-D897-4be2-8F04-BA451C77F1D7}">
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</a:ext>
                      </a:extLst>
                    </wps:spPr>
                    <wps:txbx>
                      <w:txbxContent>
                        <w:p w14:paraId="66A284EB" w14:textId="77777777" w:rsidR="00A408BB" w:rsidRPr="00A220BB" w:rsidRDefault="00A408BB" w:rsidP="00B57E70">
                          <w:pPr>
                            <w:pStyle w:val="a3"/>
                            <w:rPr>
                              <w:rFonts w:ascii="ヒラギノ丸ゴ Pro W4" w:eastAsia="ヒラギノ丸ゴ Pro W4" w:hAnsi="ヒラギノ丸ゴ Pro W4"/>
                            </w:rPr>
                          </w:pPr>
                          <w:r w:rsidRPr="00A220BB">
                            <w:rPr>
                              <w:rFonts w:ascii="ヒラギノ丸ゴ Pro W4" w:eastAsia="ヒラギノ丸ゴ Pro W4" w:hAnsi="ヒラギノ丸ゴ Pro W4" w:hint="eastAsia"/>
                            </w:rPr>
                            <w:t>第 [#] 版: 発行日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6E55B920" id="AutoShape 12" o:spid="_x0000_s1082" style="position:absolute;margin-left:36pt;margin-top:36pt;width:524.4pt;height:36pt;z-index:-25165619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arcsize="19934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" fillcolor="#3689cf [3215]" stroked="f">
              <v:fill color2="#92c9f0 [3214]" angle="90" focus="100%" type="gradient"/>
              <v:textbox inset=",7.2pt,,7.2pt">
                <w:txbxContent>
                  <w:p w14:paraId="66A284EB" w14:textId="77777777" w:rsidR="00A408BB" w:rsidRPr="00A220BB" w:rsidRDefault="00A408BB" w:rsidP="00B57E70">
                    <w:pPr>
                      <w:pStyle w:val="a3"/>
                      <w:rPr>
                        <w:rFonts w:ascii="ヒラギノ丸ゴ Pro W4" w:eastAsia="ヒラギノ丸ゴ Pro W4" w:hAnsi="ヒラギノ丸ゴ Pro W4"/>
                      </w:rPr>
                    </w:pPr>
                    <w:r w:rsidRPr="00A220BB">
                      <w:rPr>
                        <w:rFonts w:ascii="ヒラギノ丸ゴ Pro W4" w:eastAsia="ヒラギノ丸ゴ Pro W4" w:hAnsi="ヒラギノ丸ゴ Pro W4" w:hint="eastAsia"/>
                      </w:rPr>
                      <w:t>第 [#] 版: 発行日</w:t>
                    </w:r>
                  </w:p>
                </w:txbxContent>
              </v:textbox>
              <w10:wrap type="tight" anchorx="page" anchory="page"/>
            </v:round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BBBDF" w14:textId="77777777" w:rsidR="00A408BB" w:rsidRDefault="00A408BB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7" behindDoc="1" locked="0" layoutInCell="1" allowOverlap="1" wp14:anchorId="02BD63FA" wp14:editId="36B11B3A">
              <wp:simplePos x="0" y="0"/>
              <wp:positionH relativeFrom="page">
                <wp:posOffset>457200</wp:posOffset>
              </wp:positionH>
              <wp:positionV relativeFrom="page">
                <wp:posOffset>457200</wp:posOffset>
              </wp:positionV>
              <wp:extent cx="6642100" cy="1510496"/>
              <wp:effectExtent l="0" t="0" r="12700" b="0"/>
              <wp:wrapTight wrapText="bothSides">
                <wp:wrapPolygon edited="0">
                  <wp:start x="165" y="0"/>
                  <wp:lineTo x="0" y="727"/>
                  <wp:lineTo x="0" y="20347"/>
                  <wp:lineTo x="165" y="21073"/>
                  <wp:lineTo x="21393" y="21073"/>
                  <wp:lineTo x="21559" y="20347"/>
                  <wp:lineTo x="21559" y="727"/>
                  <wp:lineTo x="21393" y="0"/>
                  <wp:lineTo x="165" y="0"/>
                </wp:wrapPolygon>
              </wp:wrapTight>
              <wp:docPr id="1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2100" cy="1510496"/>
                        <a:chOff x="720" y="720"/>
                        <a:chExt cx="10800" cy="2520"/>
                      </a:xfrm>
                    </wpg:grpSpPr>
                    <wps:wsp>
                      <wps:cNvPr id="2" name="AutoShape 1"/>
                      <wps:cNvSpPr>
                        <a:spLocks noChangeArrowheads="1"/>
                      </wps:cNvSpPr>
                      <wps:spPr bwMode="auto">
                        <a:xfrm>
                          <a:off x="720" y="720"/>
                          <a:ext cx="10800" cy="2520"/>
                        </a:xfrm>
                        <a:prstGeom prst="roundRect">
                          <a:avLst>
                            <a:gd name="adj" fmla="val 13162"/>
                          </a:avLst>
                        </a:prstGeom>
                        <a:gradFill rotWithShape="0">
                          <a:gsLst>
                            <a:gs pos="0">
                              <a:schemeClr val="tx2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bg2">
                                <a:lumMod val="100000"/>
                                <a:lumOff val="0"/>
                              </a:schemeClr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19050">
                              <a:solidFill>
                                <a:srgbClr val="4A7EBB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>
                                <a:outerShdw blurRad="38100" dist="25400" dir="5400000" algn="ctr" rotWithShape="0">
                                  <a:srgbClr val="000000">
                                    <a:alpha val="35001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" name="Picture 2" descr=":Assets:Flakes-CoverCropped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907" y="720"/>
                          <a:ext cx="5493" cy="252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group id="Group 7" o:spid="_x0000_s1026" style="position:absolute;left:0;text-align:left;margin-left:36pt;margin-top:36pt;width:523pt;height:118.95pt;z-index:-251656193;mso-position-horizontal-relative:page;mso-position-vertical-relative:page" coordorigin="720,720" coordsize="10800,252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">
              <v:roundrect id="AutoShape 1" o:spid="_x0000_s1027" style="position:absolute;left:720;top:720;width:10800;height:2520;visibility:visible;mso-wrap-style:square;v-text-anchor:top" arcsize="8626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gUDrvwAA&#10;ANoAAAAPAAAAZHJzL2Rvd25yZXYueG1sRI9Bi8IwFITvC/6H8IS9aWoPy1KNIqLo3rrVH/BInm2x&#10;eSlJrPXfbwRhj8PMfMOsNqPtxEA+tI4VLOYZCGLtTMu1gsv5MPsGESKywc4xKXhSgM168rHCwrgH&#10;/9JQxVokCIcCFTQx9oWUQTdkMcxdT5y8q/MWY5K+lsbjI8FtJ/Ms+5IWW04LDfa0a0jfqrtNu7tD&#10;mUjV/UfvdT4cb2Vd+lKpz+m4XYKINMb/8Lt9MgpyeF1JN0Cu/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CqBQOu/AAAA2gAAAA8AAAAAAAAAAAAAAAAAlwIAAGRycy9kb3ducmV2&#10;LnhtbFBLBQYAAAAABAAEAPUAAACDAwAAAAA=&#10;" fillcolor="#3689cf [3215]" stroked="f" strokecolor="#4a7ebb" strokeweight="1.5pt">
                <v:fill color2="#92c9f0 [3214]" angle="-90" focus="100%" type="gradient"/>
                <v:shadow opacity="22938f" mv:blur="38100f" offset="0,2pt"/>
                <v:textbox inset=",7.2pt,,7.2pt"/>
              </v:round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28" type="#_x0000_t75" alt=":Assets:Flakes-CoverCropped.png" style="position:absolute;left:5907;top:720;width:5493;height:25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n1&#10;lwHEAAAA2gAAAA8AAABkcnMvZG93bnJldi54bWxEj0FrwkAUhO8F/8PyCt7qplJCSV1FlIJQPTTp&#10;ocdn9rmJZt+G7DaJ/nq3UOhxmJlvmMVqtI3oqfO1YwXPswQEcel0zUbBV/H+9ArCB2SNjWNScCUP&#10;q+XkYYGZdgN/Up8HIyKEfYYKqhDaTEpfVmTRz1xLHL2T6yyGKDsjdYdDhNtGzpMklRZrjgsVtrSp&#10;qLzkP1aBOdvvzeDxdkyLj8N+Oze7S2OUmj6O6zcQgcbwH/5r77SCF/i9Em+AXN4B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Kn1lwHEAAAA2gAAAA8AAAAAAAAAAAAAAAAAnAIA&#10;AGRycy9kb3ducmV2LnhtbFBLBQYAAAAABAAEAPcAAACNAwAAAAA=&#10;">
                <v:imagedata r:id="rId2" o:title="Flakes-CoverCropped.png"/>
              </v:shape>
              <w10:wrap type="tight"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572A8" w14:textId="77777777" w:rsidR="00A408BB" w:rsidRDefault="00A408B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70D3E66E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5.1pt;height:15.1pt" o:bullet="t">
        <v:imagedata r:id="rId1" o:title="Word Work File L_2"/>
      </v:shape>
    </w:pict>
  </w:numPicBullet>
  <w:abstractNum w:abstractNumId="0" w15:restartNumberingAfterBreak="0">
    <w:nsid w:val="FFFFFF1D"/>
    <w:multiLevelType w:val="multilevel"/>
    <w:tmpl w:val="AE6A8D8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F8C4FA7"/>
    <w:multiLevelType w:val="hybridMultilevel"/>
    <w:tmpl w:val="F79CB618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38089914">
    <w:abstractNumId w:val="0"/>
  </w:num>
  <w:num w:numId="2" w16cid:durableId="15972088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5"/>
  <w:removePersonalInformation/>
  <w:removeDateAndTime/>
  <w:embedSystemFonts/>
  <w:bordersDoNotSurroundHeader/>
  <w:bordersDoNotSurroundFooter/>
  <w:proofState w:spelling="clean" w:grammar="dirty"/>
  <w:attachedTemplate r:id="rId1"/>
  <w:defaultTabStop w:val="720"/>
  <w:drawingGridHorizontalSpacing w:val="120"/>
  <w:drawingGridVerticalSpacing w:val="171"/>
  <w:displayHorizontalDrawingGridEvery w:val="0"/>
  <w:displayVerticalDrawingGridEvery w:val="0"/>
  <w:characterSpacingControl w:val="doNotCompress"/>
  <w:strictFirstAndLastChars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PubVPasteboard_" w:val="1"/>
    <w:docVar w:name="OpenInPublishingView" w:val="0"/>
    <w:docVar w:name="ShowStaticGuides" w:val="0"/>
  </w:docVars>
  <w:rsids>
    <w:rsidRoot w:val="006966F3"/>
    <w:rsid w:val="000B396A"/>
    <w:rsid w:val="000C2986"/>
    <w:rsid w:val="000C681F"/>
    <w:rsid w:val="000E3DE0"/>
    <w:rsid w:val="002D00C2"/>
    <w:rsid w:val="002E60AF"/>
    <w:rsid w:val="00360145"/>
    <w:rsid w:val="00390DAE"/>
    <w:rsid w:val="00397303"/>
    <w:rsid w:val="003A6351"/>
    <w:rsid w:val="003C59EE"/>
    <w:rsid w:val="003D0D2F"/>
    <w:rsid w:val="003F1872"/>
    <w:rsid w:val="00492533"/>
    <w:rsid w:val="00506970"/>
    <w:rsid w:val="005C147B"/>
    <w:rsid w:val="00610EC3"/>
    <w:rsid w:val="00684C39"/>
    <w:rsid w:val="006966F3"/>
    <w:rsid w:val="00735173"/>
    <w:rsid w:val="00775F26"/>
    <w:rsid w:val="00790D10"/>
    <w:rsid w:val="00823773"/>
    <w:rsid w:val="00860FE3"/>
    <w:rsid w:val="008E67A6"/>
    <w:rsid w:val="008E7E08"/>
    <w:rsid w:val="00904452"/>
    <w:rsid w:val="00991DDB"/>
    <w:rsid w:val="009A3CE6"/>
    <w:rsid w:val="00A2616A"/>
    <w:rsid w:val="00A408BB"/>
    <w:rsid w:val="00AE6279"/>
    <w:rsid w:val="00B57E70"/>
    <w:rsid w:val="00B73A1E"/>
    <w:rsid w:val="00EE2099"/>
    <w:rsid w:val="00F2381C"/>
    <w:rsid w:val="00F56014"/>
    <w:rsid w:val="00FF588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0640C0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heading 5" w:semiHidden="1" w:uiPriority="9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71E4D"/>
    <w:pPr>
      <w:spacing w:line="160" w:lineRule="atLeast"/>
    </w:pPr>
    <w:rPr>
      <w:rFonts w:eastAsia="ヒラギノ角ゴ Pro W3"/>
      <w:lang w:eastAsia="ja-JP"/>
    </w:rPr>
  </w:style>
  <w:style w:type="paragraph" w:styleId="1">
    <w:name w:val="heading 1"/>
    <w:basedOn w:val="a"/>
    <w:next w:val="a"/>
    <w:link w:val="10"/>
    <w:uiPriority w:val="9"/>
    <w:qFormat/>
    <w:rsid w:val="00651D3B"/>
    <w:pPr>
      <w:jc w:val="center"/>
      <w:outlineLvl w:val="0"/>
    </w:pPr>
    <w:rPr>
      <w:rFonts w:asciiTheme="majorHAnsi" w:eastAsia="ヒラギノ角ゴ Pro W6" w:hAnsiTheme="majorHAnsi" w:cstheme="majorBidi"/>
      <w:bCs/>
      <w:color w:val="C81805" w:themeColor="accent2"/>
      <w:sz w:val="4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1E4D"/>
    <w:pPr>
      <w:spacing w:line="80" w:lineRule="atLeast"/>
      <w:outlineLvl w:val="1"/>
    </w:pPr>
    <w:rPr>
      <w:bCs/>
      <w:color w:val="262626" w:themeColor="text1" w:themeTint="D9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C3A07"/>
    <w:pPr>
      <w:outlineLvl w:val="2"/>
    </w:pPr>
    <w:rPr>
      <w:bCs/>
      <w:color w:val="C81805" w:themeColor="accent2"/>
      <w:sz w:val="2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447E7"/>
    <w:pPr>
      <w:outlineLvl w:val="3"/>
    </w:pPr>
    <w:rPr>
      <w:rFonts w:ascii="Impact" w:eastAsia="ヒラギノ角ゴ Pro W6" w:hAnsi="Impact" w:cs="Impact"/>
      <w:bCs/>
      <w:iCs/>
      <w:color w:val="FFFFFF" w:themeColor="background1"/>
      <w:sz w:val="48"/>
    </w:rPr>
  </w:style>
  <w:style w:type="paragraph" w:styleId="5">
    <w:name w:val="heading 5"/>
    <w:basedOn w:val="a"/>
    <w:next w:val="a"/>
    <w:link w:val="50"/>
    <w:uiPriority w:val="9"/>
    <w:unhideWhenUsed/>
    <w:qFormat/>
    <w:rsid w:val="00B71E4D"/>
    <w:pPr>
      <w:spacing w:line="0" w:lineRule="atLeast"/>
      <w:outlineLvl w:val="4"/>
    </w:pPr>
    <w:rPr>
      <w:rFonts w:eastAsia="ヒラギノ角ゴ Pro W6"/>
      <w:color w:val="FFFFFF" w:themeColor="background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0563A1"/>
    <w:rPr>
      <w:rFonts w:asciiTheme="majorHAnsi" w:eastAsia="ヒラギノ角ゴ Pro W6" w:hAnsiTheme="majorHAnsi" w:cstheme="majorBidi"/>
      <w:color w:val="FFFFFF" w:themeColor="background1"/>
    </w:rPr>
  </w:style>
  <w:style w:type="character" w:customStyle="1" w:styleId="a4">
    <w:name w:val="ヘッダー (文字)"/>
    <w:basedOn w:val="a0"/>
    <w:link w:val="a3"/>
    <w:uiPriority w:val="99"/>
    <w:semiHidden/>
    <w:rsid w:val="000563A1"/>
    <w:rPr>
      <w:rFonts w:asciiTheme="majorHAnsi" w:eastAsia="ヒラギノ角ゴ Pro W6" w:hAnsiTheme="majorHAnsi" w:cstheme="majorBidi"/>
      <w:color w:val="FFFFFF" w:themeColor="background1"/>
      <w:lang w:eastAsia="ja-JP"/>
    </w:rPr>
  </w:style>
  <w:style w:type="paragraph" w:styleId="a5">
    <w:name w:val="footer"/>
    <w:basedOn w:val="a"/>
    <w:link w:val="a6"/>
    <w:uiPriority w:val="99"/>
    <w:unhideWhenUsed/>
    <w:rsid w:val="003B2E62"/>
    <w:pPr>
      <w:tabs>
        <w:tab w:val="center" w:pos="4320"/>
        <w:tab w:val="right" w:pos="8640"/>
      </w:tabs>
    </w:pPr>
  </w:style>
  <w:style w:type="character" w:customStyle="1" w:styleId="a6">
    <w:name w:val="フッター (文字)"/>
    <w:basedOn w:val="a0"/>
    <w:link w:val="a5"/>
    <w:uiPriority w:val="99"/>
    <w:rsid w:val="003B2E62"/>
  </w:style>
  <w:style w:type="character" w:styleId="a7">
    <w:name w:val="page number"/>
    <w:basedOn w:val="a0"/>
    <w:uiPriority w:val="99"/>
    <w:semiHidden/>
    <w:unhideWhenUsed/>
    <w:rsid w:val="00BE2DD6"/>
    <w:rPr>
      <w:color w:val="3689CF" w:themeColor="text2"/>
      <w:sz w:val="20"/>
    </w:rPr>
  </w:style>
  <w:style w:type="paragraph" w:styleId="a8">
    <w:name w:val="Subtitle"/>
    <w:basedOn w:val="a"/>
    <w:next w:val="a"/>
    <w:link w:val="a9"/>
    <w:uiPriority w:val="11"/>
    <w:qFormat/>
    <w:rsid w:val="00C4232F"/>
    <w:pPr>
      <w:numPr>
        <w:ilvl w:val="1"/>
      </w:numPr>
    </w:pPr>
    <w:rPr>
      <w:rFonts w:asciiTheme="majorHAnsi" w:hAnsiTheme="majorHAnsi" w:cstheme="majorBidi"/>
      <w:iCs/>
      <w:color w:val="92C9F0" w:themeColor="background2"/>
      <w:sz w:val="48"/>
    </w:rPr>
  </w:style>
  <w:style w:type="character" w:customStyle="1" w:styleId="a9">
    <w:name w:val="副題 (文字)"/>
    <w:basedOn w:val="a0"/>
    <w:link w:val="a8"/>
    <w:uiPriority w:val="11"/>
    <w:rsid w:val="00C4232F"/>
    <w:rPr>
      <w:rFonts w:asciiTheme="majorHAnsi" w:eastAsia="ヒラギノ角ゴ Pro W3" w:hAnsiTheme="majorHAnsi" w:cstheme="majorBidi"/>
      <w:iCs/>
      <w:color w:val="92C9F0" w:themeColor="background2"/>
      <w:sz w:val="48"/>
    </w:rPr>
  </w:style>
  <w:style w:type="paragraph" w:styleId="aa">
    <w:name w:val="Title"/>
    <w:basedOn w:val="a"/>
    <w:next w:val="a"/>
    <w:link w:val="ab"/>
    <w:uiPriority w:val="10"/>
    <w:qFormat/>
    <w:rsid w:val="00C4232F"/>
    <w:pPr>
      <w:spacing w:line="1480" w:lineRule="exact"/>
    </w:pPr>
    <w:rPr>
      <w:rFonts w:asciiTheme="majorHAnsi" w:eastAsia="ヒラギノ角ゴ Pro W6" w:hAnsiTheme="majorHAnsi" w:cstheme="majorBidi"/>
      <w:caps/>
      <w:color w:val="FFFFFF" w:themeColor="background1"/>
      <w:kern w:val="24"/>
      <w:sz w:val="144"/>
      <w:szCs w:val="52"/>
    </w:rPr>
  </w:style>
  <w:style w:type="character" w:customStyle="1" w:styleId="ab">
    <w:name w:val="表題 (文字)"/>
    <w:basedOn w:val="a0"/>
    <w:link w:val="aa"/>
    <w:uiPriority w:val="10"/>
    <w:rsid w:val="00C4232F"/>
    <w:rPr>
      <w:rFonts w:asciiTheme="majorHAnsi" w:eastAsia="ヒラギノ角ゴ Pro W6" w:hAnsiTheme="majorHAnsi" w:cstheme="majorBidi"/>
      <w:caps/>
      <w:color w:val="FFFFFF" w:themeColor="background1"/>
      <w:kern w:val="24"/>
      <w:sz w:val="144"/>
      <w:szCs w:val="52"/>
    </w:rPr>
  </w:style>
  <w:style w:type="paragraph" w:styleId="ac">
    <w:name w:val="Date"/>
    <w:basedOn w:val="a"/>
    <w:next w:val="a"/>
    <w:link w:val="ad"/>
    <w:uiPriority w:val="99"/>
    <w:semiHidden/>
    <w:unhideWhenUsed/>
    <w:rsid w:val="003419C5"/>
    <w:rPr>
      <w:rFonts w:asciiTheme="majorHAnsi" w:eastAsia="ヒラギノ角ゴ Pro W6" w:hAnsiTheme="majorHAnsi" w:cstheme="majorBidi"/>
      <w:color w:val="FFFFFF" w:themeColor="background1"/>
    </w:rPr>
  </w:style>
  <w:style w:type="character" w:customStyle="1" w:styleId="ad">
    <w:name w:val="日付 (文字)"/>
    <w:basedOn w:val="a0"/>
    <w:link w:val="ac"/>
    <w:uiPriority w:val="99"/>
    <w:semiHidden/>
    <w:rsid w:val="003419C5"/>
    <w:rPr>
      <w:rFonts w:asciiTheme="majorHAnsi" w:eastAsia="ヒラギノ角ゴ Pro W6" w:hAnsiTheme="majorHAnsi" w:cstheme="majorBidi"/>
      <w:color w:val="FFFFFF" w:themeColor="background1"/>
      <w:lang w:eastAsia="ja-JP"/>
    </w:rPr>
  </w:style>
  <w:style w:type="character" w:customStyle="1" w:styleId="10">
    <w:name w:val="見出し 1 (文字)"/>
    <w:basedOn w:val="a0"/>
    <w:link w:val="1"/>
    <w:uiPriority w:val="9"/>
    <w:rsid w:val="00651D3B"/>
    <w:rPr>
      <w:rFonts w:asciiTheme="majorHAnsi" w:eastAsia="ヒラギノ角ゴ Pro W6" w:hAnsiTheme="majorHAnsi" w:cstheme="majorBidi"/>
      <w:bCs/>
      <w:color w:val="C81805" w:themeColor="accent2"/>
      <w:sz w:val="48"/>
      <w:szCs w:val="32"/>
      <w:lang w:eastAsia="ja-JP"/>
    </w:rPr>
  </w:style>
  <w:style w:type="character" w:customStyle="1" w:styleId="20">
    <w:name w:val="見出し 2 (文字)"/>
    <w:basedOn w:val="a0"/>
    <w:link w:val="2"/>
    <w:uiPriority w:val="9"/>
    <w:rsid w:val="00B71E4D"/>
    <w:rPr>
      <w:rFonts w:eastAsia="ヒラギノ角ゴ Pro W3"/>
      <w:bCs/>
      <w:color w:val="262626" w:themeColor="text1" w:themeTint="D9"/>
      <w:sz w:val="28"/>
      <w:szCs w:val="26"/>
      <w:lang w:eastAsia="ja-JP"/>
    </w:rPr>
  </w:style>
  <w:style w:type="character" w:customStyle="1" w:styleId="30">
    <w:name w:val="見出し 3 (文字)"/>
    <w:basedOn w:val="a0"/>
    <w:link w:val="3"/>
    <w:uiPriority w:val="9"/>
    <w:semiHidden/>
    <w:rsid w:val="007C3A07"/>
    <w:rPr>
      <w:bCs/>
      <w:color w:val="C81805" w:themeColor="accent2"/>
      <w:sz w:val="22"/>
    </w:rPr>
  </w:style>
  <w:style w:type="character" w:customStyle="1" w:styleId="40">
    <w:name w:val="見出し 4 (文字)"/>
    <w:basedOn w:val="a0"/>
    <w:link w:val="4"/>
    <w:uiPriority w:val="9"/>
    <w:semiHidden/>
    <w:rsid w:val="005447E7"/>
    <w:rPr>
      <w:rFonts w:ascii="Impact" w:eastAsia="ヒラギノ角ゴ Pro W6" w:hAnsi="Impact" w:cs="Impact"/>
      <w:bCs/>
      <w:iCs/>
      <w:color w:val="FFFFFF" w:themeColor="background1"/>
      <w:sz w:val="48"/>
      <w:lang w:eastAsia="ja-JP"/>
    </w:rPr>
  </w:style>
  <w:style w:type="character" w:customStyle="1" w:styleId="50">
    <w:name w:val="見出し 5 (文字)"/>
    <w:basedOn w:val="a0"/>
    <w:link w:val="5"/>
    <w:uiPriority w:val="9"/>
    <w:rsid w:val="00B71E4D"/>
    <w:rPr>
      <w:rFonts w:eastAsia="ヒラギノ角ゴ Pro W6"/>
      <w:color w:val="FFFFFF" w:themeColor="background1"/>
      <w:sz w:val="28"/>
      <w:lang w:eastAsia="ja-JP"/>
    </w:rPr>
  </w:style>
  <w:style w:type="paragraph" w:styleId="ae">
    <w:name w:val="Body Text"/>
    <w:basedOn w:val="a"/>
    <w:link w:val="af"/>
    <w:uiPriority w:val="99"/>
    <w:unhideWhenUsed/>
    <w:rsid w:val="00B71E4D"/>
    <w:pPr>
      <w:spacing w:after="220" w:line="0" w:lineRule="atLeast"/>
    </w:pPr>
    <w:rPr>
      <w:color w:val="262626" w:themeColor="text1" w:themeTint="D9"/>
      <w:sz w:val="22"/>
    </w:rPr>
  </w:style>
  <w:style w:type="character" w:customStyle="1" w:styleId="af">
    <w:name w:val="本文 (文字)"/>
    <w:basedOn w:val="a0"/>
    <w:link w:val="ae"/>
    <w:uiPriority w:val="99"/>
    <w:rsid w:val="00B71E4D"/>
    <w:rPr>
      <w:rFonts w:eastAsia="ヒラギノ角ゴ Pro W3"/>
      <w:color w:val="262626" w:themeColor="text1" w:themeTint="D9"/>
      <w:sz w:val="22"/>
      <w:lang w:eastAsia="ja-JP"/>
    </w:rPr>
  </w:style>
  <w:style w:type="paragraph" w:styleId="af0">
    <w:name w:val="Block Text"/>
    <w:basedOn w:val="a"/>
    <w:unhideWhenUsed/>
    <w:rsid w:val="00B71E4D"/>
    <w:pPr>
      <w:spacing w:after="120" w:line="0" w:lineRule="atLeast"/>
    </w:pPr>
    <w:rPr>
      <w:iCs/>
      <w:color w:val="FFFFFF" w:themeColor="background1"/>
      <w:sz w:val="20"/>
    </w:rPr>
  </w:style>
  <w:style w:type="character" w:customStyle="1" w:styleId="af1">
    <w:name w:val="ブロック番号 (文字)"/>
    <w:basedOn w:val="a0"/>
    <w:link w:val="af2"/>
    <w:rsid w:val="007C3A07"/>
    <w:rPr>
      <w:rFonts w:ascii="Impact" w:eastAsiaTheme="majorEastAsia" w:hAnsi="Impact" w:cs="Impact"/>
      <w:color w:val="FFFFFF" w:themeColor="background1"/>
      <w:sz w:val="48"/>
    </w:rPr>
  </w:style>
  <w:style w:type="paragraph" w:customStyle="1" w:styleId="af3">
    <w:name w:val="ボックス テキスト"/>
    <w:basedOn w:val="a"/>
    <w:qFormat/>
    <w:rsid w:val="00B71E4D"/>
    <w:pPr>
      <w:spacing w:before="40" w:line="0" w:lineRule="atLeast"/>
      <w:jc w:val="right"/>
    </w:pPr>
    <w:rPr>
      <w:color w:val="FFFFFF" w:themeColor="background1"/>
      <w:sz w:val="28"/>
    </w:rPr>
  </w:style>
  <w:style w:type="paragraph" w:customStyle="1" w:styleId="af2">
    <w:name w:val="ブロック番号"/>
    <w:basedOn w:val="a"/>
    <w:link w:val="af1"/>
    <w:qFormat/>
    <w:rsid w:val="007C3A07"/>
    <w:pPr>
      <w:jc w:val="right"/>
    </w:pPr>
    <w:rPr>
      <w:rFonts w:ascii="Impact" w:eastAsiaTheme="majorEastAsia" w:hAnsi="Impact" w:cs="Impact"/>
      <w:color w:val="FFFFFF" w:themeColor="background1"/>
      <w:sz w:val="48"/>
    </w:rPr>
  </w:style>
  <w:style w:type="paragraph" w:customStyle="1" w:styleId="af4">
    <w:name w:val="ページ"/>
    <w:basedOn w:val="a"/>
    <w:qFormat/>
    <w:rsid w:val="00084555"/>
    <w:pPr>
      <w:jc w:val="right"/>
    </w:pPr>
    <w:rPr>
      <w:color w:val="3689CF" w:themeColor="text2"/>
      <w:sz w:val="20"/>
    </w:rPr>
  </w:style>
  <w:style w:type="paragraph" w:customStyle="1" w:styleId="af5">
    <w:name w:val="住所"/>
    <w:basedOn w:val="a"/>
    <w:link w:val="af6"/>
    <w:qFormat/>
    <w:rsid w:val="0083602A"/>
    <w:rPr>
      <w:rFonts w:asciiTheme="majorHAnsi" w:hAnsiTheme="majorHAnsi" w:cstheme="majorBidi"/>
      <w:color w:val="3689CF" w:themeColor="text2"/>
      <w:sz w:val="20"/>
    </w:rPr>
  </w:style>
  <w:style w:type="paragraph" w:styleId="af7">
    <w:name w:val="caption"/>
    <w:basedOn w:val="a"/>
    <w:next w:val="a"/>
    <w:rsid w:val="00CC5199"/>
    <w:pPr>
      <w:spacing w:line="0" w:lineRule="atLeast"/>
      <w:jc w:val="both"/>
    </w:pPr>
    <w:rPr>
      <w:bCs/>
      <w:i/>
      <w:color w:val="FFFFFF" w:themeColor="background1"/>
      <w:sz w:val="18"/>
      <w:szCs w:val="18"/>
    </w:rPr>
  </w:style>
  <w:style w:type="paragraph" w:customStyle="1" w:styleId="af8">
    <w:name w:val="キャッチ コピー"/>
    <w:basedOn w:val="a"/>
    <w:qFormat/>
    <w:rsid w:val="00620ECB"/>
    <w:pPr>
      <w:jc w:val="center"/>
    </w:pPr>
    <w:rPr>
      <w:color w:val="3689CF" w:themeColor="text2"/>
      <w:sz w:val="20"/>
    </w:rPr>
  </w:style>
  <w:style w:type="character" w:customStyle="1" w:styleId="af6">
    <w:name w:val="住所 (文字)"/>
    <w:basedOn w:val="a0"/>
    <w:link w:val="af5"/>
    <w:rsid w:val="0083602A"/>
    <w:rPr>
      <w:rFonts w:asciiTheme="majorHAnsi" w:eastAsia="ヒラギノ角ゴ Pro W3" w:hAnsiTheme="majorHAnsi" w:cstheme="majorBidi"/>
      <w:color w:val="3689CF" w:themeColor="text2"/>
      <w:sz w:val="20"/>
      <w:lang w:eastAsia="ja-JP"/>
    </w:rPr>
  </w:style>
  <w:style w:type="paragraph" w:customStyle="1" w:styleId="af9">
    <w:name w:val="会社名"/>
    <w:basedOn w:val="a"/>
    <w:qFormat/>
    <w:rsid w:val="0083602A"/>
    <w:rPr>
      <w:rFonts w:asciiTheme="majorHAnsi" w:eastAsia="ヒラギノ角ゴ Pro W6" w:hAnsiTheme="majorHAnsi" w:cstheme="majorBidi"/>
      <w:color w:val="92C9F0" w:themeColor="background2"/>
      <w:sz w:val="32"/>
    </w:rPr>
  </w:style>
  <w:style w:type="paragraph" w:customStyle="1" w:styleId="afa">
    <w:name w:val="受取人"/>
    <w:basedOn w:val="a"/>
    <w:qFormat/>
    <w:rsid w:val="0083602A"/>
    <w:rPr>
      <w:rFonts w:asciiTheme="majorHAnsi" w:eastAsia="ヒラギノ角ゴ Pro W6" w:hAnsiTheme="majorHAnsi" w:cstheme="majorBidi"/>
      <w:color w:val="3689CF" w:themeColor="text2"/>
      <w:sz w:val="28"/>
    </w:rPr>
  </w:style>
  <w:style w:type="paragraph" w:customStyle="1" w:styleId="afb">
    <w:name w:val="会社名 (大)"/>
    <w:basedOn w:val="af9"/>
    <w:qFormat/>
    <w:rsid w:val="0083602A"/>
    <w:rPr>
      <w:b/>
      <w:color w:val="3689CF" w:themeColor="text2"/>
      <w:sz w:val="9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7.emf"/><Relationship Id="rId18" Type="http://schemas.openxmlformats.org/officeDocument/2006/relationships/image" Target="media/image12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header" Target="header4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Applications:Microsoft%20Office%202011:Office:Media:&#12486;&#12531;&#12501;&#12442;&#12524;&#12540;&#12488;:&#12486;&#12441;&#12469;&#12441;&#12452;&#12531;%20&#12524;&#12452;&#12450;&#12454;&#12488;&#34920;&#31034;:&#12491;&#12517;&#12540;&#12473;&#12524;&#12479;&#12540;:&#12491;&#12517;&#12540;&#12473;&#12524;&#12479;&#12540;%205.dotx" TargetMode="External"/></Relationships>
</file>

<file path=word/theme/theme1.xml><?xml version="1.0" encoding="utf-8"?>
<a:theme xmlns:a="http://schemas.openxmlformats.org/drawingml/2006/main" name="Office Theme">
  <a:themeElements>
    <a:clrScheme name="Thrill Newsletter">
      <a:dk1>
        <a:sysClr val="windowText" lastClr="000000"/>
      </a:dk1>
      <a:lt1>
        <a:sysClr val="window" lastClr="FFFFFF"/>
      </a:lt1>
      <a:dk2>
        <a:srgbClr val="3689CF"/>
      </a:dk2>
      <a:lt2>
        <a:srgbClr val="92C9F0"/>
      </a:lt2>
      <a:accent1>
        <a:srgbClr val="0D1B4C"/>
      </a:accent1>
      <a:accent2>
        <a:srgbClr val="C81805"/>
      </a:accent2>
      <a:accent3>
        <a:srgbClr val="95A1AD"/>
      </a:accent3>
      <a:accent4>
        <a:srgbClr val="FD8023"/>
      </a:accent4>
      <a:accent5>
        <a:srgbClr val="FDB323"/>
      </a:accent5>
      <a:accent6>
        <a:srgbClr val="C5E0F4"/>
      </a:accent6>
      <a:hlink>
        <a:srgbClr val="DA3828"/>
      </a:hlink>
      <a:folHlink>
        <a:srgbClr val="E09026"/>
      </a:folHlink>
    </a:clrScheme>
    <a:fontScheme name="アドバンテージ">
      <a:majorFont>
        <a:latin typeface="Rockwell"/>
        <a:ea typeface=""/>
        <a:cs typeface=""/>
        <a:font script="Jpan" typeface="ＭＳ ゴシック"/>
      </a:majorFont>
      <a:minorFont>
        <a:latin typeface="Rockwell"/>
        <a:ea typeface=""/>
        <a:cs typeface=""/>
        <a:font script="Jpan" typeface="ＭＳ ゴシック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Macintosh%20HD:Applications:Microsoft%20Office%202011:Office:Media:テンプレート:デザイン%20レイアウト表示:ニュースレター:ニュースレター%205.dotx</Template>
  <TotalTime>0</TotalTime>
  <Pages>6</Pages>
  <Words>10</Words>
  <Characters>63</Characters>
  <Application>Microsoft Office Word</Application>
  <DocSecurity>0</DocSecurity>
  <Lines>1</Lines>
  <Paragraphs>1</Paragraphs>
  <ScaleCrop>false</ScaleCrop>
  <Manager/>
  <Company/>
  <LinksUpToDate>false</LinksUpToDate>
  <CharactersWithSpaces>72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2014-12-16T00:57:00Z</dcterms:created>
  <dcterms:modified xsi:type="dcterms:W3CDTF">2022-04-16T05:21:00Z</dcterms:modified>
  <cp:category/>
</cp:coreProperties>
</file>