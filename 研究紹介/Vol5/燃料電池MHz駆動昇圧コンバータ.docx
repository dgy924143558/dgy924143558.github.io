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06F29" w14:textId="4D4442BE" w:rsidR="00B57E70" w:rsidRDefault="0097269B">
      <w:pPr>
        <w:sectPr w:rsidR="00B57E70">
          <w:headerReference w:type="even" r:id="rId7"/>
          <w:headerReference w:type="default" r:id="rId8"/>
          <w:headerReference w:type="first" r:id="rId9"/>
          <w:pgSz w:w="11899" w:h="16838"/>
          <w:pgMar w:top="720" w:right="720" w:bottom="822" w:left="720" w:header="720" w:footer="720" w:gutter="0"/>
          <w:cols w:space="720"/>
          <w:titlePg/>
          <w:docGrid w:linePitch="34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77" behindDoc="0" locked="0" layoutInCell="1" allowOverlap="1" wp14:anchorId="4AC85F47" wp14:editId="0AC2F0CC">
                <wp:simplePos x="0" y="0"/>
                <wp:positionH relativeFrom="page">
                  <wp:posOffset>2563495</wp:posOffset>
                </wp:positionH>
                <wp:positionV relativeFrom="page">
                  <wp:posOffset>1649095</wp:posOffset>
                </wp:positionV>
                <wp:extent cx="4603098" cy="319405"/>
                <wp:effectExtent l="0" t="0" r="0" b="10795"/>
                <wp:wrapTight wrapText="bothSides">
                  <wp:wrapPolygon edited="0">
                    <wp:start x="298" y="0"/>
                    <wp:lineTo x="298" y="21471"/>
                    <wp:lineTo x="21219" y="21471"/>
                    <wp:lineTo x="21278" y="0"/>
                    <wp:lineTo x="298" y="0"/>
                  </wp:wrapPolygon>
                </wp:wrapTight>
                <wp:docPr id="471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3098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DBBE45C" w14:textId="3F9D9572" w:rsidR="005D791F" w:rsidRPr="00790D10" w:rsidRDefault="005D791F" w:rsidP="00B57E70">
                            <w:pPr>
                              <w:pStyle w:val="af3"/>
                              <w:spacing w:before="0"/>
                              <w:rPr>
                                <w:rFonts w:ascii="ヒラギノ丸ゴ Pro W4" w:eastAsia="ヒラギノ丸ゴ Pro W4" w:hAnsi="ヒラギノ丸ゴ Pro W4"/>
                                <w:color w:val="auto"/>
                              </w:rPr>
                            </w:pP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三島智和</w:t>
                            </w:r>
                            <w:r w:rsidR="0097269B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・宮崎竜成</w:t>
                            </w:r>
                            <w:r w:rsidRPr="00790D10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（神戸大）</w:t>
                            </w:r>
                            <w:r w:rsidR="0097269B">
                              <w:rPr>
                                <w:rFonts w:ascii="ヒラギノ丸ゴ Pro W4" w:eastAsia="ヒラギノ丸ゴ Pro W4" w:hAnsi="ヒラギノ丸ゴ Pro W4" w:hint="eastAsia"/>
                                <w:color w:val="auto"/>
                                <w:highlight w:val="yellow"/>
                              </w:rPr>
                              <w:t>・頼慶明（台湾中興大）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C85F47" id="Rectangle 49" o:spid="_x0000_s1026" style="position:absolute;margin-left:201.85pt;margin-top:129.85pt;width:362.45pt;height:25.15pt;z-index:25166747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" filled="f" stroked="f">
                <v:textbox inset=",0,,0">
                  <w:txbxContent>
                    <w:p w14:paraId="0DBBE45C" w14:textId="3F9D9572" w:rsidR="005D791F" w:rsidRPr="00790D10" w:rsidRDefault="005D791F" w:rsidP="00B57E70">
                      <w:pPr>
                        <w:pStyle w:val="af3"/>
                        <w:spacing w:before="0"/>
                        <w:rPr>
                          <w:rFonts w:ascii="ヒラギノ丸ゴ Pro W4" w:eastAsia="ヒラギノ丸ゴ Pro W4" w:hAnsi="ヒラギノ丸ゴ Pro W4"/>
                          <w:color w:val="auto"/>
                        </w:rPr>
                      </w:pP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三島智和</w:t>
                      </w:r>
                      <w:r w:rsidR="0097269B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・宮崎竜成</w:t>
                      </w:r>
                      <w:r w:rsidRPr="00790D10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（神戸大）</w:t>
                      </w:r>
                      <w:r w:rsidR="0097269B">
                        <w:rPr>
                          <w:rFonts w:ascii="ヒラギノ丸ゴ Pro W4" w:eastAsia="ヒラギノ丸ゴ Pro W4" w:hAnsi="ヒラギノ丸ゴ Pro W4" w:hint="eastAsia"/>
                          <w:color w:val="auto"/>
                          <w:highlight w:val="yellow"/>
                        </w:rPr>
                        <w:t>・頼慶明（台湾中興大）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5E55C3" w:rsidRPr="00A355D9">
        <w:rPr>
          <w:rFonts w:ascii="ヒラギノ丸ゴ Pro W4" w:eastAsia="ヒラギノ丸ゴ Pro W4" w:hAnsi="ヒラギノ丸ゴ Pro W4"/>
          <w:noProof/>
          <w:sz w:val="36"/>
          <w:szCs w:val="36"/>
        </w:rPr>
        <w:drawing>
          <wp:anchor distT="0" distB="0" distL="114300" distR="114300" simplePos="0" relativeHeight="251698252" behindDoc="1" locked="0" layoutInCell="1" allowOverlap="1" wp14:anchorId="094586E9" wp14:editId="048B9730">
            <wp:simplePos x="0" y="0"/>
            <wp:positionH relativeFrom="column">
              <wp:posOffset>4093210</wp:posOffset>
            </wp:positionH>
            <wp:positionV relativeFrom="paragraph">
              <wp:posOffset>6017260</wp:posOffset>
            </wp:positionV>
            <wp:extent cx="2613660" cy="1549400"/>
            <wp:effectExtent l="0" t="0" r="2540" b="0"/>
            <wp:wrapTight wrapText="bothSides">
              <wp:wrapPolygon edited="0">
                <wp:start x="0" y="0"/>
                <wp:lineTo x="0" y="21423"/>
                <wp:lineTo x="21516" y="21423"/>
                <wp:lineTo x="21516" y="0"/>
                <wp:lineTo x="0" y="0"/>
              </wp:wrapPolygon>
            </wp:wrapTight>
            <wp:docPr id="10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C3" w:rsidRPr="00A355D9">
        <w:rPr>
          <w:noProof/>
        </w:rPr>
        <w:drawing>
          <wp:anchor distT="0" distB="0" distL="114300" distR="114300" simplePos="0" relativeHeight="251697228" behindDoc="1" locked="0" layoutInCell="1" allowOverlap="1" wp14:anchorId="011D236C" wp14:editId="15A73F9D">
            <wp:simplePos x="0" y="0"/>
            <wp:positionH relativeFrom="column">
              <wp:posOffset>4098290</wp:posOffset>
            </wp:positionH>
            <wp:positionV relativeFrom="paragraph">
              <wp:posOffset>4112377</wp:posOffset>
            </wp:positionV>
            <wp:extent cx="2539365" cy="1802765"/>
            <wp:effectExtent l="0" t="0" r="635" b="635"/>
            <wp:wrapTight wrapText="bothSides">
              <wp:wrapPolygon edited="0">
                <wp:start x="0" y="0"/>
                <wp:lineTo x="0" y="21455"/>
                <wp:lineTo x="21497" y="21455"/>
                <wp:lineTo x="21497" y="0"/>
                <wp:lineTo x="0" y="0"/>
              </wp:wrapPolygon>
            </wp:wrapTight>
            <wp:docPr id="2" name="図 1">
              <a:extLst xmlns:a="http://schemas.openxmlformats.org/drawingml/2006/main">
                <a:ext uri="{FF2B5EF4-FFF2-40B4-BE49-F238E27FC236}">
                  <a16:creationId xmlns:a16="http://schemas.microsoft.com/office/drawing/2014/main" id="{1D5CA279-2B32-7963-1737-8A4C7BAEA60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FF2B5EF4-FFF2-40B4-BE49-F238E27FC236}">
                          <a16:creationId xmlns:a16="http://schemas.microsoft.com/office/drawing/2014/main" id="{1D5CA279-2B32-7963-1737-8A4C7BAEA60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936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55C3" w:rsidRPr="005E55C3">
        <w:rPr>
          <w:noProof/>
        </w:rPr>
        <w:drawing>
          <wp:anchor distT="0" distB="0" distL="114300" distR="114300" simplePos="0" relativeHeight="251699276" behindDoc="1" locked="0" layoutInCell="1" allowOverlap="1" wp14:anchorId="2E89FB9B" wp14:editId="52A1AE95">
            <wp:simplePos x="0" y="0"/>
            <wp:positionH relativeFrom="column">
              <wp:posOffset>4965182</wp:posOffset>
            </wp:positionH>
            <wp:positionV relativeFrom="paragraph">
              <wp:posOffset>7913370</wp:posOffset>
            </wp:positionV>
            <wp:extent cx="1838960" cy="1281430"/>
            <wp:effectExtent l="0" t="0" r="2540" b="1270"/>
            <wp:wrapTight wrapText="bothSides">
              <wp:wrapPolygon edited="0">
                <wp:start x="0" y="0"/>
                <wp:lineTo x="0" y="21407"/>
                <wp:lineTo x="21481" y="21407"/>
                <wp:lineTo x="21481" y="0"/>
                <wp:lineTo x="0" y="0"/>
              </wp:wrapPolygon>
            </wp:wrapTight>
            <wp:docPr id="33" name="図 1">
              <a:extLst xmlns:a="http://schemas.openxmlformats.org/drawingml/2006/main">
                <a:ext uri="{FF2B5EF4-FFF2-40B4-BE49-F238E27FC236}">
                  <a16:creationId xmlns:a16="http://schemas.microsoft.com/office/drawing/2014/main" id="{BD3E69BD-6EB1-FAF6-2A93-C572249B3A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 1">
                      <a:extLst>
                        <a:ext uri="{FF2B5EF4-FFF2-40B4-BE49-F238E27FC236}">
                          <a16:creationId xmlns:a16="http://schemas.microsoft.com/office/drawing/2014/main" id="{BD3E69BD-6EB1-FAF6-2A93-C572249B3A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5D9">
        <w:rPr>
          <w:noProof/>
        </w:rPr>
        <mc:AlternateContent>
          <mc:Choice Requires="wps">
            <w:drawing>
              <wp:anchor distT="0" distB="0" distL="114300" distR="114300" simplePos="0" relativeHeight="251678796" behindDoc="0" locked="0" layoutInCell="1" allowOverlap="1" wp14:anchorId="5C2CFDD8" wp14:editId="095623FE">
                <wp:simplePos x="0" y="0"/>
                <wp:positionH relativeFrom="page">
                  <wp:posOffset>739334</wp:posOffset>
                </wp:positionH>
                <wp:positionV relativeFrom="page">
                  <wp:posOffset>8646639</wp:posOffset>
                </wp:positionV>
                <wp:extent cx="4650105" cy="1539875"/>
                <wp:effectExtent l="0" t="0" r="0" b="9525"/>
                <wp:wrapThrough wrapText="bothSides">
                  <wp:wrapPolygon edited="0">
                    <wp:start x="118" y="0"/>
                    <wp:lineTo x="118" y="21377"/>
                    <wp:lineTo x="21355" y="21377"/>
                    <wp:lineTo x="21355" y="0"/>
                    <wp:lineTo x="118" y="0"/>
                  </wp:wrapPolygon>
                </wp:wrapThrough>
                <wp:docPr id="719" name="テキスト 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50105" cy="1539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44B7CD" w14:textId="03811EAB" w:rsidR="005D791F" w:rsidRPr="00492533" w:rsidRDefault="005D791F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492533">
                              <w:rPr>
                                <w:rFonts w:hint="eastAsia"/>
                                <w:sz w:val="22"/>
                                <w:szCs w:val="22"/>
                              </w:rPr>
                              <w:t>学術論文</w:t>
                            </w:r>
                          </w:p>
                          <w:p w14:paraId="354BF58F" w14:textId="15C46580" w:rsidR="005D791F" w:rsidRPr="00492533" w:rsidRDefault="005D791F" w:rsidP="00492533">
                            <w:pPr>
                              <w:ind w:leftChars="50" w:left="528" w:hangingChars="200" w:hanging="408"/>
                              <w:jc w:val="both"/>
                              <w:rPr>
                                <w:rFonts w:eastAsia="ＭＳ 明朝" w:cs="Helvetica"/>
                                <w:sz w:val="20"/>
                                <w:szCs w:val="28"/>
                              </w:rPr>
                            </w:pPr>
                            <w:r>
                              <w:rPr>
                                <w:b/>
                                <w:sz w:val="20"/>
                                <w:u w:val="single"/>
                              </w:rPr>
                              <w:t xml:space="preserve">[1] 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宮崎竜成・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  <w:u w:val="single"/>
                              </w:rPr>
                              <w:t>三島智和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・頼慶明：「</w:t>
                            </w:r>
                            <w:r w:rsidR="005A79B9" w:rsidRPr="005A79B9">
                              <w:rPr>
                                <w:rFonts w:hAnsi="ＭＳ 明朝"/>
                                <w:sz w:val="21"/>
                                <w:szCs w:val="21"/>
                              </w:rPr>
                              <w:t>MHz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駆動電流形スナバレスソフトスイッチング</w:t>
                            </w:r>
                            <w:r w:rsidR="005A79B9" w:rsidRPr="005A79B9">
                              <w:rPr>
                                <w:rFonts w:hAnsi="ＭＳ 明朝"/>
                                <w:sz w:val="21"/>
                                <w:szCs w:val="21"/>
                              </w:rPr>
                              <w:t>DC-DC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コンバータ」，電気学会論文誌</w:t>
                            </w:r>
                            <w:r w:rsidR="005A79B9" w:rsidRPr="005A79B9">
                              <w:rPr>
                                <w:rFonts w:hAnsi="ＭＳ 明朝"/>
                                <w:sz w:val="21"/>
                                <w:szCs w:val="21"/>
                              </w:rPr>
                              <w:t>D(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産業応用部門誌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)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，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V</w:t>
                            </w:r>
                            <w:r w:rsidR="005A79B9" w:rsidRPr="005A79B9">
                              <w:rPr>
                                <w:rFonts w:hAnsi="ＭＳ 明朝"/>
                                <w:sz w:val="21"/>
                                <w:szCs w:val="21"/>
                              </w:rPr>
                              <w:t xml:space="preserve">ol42, No.1, 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p</w:t>
                            </w:r>
                            <w:r w:rsidR="005A79B9" w:rsidRPr="005A79B9">
                              <w:rPr>
                                <w:rFonts w:hAnsi="ＭＳ 明朝"/>
                                <w:sz w:val="21"/>
                                <w:szCs w:val="21"/>
                              </w:rPr>
                              <w:t>p.9-17, 2022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年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1</w:t>
                            </w:r>
                            <w:r w:rsidR="005A79B9" w:rsidRPr="005A79B9">
                              <w:rPr>
                                <w:rFonts w:hAnsi="ＭＳ 明朝" w:hint="eastAsia"/>
                                <w:sz w:val="21"/>
                                <w:szCs w:val="21"/>
                              </w:rPr>
                              <w:t>月</w:t>
                            </w:r>
                          </w:p>
                          <w:p w14:paraId="3E1850BB" w14:textId="59460482" w:rsidR="005D791F" w:rsidRPr="005A79B9" w:rsidRDefault="005D791F" w:rsidP="00492533">
                            <w:pPr>
                              <w:ind w:leftChars="50" w:left="520" w:hangingChars="200" w:hanging="400"/>
                              <w:jc w:val="both"/>
                              <w:rPr>
                                <w:rFonts w:eastAsia="ＭＳ 明朝" w:cs="Helvetica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[2] </w:t>
                            </w:r>
                            <w:r w:rsidRPr="005A79B9">
                              <w:rPr>
                                <w:b/>
                                <w:sz w:val="21"/>
                                <w:szCs w:val="21"/>
                                <w:u w:val="single"/>
                              </w:rPr>
                              <w:t>T</w:t>
                            </w:r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  <w:u w:val="single"/>
                              </w:rPr>
                              <w:t xml:space="preserve"> </w:t>
                            </w:r>
                            <w:proofErr w:type="spellStart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  <w:u w:val="single"/>
                              </w:rPr>
                              <w:t>Tomokazu</w:t>
                            </w:r>
                            <w:proofErr w:type="spellEnd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  <w:u w:val="single"/>
                              </w:rPr>
                              <w:t xml:space="preserve"> Mishima,</w:t>
                            </w:r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Ryusei</w:t>
                            </w:r>
                            <w:proofErr w:type="spellEnd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 xml:space="preserve"> Miyazaki and Ching-Ming Lai, “</w:t>
                            </w:r>
                            <w:proofErr w:type="spellStart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GaN</w:t>
                            </w:r>
                            <w:proofErr w:type="spellEnd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 xml:space="preserve">-HEMT MHz Driving Current-Fed </w:t>
                            </w:r>
                            <w:proofErr w:type="spellStart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>Snuberless</w:t>
                            </w:r>
                            <w:proofErr w:type="spellEnd"/>
                            <w:r w:rsidR="005A79B9" w:rsidRPr="005A79B9">
                              <w:rPr>
                                <w:rFonts w:ascii="Times New Roman" w:hAnsi="Times New Roman"/>
                                <w:sz w:val="21"/>
                                <w:szCs w:val="21"/>
                              </w:rPr>
                              <w:t xml:space="preserve"> ZCS High Step-Up DC-DC Converter for Fuel Cell Vehicle,” Proc. IEEE International Future Energy Conference (IFEEC) 2021, Paper ID 220108, 6 pages, Nov. 2021.</w:t>
                            </w:r>
                          </w:p>
                          <w:p w14:paraId="45DDF159" w14:textId="77777777" w:rsidR="005D791F" w:rsidRDefault="005D791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C2CFDD8" id="_x0000_t202" coordsize="21600,21600" o:spt="202" path="m,l,21600r21600,l21600,xe">
                <v:stroke joinstyle="miter"/>
                <v:path gradientshapeok="t" o:connecttype="rect"/>
              </v:shapetype>
              <v:shape id="テキスト 719" o:spid="_x0000_s1026" type="#_x0000_t202" style="position:absolute;margin-left:58.2pt;margin-top:680.85pt;width:366.15pt;height:121.25pt;z-index:2516787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" filled="f" stroked="f">
                <v:textbox>
                  <w:txbxContent>
                    <w:p w14:paraId="2644B7CD" w14:textId="03811EAB" w:rsidR="005D791F" w:rsidRPr="00492533" w:rsidRDefault="005D791F">
                      <w:pPr>
                        <w:rPr>
                          <w:sz w:val="22"/>
                          <w:szCs w:val="22"/>
                        </w:rPr>
                      </w:pPr>
                      <w:r w:rsidRPr="00492533">
                        <w:rPr>
                          <w:rFonts w:hint="eastAsia"/>
                          <w:sz w:val="22"/>
                          <w:szCs w:val="22"/>
                        </w:rPr>
                        <w:t>学術論文</w:t>
                      </w:r>
                    </w:p>
                    <w:p w14:paraId="354BF58F" w14:textId="15C46580" w:rsidR="005D791F" w:rsidRPr="00492533" w:rsidRDefault="005D791F" w:rsidP="00492533">
                      <w:pPr>
                        <w:ind w:leftChars="50" w:left="528" w:hangingChars="200" w:hanging="408"/>
                        <w:jc w:val="both"/>
                        <w:rPr>
                          <w:rFonts w:eastAsia="ＭＳ 明朝" w:cs="Helvetica"/>
                          <w:sz w:val="20"/>
                          <w:szCs w:val="28"/>
                        </w:rPr>
                      </w:pPr>
                      <w:r>
                        <w:rPr>
                          <w:b/>
                          <w:sz w:val="20"/>
                          <w:u w:val="single"/>
                        </w:rPr>
                        <w:t xml:space="preserve">[1] 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宮崎竜成・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  <w:u w:val="single"/>
                        </w:rPr>
                        <w:t>三島智和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・頼慶明：「</w:t>
                      </w:r>
                      <w:r w:rsidR="005A79B9" w:rsidRPr="005A79B9">
                        <w:rPr>
                          <w:rFonts w:hAnsi="ＭＳ 明朝"/>
                          <w:sz w:val="21"/>
                          <w:szCs w:val="21"/>
                        </w:rPr>
                        <w:t>MHz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駆動電流形スナバレスソフトスイッチング</w:t>
                      </w:r>
                      <w:r w:rsidR="005A79B9" w:rsidRPr="005A79B9">
                        <w:rPr>
                          <w:rFonts w:hAnsi="ＭＳ 明朝"/>
                          <w:sz w:val="21"/>
                          <w:szCs w:val="21"/>
                        </w:rPr>
                        <w:t>DC-DC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コンバータ」，電気学会論文誌</w:t>
                      </w:r>
                      <w:r w:rsidR="005A79B9" w:rsidRPr="005A79B9">
                        <w:rPr>
                          <w:rFonts w:hAnsi="ＭＳ 明朝"/>
                          <w:sz w:val="21"/>
                          <w:szCs w:val="21"/>
                        </w:rPr>
                        <w:t>D(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産業応用部門誌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)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，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V</w:t>
                      </w:r>
                      <w:r w:rsidR="005A79B9" w:rsidRPr="005A79B9">
                        <w:rPr>
                          <w:rFonts w:hAnsi="ＭＳ 明朝"/>
                          <w:sz w:val="21"/>
                          <w:szCs w:val="21"/>
                        </w:rPr>
                        <w:t xml:space="preserve">ol42, No.1, 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p</w:t>
                      </w:r>
                      <w:r w:rsidR="005A79B9" w:rsidRPr="005A79B9">
                        <w:rPr>
                          <w:rFonts w:hAnsi="ＭＳ 明朝"/>
                          <w:sz w:val="21"/>
                          <w:szCs w:val="21"/>
                        </w:rPr>
                        <w:t>p.9-17, 2022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年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1</w:t>
                      </w:r>
                      <w:r w:rsidR="005A79B9" w:rsidRPr="005A79B9">
                        <w:rPr>
                          <w:rFonts w:hAnsi="ＭＳ 明朝" w:hint="eastAsia"/>
                          <w:sz w:val="21"/>
                          <w:szCs w:val="21"/>
                        </w:rPr>
                        <w:t>月</w:t>
                      </w:r>
                    </w:p>
                    <w:p w14:paraId="3E1850BB" w14:textId="59460482" w:rsidR="005D791F" w:rsidRPr="005A79B9" w:rsidRDefault="005D791F" w:rsidP="00492533">
                      <w:pPr>
                        <w:ind w:leftChars="50" w:left="520" w:hangingChars="200" w:hanging="400"/>
                        <w:jc w:val="both"/>
                        <w:rPr>
                          <w:rFonts w:eastAsia="ＭＳ 明朝" w:cs="Helvetica"/>
                          <w:sz w:val="21"/>
                          <w:szCs w:val="21"/>
                        </w:rPr>
                      </w:pPr>
                      <w:r>
                        <w:rPr>
                          <w:sz w:val="20"/>
                        </w:rPr>
                        <w:t xml:space="preserve">[2] </w:t>
                      </w:r>
                      <w:r w:rsidRPr="005A79B9">
                        <w:rPr>
                          <w:b/>
                          <w:sz w:val="21"/>
                          <w:szCs w:val="21"/>
                          <w:u w:val="single"/>
                        </w:rPr>
                        <w:t>T</w:t>
                      </w:r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  <w:u w:val="single"/>
                        </w:rPr>
                        <w:t xml:space="preserve"> </w:t>
                      </w:r>
                      <w:proofErr w:type="spellStart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  <w:u w:val="single"/>
                        </w:rPr>
                        <w:t>Tomokazu</w:t>
                      </w:r>
                      <w:proofErr w:type="spellEnd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  <w:u w:val="single"/>
                        </w:rPr>
                        <w:t xml:space="preserve"> Mishima,</w:t>
                      </w:r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>Ryusei</w:t>
                      </w:r>
                      <w:proofErr w:type="spellEnd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 xml:space="preserve"> Miyazaki and Ching-Ming Lai, “</w:t>
                      </w:r>
                      <w:proofErr w:type="spellStart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>GaN</w:t>
                      </w:r>
                      <w:proofErr w:type="spellEnd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 xml:space="preserve">-HEMT MHz Driving Current-Fed </w:t>
                      </w:r>
                      <w:proofErr w:type="spellStart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>Snuberless</w:t>
                      </w:r>
                      <w:proofErr w:type="spellEnd"/>
                      <w:r w:rsidR="005A79B9" w:rsidRPr="005A79B9">
                        <w:rPr>
                          <w:rFonts w:ascii="Times New Roman" w:hAnsi="Times New Roman"/>
                          <w:sz w:val="21"/>
                          <w:szCs w:val="21"/>
                        </w:rPr>
                        <w:t xml:space="preserve"> ZCS High Step-Up DC-DC Converter for Fuel Cell Vehicle,” Proc. IEEE International Future Energy Conference (IFEEC) 2021, Paper ID 220108, 6 pages, Nov. 2021.</w:t>
                      </w:r>
                    </w:p>
                    <w:p w14:paraId="45DDF159" w14:textId="77777777" w:rsidR="005D791F" w:rsidRDefault="005D791F"/>
                  </w:txbxContent>
                </v:textbox>
                <w10:wrap type="through" anchorx="page" anchory="page"/>
              </v:shape>
            </w:pict>
          </mc:Fallback>
        </mc:AlternateContent>
      </w:r>
      <w:r w:rsidR="00A355D9" w:rsidRPr="009E32E6">
        <w:rPr>
          <w:noProof/>
        </w:rPr>
        <w:drawing>
          <wp:anchor distT="0" distB="0" distL="114300" distR="114300" simplePos="0" relativeHeight="251695180" behindDoc="1" locked="0" layoutInCell="1" allowOverlap="1" wp14:anchorId="32670A0A" wp14:editId="470B697C">
            <wp:simplePos x="0" y="0"/>
            <wp:positionH relativeFrom="column">
              <wp:posOffset>-635</wp:posOffset>
            </wp:positionH>
            <wp:positionV relativeFrom="paragraph">
              <wp:posOffset>1880403</wp:posOffset>
            </wp:positionV>
            <wp:extent cx="3189605" cy="1703070"/>
            <wp:effectExtent l="0" t="0" r="0" b="0"/>
            <wp:wrapTight wrapText="bothSides">
              <wp:wrapPolygon edited="0">
                <wp:start x="0" y="0"/>
                <wp:lineTo x="0" y="21423"/>
                <wp:lineTo x="21501" y="21423"/>
                <wp:lineTo x="21501" y="0"/>
                <wp:lineTo x="0" y="0"/>
              </wp:wrapPolygon>
            </wp:wrapTight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605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5D9">
        <w:rPr>
          <w:noProof/>
        </w:rPr>
        <mc:AlternateContent>
          <mc:Choice Requires="wps">
            <w:drawing>
              <wp:anchor distT="0" distB="0" distL="114300" distR="114300" simplePos="0" relativeHeight="251667485" behindDoc="0" locked="0" layoutInCell="1" allowOverlap="1" wp14:anchorId="55D3055A" wp14:editId="3675B074">
                <wp:simplePos x="0" y="0"/>
                <wp:positionH relativeFrom="page">
                  <wp:posOffset>313638</wp:posOffset>
                </wp:positionH>
                <wp:positionV relativeFrom="page">
                  <wp:posOffset>5753502</wp:posOffset>
                </wp:positionV>
                <wp:extent cx="4115435" cy="2796540"/>
                <wp:effectExtent l="0" t="0" r="24765" b="22860"/>
                <wp:wrapTight wrapText="bothSides">
                  <wp:wrapPolygon edited="0">
                    <wp:start x="0" y="0"/>
                    <wp:lineTo x="0" y="21580"/>
                    <wp:lineTo x="21597" y="21580"/>
                    <wp:lineTo x="21597" y="0"/>
                    <wp:lineTo x="0" y="0"/>
                  </wp:wrapPolygon>
                </wp:wrapTight>
                <wp:docPr id="47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5435" cy="279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943B0B4" w14:textId="10230B46" w:rsidR="00416A7E" w:rsidRDefault="00A355D9" w:rsidP="00A355D9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proofErr w:type="spellStart"/>
                            <w:r w:rsidRPr="002B093A">
                              <w:rPr>
                                <w:rFonts w:ascii="ヒラギノ丸ゴ Pro W4" w:eastAsia="ヒラギノ丸ゴ Pro W4" w:hAnsi="ヒラギノ丸ゴ Pro W4"/>
                                <w:color w:val="000000" w:themeColor="text1"/>
                                <w:sz w:val="36"/>
                                <w:szCs w:val="36"/>
                              </w:rPr>
                              <w:t>GaN</w:t>
                            </w:r>
                            <w:proofErr w:type="spellEnd"/>
                            <w: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 xml:space="preserve"> -HEMT</w:t>
                            </w:r>
                            <w:r w:rsidRPr="00A355D9"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スナバレス</w:t>
                            </w:r>
                            <w:r w:rsidRPr="00A355D9"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  <w:t>MHz</w:t>
                            </w:r>
                            <w:r w:rsidRPr="00A355D9"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駆動</w:t>
                            </w:r>
                          </w:p>
                          <w:p w14:paraId="74DEAC39" w14:textId="66ADDFBB" w:rsidR="005D791F" w:rsidRDefault="00A355D9" w:rsidP="00A355D9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入力電流リプルフリー</w:t>
                            </w:r>
                          </w:p>
                          <w:p w14:paraId="376CFDAC" w14:textId="0CCC2E5D" w:rsidR="00A355D9" w:rsidRDefault="00A355D9" w:rsidP="00A355D9">
                            <w:pPr>
                              <w:pStyle w:val="ae"/>
                              <w:numPr>
                                <w:ilvl w:val="0"/>
                                <w:numId w:val="2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反共振キャパシタによるスイッチ</w:t>
                            </w:r>
                          </w:p>
                          <w:p w14:paraId="4ECE117D" w14:textId="0C4A33A0" w:rsidR="00A355D9" w:rsidRDefault="00A355D9" w:rsidP="00A355D9">
                            <w:pPr>
                              <w:pStyle w:val="ae"/>
                              <w:ind w:left="480"/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電圧クランプ・サージフリー</w:t>
                            </w:r>
                          </w:p>
                          <w:p w14:paraId="15AB2698" w14:textId="2766CD98" w:rsidR="00A355D9" w:rsidRPr="00A355D9" w:rsidRDefault="00A355D9" w:rsidP="00A355D9">
                            <w:pPr>
                              <w:pStyle w:val="ae"/>
                              <w:numPr>
                                <w:ilvl w:val="0"/>
                                <w:numId w:val="4"/>
                              </w:numPr>
                              <w:rPr>
                                <w:rFonts w:ascii="ヒラギノ丸ゴ Pro W4" w:eastAsia="ヒラギノ丸ゴ Pro W4" w:hAnsi="ヒラギノ丸ゴ Pro W4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sz w:val="36"/>
                                <w:szCs w:val="36"/>
                              </w:rPr>
                              <w:t>複合共振により高昇圧可能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5D3055A" id="_x0000_t202" coordsize="21600,21600" o:spt="202" path="m,l,21600r21600,l21600,xe">
                <v:stroke joinstyle="miter"/>
                <v:path gradientshapeok="t" o:connecttype="rect"/>
              </v:shapetype>
              <v:shape id="Text Box 66" o:spid="_x0000_s1028" type="#_x0000_t202" style="position:absolute;margin-left:24.7pt;margin-top:453.05pt;width:324.05pt;height:220.2pt;z-index:25166748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" filled="f" stroked="f">
                <v:textbox inset="0,0,0,0">
                  <w:txbxContent>
                    <w:p w14:paraId="3943B0B4" w14:textId="10230B46" w:rsidR="00416A7E" w:rsidRDefault="00A355D9" w:rsidP="00A355D9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proofErr w:type="spellStart"/>
                      <w:r w:rsidRPr="002B093A">
                        <w:rPr>
                          <w:rFonts w:ascii="ヒラギノ丸ゴ Pro W4" w:eastAsia="ヒラギノ丸ゴ Pro W4" w:hAnsi="ヒラギノ丸ゴ Pro W4"/>
                          <w:color w:val="000000" w:themeColor="text1"/>
                          <w:sz w:val="36"/>
                          <w:szCs w:val="36"/>
                        </w:rPr>
                        <w:t>GaN</w:t>
                      </w:r>
                      <w:proofErr w:type="spellEnd"/>
                      <w: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 xml:space="preserve"> -HEMT</w:t>
                      </w:r>
                      <w:r w:rsidRPr="00A355D9"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スナバレス</w:t>
                      </w:r>
                      <w:r w:rsidRPr="00A355D9"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  <w:t>MHz</w:t>
                      </w:r>
                      <w:r w:rsidRPr="00A355D9"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駆動</w:t>
                      </w:r>
                    </w:p>
                    <w:p w14:paraId="74DEAC39" w14:textId="66ADDFBB" w:rsidR="005D791F" w:rsidRDefault="00A355D9" w:rsidP="00A355D9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入力電流リプルフリー</w:t>
                      </w:r>
                    </w:p>
                    <w:p w14:paraId="376CFDAC" w14:textId="0CCC2E5D" w:rsidR="00A355D9" w:rsidRDefault="00A355D9" w:rsidP="00A355D9">
                      <w:pPr>
                        <w:pStyle w:val="ae"/>
                        <w:numPr>
                          <w:ilvl w:val="0"/>
                          <w:numId w:val="2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反共振キャパシタによるスイッチ</w:t>
                      </w:r>
                    </w:p>
                    <w:p w14:paraId="4ECE117D" w14:textId="0C4A33A0" w:rsidR="00A355D9" w:rsidRDefault="00A355D9" w:rsidP="00A355D9">
                      <w:pPr>
                        <w:pStyle w:val="ae"/>
                        <w:ind w:left="480"/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電圧クランプ・サージフリー</w:t>
                      </w:r>
                    </w:p>
                    <w:p w14:paraId="15AB2698" w14:textId="2766CD98" w:rsidR="00A355D9" w:rsidRPr="00A355D9" w:rsidRDefault="00A355D9" w:rsidP="00A355D9">
                      <w:pPr>
                        <w:pStyle w:val="ae"/>
                        <w:numPr>
                          <w:ilvl w:val="0"/>
                          <w:numId w:val="4"/>
                        </w:numPr>
                        <w:rPr>
                          <w:rFonts w:ascii="ヒラギノ丸ゴ Pro W4" w:eastAsia="ヒラギノ丸ゴ Pro W4" w:hAnsi="ヒラギノ丸ゴ Pro W4"/>
                          <w:sz w:val="36"/>
                          <w:szCs w:val="36"/>
                        </w:rPr>
                      </w:pPr>
                      <w:r>
                        <w:rPr>
                          <w:rFonts w:ascii="ヒラギノ丸ゴ Pro W4" w:eastAsia="ヒラギノ丸ゴ Pro W4" w:hAnsi="ヒラギノ丸ゴ Pro W4" w:hint="eastAsia"/>
                          <w:sz w:val="36"/>
                          <w:szCs w:val="36"/>
                        </w:rPr>
                        <w:t>複合共振により高昇圧可能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A355D9" w:rsidRPr="00A355D9">
        <w:rPr>
          <w:noProof/>
        </w:rPr>
        <w:drawing>
          <wp:anchor distT="0" distB="0" distL="114300" distR="114300" simplePos="0" relativeHeight="251696204" behindDoc="1" locked="0" layoutInCell="1" allowOverlap="1" wp14:anchorId="14A81F13" wp14:editId="090AAD8A">
            <wp:simplePos x="0" y="0"/>
            <wp:positionH relativeFrom="column">
              <wp:posOffset>3537533</wp:posOffset>
            </wp:positionH>
            <wp:positionV relativeFrom="paragraph">
              <wp:posOffset>2024743</wp:posOffset>
            </wp:positionV>
            <wp:extent cx="3105720" cy="161604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20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20" cy="161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32E6">
        <w:rPr>
          <w:noProof/>
        </w:rPr>
        <mc:AlternateContent>
          <mc:Choice Requires="wps">
            <w:drawing>
              <wp:anchor distT="0" distB="0" distL="114300" distR="114300" simplePos="0" relativeHeight="251694156" behindDoc="0" locked="0" layoutInCell="1" allowOverlap="1" wp14:anchorId="3629909D" wp14:editId="0EF2E634">
                <wp:simplePos x="0" y="0"/>
                <wp:positionH relativeFrom="page">
                  <wp:posOffset>269875</wp:posOffset>
                </wp:positionH>
                <wp:positionV relativeFrom="page">
                  <wp:posOffset>4558911</wp:posOffset>
                </wp:positionV>
                <wp:extent cx="3229610" cy="617220"/>
                <wp:effectExtent l="0" t="50800" r="0" b="43180"/>
                <wp:wrapThrough wrapText="bothSides">
                  <wp:wrapPolygon edited="0">
                    <wp:start x="0" y="-1778"/>
                    <wp:lineTo x="0" y="22222"/>
                    <wp:lineTo x="21310" y="22222"/>
                    <wp:lineTo x="21310" y="-1778"/>
                    <wp:lineTo x="0" y="-1778"/>
                  </wp:wrapPolygon>
                </wp:wrapThrough>
                <wp:docPr id="732" name="テキスト 7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961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52BF44A" w14:textId="78913E8C" w:rsidR="00416A7E" w:rsidRDefault="009E32E6" w:rsidP="003F1872">
                            <w:pPr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電力容量に応じて柔軟に組み合わせ</w:t>
                            </w:r>
                          </w:p>
                          <w:p w14:paraId="771971B3" w14:textId="47A0A104" w:rsidR="009E32E6" w:rsidRPr="00416A7E" w:rsidRDefault="009E32E6" w:rsidP="003F1872">
                            <w:pPr>
                              <w:jc w:val="center"/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多重</w:t>
                            </w:r>
                            <w:r>
                              <w:rPr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DC-X</w:t>
                            </w:r>
                            <w:r>
                              <w:rPr>
                                <w:rFonts w:hint="eastAsia"/>
                                <w:b/>
                                <w:noProof/>
                                <w:sz w:val="32"/>
                                <w:szCs w:val="32"/>
                                <w14:shadow w14:blurRad="50800" w14:dist="39001" w14:dir="5460000" w14:sx="100000" w14:sy="100000" w14:kx="0" w14:ky="0" w14:algn="tl">
                                  <w14:srgbClr w14:val="000000">
                                    <w14:alpha w14:val="62000"/>
                                  </w14:srgbClr>
                                </w14:shadow>
                                <w14:textOutline w14:w="1143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tint w14:val="70000"/>
                                          <w14:satMod w14:val="245000"/>
                                        </w14:schemeClr>
                                      </w14:gs>
                                      <w14:gs w14:pos="75000">
                                        <w14:schemeClr w14:val="accent2">
                                          <w14:tint w14:val="90000"/>
                                          <w14:shade w14:val="60000"/>
                                          <w14:satMod w14:val="240000"/>
                                        </w14:schemeClr>
                                      </w14:gs>
                                      <w14:gs w14:pos="100000">
                                        <w14:schemeClr w14:val="accent2">
                                          <w14:tint w14:val="100000"/>
                                          <w14:shade w14:val="50000"/>
                                          <w14:satMod w14:val="24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  <w14:props3d w14:extrusionH="25400" w14:contourW="8890" w14:prstMaterial="warmMatte">
                                  <w14:bevelT w14:w="38100" w14:h="31750" w14:prst="circle"/>
                                  <w14:contourClr>
                                    <w14:schemeClr w14:val="accent2">
                                      <w14:shade w14:val="75000"/>
                                    </w14:schemeClr>
                                  </w14:contourClr>
                                </w14:props3d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flat" dir="tl">
                            <a:rot lat="0" lon="0" rev="6600000"/>
                          </a:lightRig>
                        </a:scene3d>
                        <a:sp3d extrusionH="25400" contourW="8890">
                          <a:bevelT w="38100" h="31750"/>
                          <a:contourClr>
                            <a:schemeClr val="accent2">
                              <a:shade val="75000"/>
                            </a:schemeClr>
                          </a:contourClr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9909D" id="テキスト 732" o:spid="_x0000_s1028" type="#_x0000_t202" style="position:absolute;margin-left:21.25pt;margin-top:358.95pt;width:254.3pt;height:48.6pt;z-index:251694156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" filled="f" stroked="f">
                <v:textbox style="mso-fit-shape-to-text:t" inset="5.85pt,.7pt,5.85pt,.7pt">
                  <w:txbxContent>
                    <w:p w14:paraId="752BF44A" w14:textId="78913E8C" w:rsidR="00416A7E" w:rsidRDefault="009E32E6" w:rsidP="003F1872">
                      <w:pPr>
                        <w:jc w:val="center"/>
                        <w:rPr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電力容量に応じて柔軟に組み合わせ</w:t>
                      </w:r>
                    </w:p>
                    <w:p w14:paraId="771971B3" w14:textId="47A0A104" w:rsidR="009E32E6" w:rsidRPr="00416A7E" w:rsidRDefault="009E32E6" w:rsidP="003F1872">
                      <w:pPr>
                        <w:jc w:val="center"/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</w:pPr>
                      <w:r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(</w:t>
                      </w:r>
                      <w:r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多重</w:t>
                      </w:r>
                      <w:r>
                        <w:rPr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DC-X</w:t>
                      </w:r>
                      <w:r>
                        <w:rPr>
                          <w:rFonts w:hint="eastAsia"/>
                          <w:b/>
                          <w:noProof/>
                          <w:sz w:val="32"/>
                          <w:szCs w:val="32"/>
                          <w14:shadow w14:blurRad="50800" w14:dist="39001" w14:dir="5460000" w14:sx="100000" w14:sy="100000" w14:kx="0" w14:ky="0" w14:algn="tl">
                            <w14:srgbClr w14:val="000000">
                              <w14:alpha w14:val="62000"/>
                            </w14:srgbClr>
                          </w14:shadow>
                          <w14:textOutline w14:w="1143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tint w14:val="70000"/>
                                    <w14:satMod w14:val="245000"/>
                                  </w14:schemeClr>
                                </w14:gs>
                                <w14:gs w14:pos="75000">
                                  <w14:schemeClr w14:val="accent2">
                                    <w14:tint w14:val="90000"/>
                                    <w14:shade w14:val="60000"/>
                                    <w14:satMod w14:val="240000"/>
                                  </w14:schemeClr>
                                </w14:gs>
                                <w14:gs w14:pos="100000">
                                  <w14:schemeClr w14:val="accent2">
                                    <w14:tint w14:val="100000"/>
                                    <w14:shade w14:val="50000"/>
                                    <w14:satMod w14:val="24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  <w14:props3d w14:extrusionH="25400" w14:contourW="8890" w14:prstMaterial="warmMatte">
                            <w14:bevelT w14:w="38100" w14:h="31750" w14:prst="circle"/>
                            <w14:contourClr>
                              <w14:schemeClr w14:val="accent2">
                                <w14:shade w14:val="75000"/>
                              </w14:schemeClr>
                            </w14:contourClr>
                          </w14:props3d>
                        </w:rPr>
                        <w:t>)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9E32E6">
        <w:rPr>
          <w:noProof/>
        </w:rPr>
        <mc:AlternateContent>
          <mc:Choice Requires="wps">
            <w:drawing>
              <wp:anchor distT="0" distB="0" distL="114300" distR="114300" simplePos="0" relativeHeight="251667479" behindDoc="0" locked="0" layoutInCell="1" allowOverlap="1" wp14:anchorId="65352DE6" wp14:editId="396E8F88">
                <wp:simplePos x="0" y="0"/>
                <wp:positionH relativeFrom="page">
                  <wp:posOffset>615703</wp:posOffset>
                </wp:positionH>
                <wp:positionV relativeFrom="page">
                  <wp:posOffset>646534</wp:posOffset>
                </wp:positionV>
                <wp:extent cx="8964087" cy="827314"/>
                <wp:effectExtent l="0" t="0" r="2540" b="11430"/>
                <wp:wrapTight wrapText="bothSides">
                  <wp:wrapPolygon edited="0">
                    <wp:start x="0" y="0"/>
                    <wp:lineTo x="0" y="21567"/>
                    <wp:lineTo x="21576" y="21567"/>
                    <wp:lineTo x="21576" y="0"/>
                    <wp:lineTo x="0" y="0"/>
                  </wp:wrapPolygon>
                </wp:wrapTight>
                <wp:docPr id="477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64087" cy="82731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04BA1A8E" w14:textId="7BAC5ABA" w:rsidR="005D791F" w:rsidRPr="005D791F" w:rsidRDefault="009E32E6" w:rsidP="00794452">
                            <w:pPr>
                              <w:pStyle w:val="aa"/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MHz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駆動ソフトスイッチング昇圧</w:t>
                            </w:r>
                            <w:r>
                              <w:rPr>
                                <w:rFonts w:ascii="ヒラギノ丸ゴ Pro W4" w:eastAsia="ヒラギノ丸ゴ Pro W4" w:hAnsi="ヒラギノ丸ゴ Pro W4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DC-DC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  <w:caps w:val="0"/>
                                <w:outline/>
                                <w:color w:val="0D1B4C" w:themeColor="accent1"/>
                                <w:sz w:val="42"/>
                                <w:szCs w:val="42"/>
                                <w14:shadow w14:blurRad="38100" w14:dist="32004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コンバータ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  <a:scene3d>
                          <a:camera prst="orthographicFront"/>
                          <a:lightRig rig="flat" dir="t">
                            <a:rot lat="0" lon="0" rev="18900000"/>
                          </a:lightRig>
                        </a:scene3d>
                        <a:sp3d extrusionH="31750" contourW="6350" prstMaterial="powder">
                          <a:bevelT w="19050" h="19050" prst="angle"/>
                          <a:contourClr>
                            <a:schemeClr val="accent3">
                              <a:tint val="100000"/>
                              <a:shade val="100000"/>
                              <a:satMod val="100000"/>
                              <a:hueMod val="100000"/>
                            </a:schemeClr>
                          </a:contourClr>
                        </a:sp3d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52DE6" id="Text Box 54" o:spid="_x0000_s1029" type="#_x0000_t202" style="position:absolute;margin-left:48.5pt;margin-top:50.9pt;width:705.85pt;height:65.15pt;z-index:25166747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" filled="f" stroked="f">
                <v:textbox inset="0,0,0,0">
                  <w:txbxContent>
                    <w:p w14:paraId="04BA1A8E" w14:textId="7BAC5ABA" w:rsidR="005D791F" w:rsidRPr="005D791F" w:rsidRDefault="009E32E6" w:rsidP="00794452">
                      <w:pPr>
                        <w:pStyle w:val="aa"/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MHz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駆動ソフトスイッチング昇圧</w:t>
                      </w:r>
                      <w:r>
                        <w:rPr>
                          <w:rFonts w:ascii="ヒラギノ丸ゴ Pro W4" w:eastAsia="ヒラギノ丸ゴ Pro W4" w:hAnsi="ヒラギノ丸ゴ Pro W4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DC-DC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  <w:caps w:val="0"/>
                          <w:outline/>
                          <w:color w:val="0D1B4C" w:themeColor="accent1"/>
                          <w:sz w:val="42"/>
                          <w:szCs w:val="42"/>
                          <w14:shadow w14:blurRad="38100" w14:dist="32004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コンバータ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9E32E6">
        <w:rPr>
          <w:noProof/>
        </w:rPr>
        <mc:AlternateContent>
          <mc:Choice Requires="wps">
            <w:drawing>
              <wp:anchor distT="0" distB="0" distL="114300" distR="114300" simplePos="0" relativeHeight="251688012" behindDoc="0" locked="0" layoutInCell="1" allowOverlap="1" wp14:anchorId="4DB8F173" wp14:editId="0E58343B">
                <wp:simplePos x="0" y="0"/>
                <wp:positionH relativeFrom="page">
                  <wp:posOffset>3409043</wp:posOffset>
                </wp:positionH>
                <wp:positionV relativeFrom="page">
                  <wp:posOffset>494574</wp:posOffset>
                </wp:positionV>
                <wp:extent cx="3561715" cy="481965"/>
                <wp:effectExtent l="0" t="0" r="0" b="635"/>
                <wp:wrapThrough wrapText="bothSides">
                  <wp:wrapPolygon edited="0">
                    <wp:start x="154" y="0"/>
                    <wp:lineTo x="154" y="20490"/>
                    <wp:lineTo x="21257" y="20490"/>
                    <wp:lineTo x="21257" y="0"/>
                    <wp:lineTo x="154" y="0"/>
                  </wp:wrapPolygon>
                </wp:wrapThrough>
                <wp:docPr id="226" name="テキスト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481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8F49C3" w14:textId="45CC2610" w:rsidR="005D791F" w:rsidRPr="003D0D2F" w:rsidRDefault="005D791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【</w:t>
                            </w:r>
                            <w:r w:rsidR="009E32E6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自動車・</w:t>
                            </w:r>
                            <w:r w:rsidRPr="003D0D2F"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家電・民生用エレクトロニクス】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8F173" id="テキスト 226" o:spid="_x0000_s1030" type="#_x0000_t202" style="position:absolute;margin-left:268.45pt;margin-top:38.95pt;width:280.45pt;height:37.95pt;z-index:251688012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" filled="f" stroked="f">
                <v:textbox>
                  <w:txbxContent>
                    <w:p w14:paraId="038F49C3" w14:textId="45CC2610" w:rsidR="005D791F" w:rsidRPr="003D0D2F" w:rsidRDefault="005D791F">
                      <w:pPr>
                        <w:rPr>
                          <w:sz w:val="28"/>
                          <w:szCs w:val="28"/>
                        </w:rPr>
                      </w:pP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【</w:t>
                      </w:r>
                      <w:r w:rsidR="009E32E6">
                        <w:rPr>
                          <w:rFonts w:hint="eastAsia"/>
                          <w:sz w:val="28"/>
                          <w:szCs w:val="28"/>
                        </w:rPr>
                        <w:t>自動車・</w:t>
                      </w:r>
                      <w:r w:rsidRPr="003D0D2F">
                        <w:rPr>
                          <w:rFonts w:hint="eastAsia"/>
                          <w:sz w:val="28"/>
                          <w:szCs w:val="28"/>
                        </w:rPr>
                        <w:t>家電・民生用エレクトロニクス】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416A7E">
        <w:rPr>
          <w:noProof/>
        </w:rPr>
        <mc:AlternateContent>
          <mc:Choice Requires="wps">
            <w:drawing>
              <wp:anchor distT="0" distB="0" distL="114300" distR="114300" simplePos="0" relativeHeight="251667487" behindDoc="0" locked="0" layoutInCell="1" allowOverlap="1" wp14:anchorId="4446CAE8" wp14:editId="6AE30DE8">
                <wp:simplePos x="0" y="0"/>
                <wp:positionH relativeFrom="page">
                  <wp:posOffset>563880</wp:posOffset>
                </wp:positionH>
                <wp:positionV relativeFrom="page">
                  <wp:posOffset>5302885</wp:posOffset>
                </wp:positionV>
                <wp:extent cx="2401570" cy="492760"/>
                <wp:effectExtent l="0" t="0" r="11430" b="15240"/>
                <wp:wrapTight wrapText="bothSides">
                  <wp:wrapPolygon edited="0">
                    <wp:start x="0" y="0"/>
                    <wp:lineTo x="0" y="21155"/>
                    <wp:lineTo x="21474" y="21155"/>
                    <wp:lineTo x="21474" y="0"/>
                    <wp:lineTo x="0" y="0"/>
                  </wp:wrapPolygon>
                </wp:wrapTight>
                <wp:docPr id="473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49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4016E733" w14:textId="77777777" w:rsidR="005D791F" w:rsidRPr="00416A7E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  <w:b/>
                                <w:caps/>
                                <w:color w:val="0D1B4C" w:themeColor="accent1"/>
                                <w:sz w:val="44"/>
                                <w:szCs w:val="44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416A7E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aps/>
                                <w:color w:val="0D1B4C" w:themeColor="accent1"/>
                                <w:sz w:val="44"/>
                                <w:szCs w:val="44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技術の特徴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6CAE8" id="Text Box 68" o:spid="_x0000_s1031" type="#_x0000_t202" style="position:absolute;margin-left:44.4pt;margin-top:417.55pt;width:189.1pt;height:38.8pt;z-index:25166748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" filled="f" stroked="f">
                <v:textbox inset="0,0,0,0">
                  <w:txbxContent>
                    <w:p w14:paraId="4016E733" w14:textId="77777777" w:rsidR="005D791F" w:rsidRPr="00416A7E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  <w:b/>
                          <w:caps/>
                          <w:color w:val="0D1B4C" w:themeColor="accent1"/>
                          <w:sz w:val="44"/>
                          <w:szCs w:val="44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416A7E">
                        <w:rPr>
                          <w:rFonts w:ascii="ヒラギノ丸ゴ Pro W4" w:eastAsia="ヒラギノ丸ゴ Pro W4" w:hAnsi="ヒラギノ丸ゴ Pro W4" w:hint="eastAsia"/>
                          <w:b/>
                          <w:caps/>
                          <w:color w:val="0D1B4C" w:themeColor="accent1"/>
                          <w:sz w:val="44"/>
                          <w:szCs w:val="44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技術の特徴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416A7E">
        <w:rPr>
          <w:noProof/>
        </w:rPr>
        <mc:AlternateContent>
          <mc:Choice Requires="wps">
            <w:drawing>
              <wp:anchor distT="0" distB="0" distL="114300" distR="114300" simplePos="0" relativeHeight="251690060" behindDoc="0" locked="0" layoutInCell="1" allowOverlap="1" wp14:anchorId="09C48CE6" wp14:editId="1863B519">
                <wp:simplePos x="0" y="0"/>
                <wp:positionH relativeFrom="page">
                  <wp:posOffset>535305</wp:posOffset>
                </wp:positionH>
                <wp:positionV relativeFrom="page">
                  <wp:posOffset>2056130</wp:posOffset>
                </wp:positionV>
                <wp:extent cx="6475730" cy="471170"/>
                <wp:effectExtent l="0" t="0" r="1270" b="11430"/>
                <wp:wrapThrough wrapText="bothSides">
                  <wp:wrapPolygon edited="0">
                    <wp:start x="0" y="0"/>
                    <wp:lineTo x="0" y="20960"/>
                    <wp:lineTo x="21435" y="20960"/>
                    <wp:lineTo x="21520" y="0"/>
                    <wp:lineTo x="0" y="0"/>
                  </wp:wrapPolygon>
                </wp:wrapThrough>
                <wp:docPr id="728" name="テキスト 7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5730" cy="471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02CD55F" w14:textId="0150E879" w:rsidR="005D791F" w:rsidRPr="000C2986" w:rsidRDefault="009E32E6" w:rsidP="009E32E6">
                            <w:pPr>
                              <w:jc w:val="center"/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燃料電池応用</w:t>
                            </w:r>
                            <w:r>
                              <w:rPr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DC-DC</w:t>
                            </w:r>
                            <w:r>
                              <w:rPr>
                                <w:rFonts w:hint="eastAsia"/>
                                <w:b/>
                                <w:caps/>
                                <w:noProof/>
                                <w:sz w:val="40"/>
                                <w:szCs w:val="40"/>
                                <w14:reflection w14:blurRad="12700" w14:stA="28000" w14:stPos="0" w14:endA="0" w14:endPos="45000" w14:dist="1003" w14:dir="5400000" w14:fadeDir="5400000" w14:sx="100000" w14:sy="-100000" w14:kx="0" w14:ky="0" w14:algn="bl"/>
                                <w14:textOutline w14:w="9004" w14:cap="flat" w14:cmpd="sng" w14:algn="ctr">
                                  <w14:solidFill>
                                    <w14:schemeClr w14:val="accent4">
                                      <w14:shade w14:val="50000"/>
                                      <w14:satMod w14:val="12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  <w14:gs w14:pos="43000">
                                        <w14:schemeClr w14:val="accent4">
                                          <w14:satMod w14:val="255000"/>
                                        </w14:schemeClr>
                                      </w14:gs>
                                      <w14:gs w14:pos="48000">
                                        <w14:schemeClr w14:val="accent4">
                                          <w14:shade w14:val="85000"/>
                                          <w14:satMod w14:val="255000"/>
                                        </w14:schemeClr>
                                      </w14:gs>
                                      <w14:gs w14:pos="100000">
                                        <w14:schemeClr w14:val="accent4">
                                          <w14:shade w14:val="20000"/>
                                          <w14:satMod w14:val="245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コンバータ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48CE6" id="テキスト 728" o:spid="_x0000_s1033" type="#_x0000_t202" style="position:absolute;margin-left:42.15pt;margin-top:161.9pt;width:509.9pt;height:37.1pt;z-index:251690060;visibility:visible;mso-wrap-style:none;mso-height-percent:0;mso-wrap-distance-left:9pt;mso-wrap-distance-top:0;mso-wrap-distance-right:9pt;mso-wrap-distance-bottom:0;mso-position-horizontal:absolute;mso-position-horizontal-relative:page;mso-position-vertical:absolute;mso-position-vertical-relative:page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" filled="f" stroked="f">
                <v:textbox inset="5.85pt,.7pt,5.85pt,.7pt">
                  <w:txbxContent>
                    <w:p w14:paraId="602CD55F" w14:textId="0150E879" w:rsidR="005D791F" w:rsidRPr="000C2986" w:rsidRDefault="009E32E6" w:rsidP="009E32E6">
                      <w:pPr>
                        <w:jc w:val="center"/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燃料電池応用</w:t>
                      </w:r>
                      <w:r>
                        <w:rPr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DC-DC</w:t>
                      </w:r>
                      <w:r>
                        <w:rPr>
                          <w:rFonts w:hint="eastAsia"/>
                          <w:b/>
                          <w:caps/>
                          <w:noProof/>
                          <w:sz w:val="40"/>
                          <w:szCs w:val="40"/>
                          <w14:reflection w14:blurRad="12700" w14:stA="28000" w14:stPos="0" w14:endA="0" w14:endPos="45000" w14:dist="1003" w14:dir="5400000" w14:fadeDir="5400000" w14:sx="100000" w14:sy="-100000" w14:kx="0" w14:ky="0" w14:algn="bl"/>
                          <w14:textOutline w14:w="9004" w14:cap="flat" w14:cmpd="sng" w14:algn="ctr">
                            <w14:solidFill>
                              <w14:schemeClr w14:val="accent4">
                                <w14:shade w14:val="50000"/>
                                <w14:satMod w14:val="12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  <w14:gs w14:pos="43000">
                                  <w14:schemeClr w14:val="accent4">
                                    <w14:satMod w14:val="255000"/>
                                  </w14:schemeClr>
                                </w14:gs>
                                <w14:gs w14:pos="48000">
                                  <w14:schemeClr w14:val="accent4">
                                    <w14:shade w14:val="85000"/>
                                    <w14:satMod w14:val="255000"/>
                                  </w14:schemeClr>
                                </w14:gs>
                                <w14:gs w14:pos="100000">
                                  <w14:schemeClr w14:val="accent4">
                                    <w14:shade w14:val="20000"/>
                                    <w14:satMod w14:val="245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コンバータ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66380">
        <w:rPr>
          <w:noProof/>
        </w:rPr>
        <mc:AlternateContent>
          <mc:Choice Requires="wpg">
            <w:drawing>
              <wp:anchor distT="0" distB="0" distL="114300" distR="114300" simplePos="0" relativeHeight="251679820" behindDoc="0" locked="0" layoutInCell="1" allowOverlap="1" wp14:anchorId="3786017F" wp14:editId="31315938">
                <wp:simplePos x="0" y="0"/>
                <wp:positionH relativeFrom="page">
                  <wp:posOffset>559435</wp:posOffset>
                </wp:positionH>
                <wp:positionV relativeFrom="page">
                  <wp:posOffset>461645</wp:posOffset>
                </wp:positionV>
                <wp:extent cx="3623310" cy="487045"/>
                <wp:effectExtent l="0" t="0" r="0" b="0"/>
                <wp:wrapThrough wrapText="bothSides">
                  <wp:wrapPolygon edited="0">
                    <wp:start x="151" y="0"/>
                    <wp:lineTo x="151" y="20276"/>
                    <wp:lineTo x="21350" y="20276"/>
                    <wp:lineTo x="21350" y="0"/>
                    <wp:lineTo x="151" y="0"/>
                  </wp:wrapPolygon>
                </wp:wrapThrough>
                <wp:docPr id="6" name="図形グループ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23310" cy="487045"/>
                          <a:chOff x="0" y="0"/>
                          <a:chExt cx="3623310" cy="487045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g:grpSpPr>
                      <wps:wsp>
                        <wps:cNvPr id="727" name="テキスト 727"/>
                        <wps:cNvSpPr txBox="1"/>
                        <wps:spPr>
                          <a:xfrm>
                            <a:off x="0" y="0"/>
                            <a:ext cx="3623310" cy="487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  </a:ext>
                          </a:extLst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テキスト 3"/>
                        <wps:cNvSpPr txBox="1"/>
                        <wps:spPr>
                          <a:xfrm>
                            <a:off x="91440" y="45720"/>
                            <a:ext cx="2952750" cy="331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>
                          <w:txbxContent>
                            <w:p w14:paraId="0129B589" w14:textId="1C7EAF1D" w:rsidR="005D791F" w:rsidRPr="000B396A" w:rsidRDefault="005D791F">
                              <w:p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APERG</w:t>
                              </w:r>
                              <w:r w:rsidRPr="000B396A">
                                <w:rPr>
                                  <w:rFonts w:hint="eastAsia"/>
                                  <w:color w:val="FFFFFF" w:themeColor="background1"/>
                                  <w:sz w:val="40"/>
                                  <w:szCs w:val="40"/>
                                </w:rPr>
                                <w:t xml:space="preserve">研究紹介　</w:t>
                              </w:r>
                              <w:r w:rsidRPr="000B396A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Vol.</w:t>
                              </w:r>
                              <w:r w:rsidR="009E32E6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86017F" id="図形グループ 6" o:spid="_x0000_s1034" style="position:absolute;margin-left:44.05pt;margin-top:36.35pt;width:285.3pt;height:38.35pt;z-index:251679820;mso-position-horizontal-relative:page;mso-position-vertical-relative:page" coordsize="36233,48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">
                <v:shape id="テキスト 727" o:spid="_x0000_s1035" type="#_x0000_t202" style="position:absolute;width:36233;height:4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" filled="f" stroked="f"/>
                <v:shape id="テキスト 3" o:spid="_x0000_s1036" type="#_x0000_t202" style="position:absolute;left:914;top:457;width:29527;height:33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" filled="f" stroked="f">
                  <v:textbox inset="0,0,0,0">
                    <w:txbxContent>
                      <w:p w14:paraId="0129B589" w14:textId="1C7EAF1D" w:rsidR="005D791F" w:rsidRPr="000B396A" w:rsidRDefault="005D791F">
                        <w:pPr>
                          <w:rPr>
                            <w:color w:val="FFFFFF" w:themeColor="background1"/>
                            <w:sz w:val="40"/>
                            <w:szCs w:val="40"/>
                          </w:rPr>
                        </w:pP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APERG</w:t>
                        </w:r>
                        <w:r w:rsidRPr="000B396A">
                          <w:rPr>
                            <w:rFonts w:hint="eastAsia"/>
                            <w:color w:val="FFFFFF" w:themeColor="background1"/>
                            <w:sz w:val="40"/>
                            <w:szCs w:val="40"/>
                          </w:rPr>
                          <w:t xml:space="preserve">研究紹介　</w:t>
                        </w:r>
                        <w:r w:rsidRPr="000B396A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Vol.</w:t>
                        </w:r>
                        <w:r w:rsidR="009E32E6">
                          <w:rPr>
                            <w:color w:val="FFFFFF" w:themeColor="background1"/>
                            <w:sz w:val="40"/>
                            <w:szCs w:val="40"/>
                          </w:rPr>
                          <w:t>5</w:t>
                        </w:r>
                      </w:p>
                    </w:txbxContent>
                  </v:textbox>
                </v:shape>
                <w10:wrap type="through" anchorx="page" anchory="page"/>
              </v:group>
            </w:pict>
          </mc:Fallback>
        </mc:AlternateContent>
      </w:r>
      <w:r w:rsidR="00F2381C">
        <w:rPr>
          <w:noProof/>
        </w:rPr>
        <mc:AlternateContent>
          <mc:Choice Requires="wps">
            <w:drawing>
              <wp:anchor distT="0" distB="0" distL="114300" distR="114300" simplePos="0" relativeHeight="251675724" behindDoc="0" locked="0" layoutInCell="1" allowOverlap="1" wp14:anchorId="0A1143F4" wp14:editId="536893B3">
                <wp:simplePos x="0" y="0"/>
                <wp:positionH relativeFrom="page">
                  <wp:posOffset>5128260</wp:posOffset>
                </wp:positionH>
                <wp:positionV relativeFrom="page">
                  <wp:posOffset>10231755</wp:posOffset>
                </wp:positionV>
                <wp:extent cx="1786890" cy="914400"/>
                <wp:effectExtent l="0" t="0" r="0" b="0"/>
                <wp:wrapThrough wrapText="bothSides">
                  <wp:wrapPolygon edited="0">
                    <wp:start x="307" y="0"/>
                    <wp:lineTo x="307" y="21000"/>
                    <wp:lineTo x="20878" y="21000"/>
                    <wp:lineTo x="20878" y="0"/>
                    <wp:lineTo x="307" y="0"/>
                  </wp:wrapPolygon>
                </wp:wrapThrough>
                <wp:docPr id="715" name="テキスト 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890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9BAD0A" w14:textId="77777777" w:rsidR="005D791F" w:rsidRDefault="005D791F">
                            <w:r>
                              <w:t>*</w:t>
                            </w:r>
                            <w:r>
                              <w:rPr>
                                <w:rFonts w:hint="eastAsia"/>
                              </w:rPr>
                              <w:t>無断転載を禁止します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1143F4" id="テキスト 715" o:spid="_x0000_s1037" type="#_x0000_t202" style="position:absolute;margin-left:403.8pt;margin-top:805.65pt;width:140.7pt;height:1in;z-index:251675724;visibility:visible;mso-wrap-style:non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" filled="f" stroked="f">
                <v:textbox>
                  <w:txbxContent>
                    <w:p w14:paraId="599BAD0A" w14:textId="77777777" w:rsidR="005D791F" w:rsidRDefault="005D791F">
                      <w:r>
                        <w:t>*</w:t>
                      </w:r>
                      <w:r>
                        <w:rPr>
                          <w:rFonts w:hint="eastAsia"/>
                        </w:rPr>
                        <w:t>無断転載を禁止します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604" behindDoc="0" locked="0" layoutInCell="1" allowOverlap="1" wp14:anchorId="6DF70C5F" wp14:editId="39A28A41">
                <wp:simplePos x="0" y="0"/>
                <wp:positionH relativeFrom="page">
                  <wp:posOffset>6779895</wp:posOffset>
                </wp:positionH>
                <wp:positionV relativeFrom="page">
                  <wp:posOffset>9818370</wp:posOffset>
                </wp:positionV>
                <wp:extent cx="310515" cy="402590"/>
                <wp:effectExtent l="0" t="1270" r="0" b="254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70" name="Text 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CF523D6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 w:rsidRPr="005A3935">
                              <w:rPr>
                                <w:color w:val="3689CF" w:themeColor="text2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F70C5F" id="Text Box 680" o:spid="_x0000_s1038" type="#_x0000_t202" style="position:absolute;margin-left:533.85pt;margin-top:773.1pt;width:24.45pt;height:31.7pt;z-index:2516706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" filled="f" stroked="f">
                <v:textbox inset=",7.2pt,,7.2pt">
                  <w:txbxContent>
                    <w:p w14:paraId="6CF523D6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 w:rsidRPr="005A3935">
                        <w:rPr>
                          <w:color w:val="3689CF" w:themeColor="text2"/>
                        </w:rPr>
                        <w:t>2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8" behindDoc="0" locked="0" layoutInCell="1" allowOverlap="1" wp14:anchorId="2B9EAF43" wp14:editId="01B67A68">
            <wp:simplePos x="0" y="0"/>
            <wp:positionH relativeFrom="page">
              <wp:posOffset>2921000</wp:posOffset>
            </wp:positionH>
            <wp:positionV relativeFrom="page">
              <wp:posOffset>7378065</wp:posOffset>
            </wp:positionV>
            <wp:extent cx="4175125" cy="2800985"/>
            <wp:effectExtent l="25400" t="0" r="0" b="0"/>
            <wp:wrapTight wrapText="bothSides">
              <wp:wrapPolygon edited="0">
                <wp:start x="1314" y="0"/>
                <wp:lineTo x="526" y="783"/>
                <wp:lineTo x="-131" y="2155"/>
                <wp:lineTo x="-131" y="19783"/>
                <wp:lineTo x="1183" y="21546"/>
                <wp:lineTo x="1840" y="21546"/>
                <wp:lineTo x="19580" y="21546"/>
                <wp:lineTo x="20237" y="21546"/>
                <wp:lineTo x="21551" y="19783"/>
                <wp:lineTo x="21551" y="979"/>
                <wp:lineTo x="20105" y="0"/>
                <wp:lineTo x="1314" y="0"/>
              </wp:wrapPolygon>
            </wp:wrapTight>
            <wp:docPr id="80" name="Placeholder" descr="::thrill piccs:42-168465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::thrill piccs:42-16846501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280098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4300" distR="114300" simplePos="0" relativeHeight="251667464" behindDoc="1" locked="0" layoutInCell="1" allowOverlap="1" wp14:anchorId="50828BD2" wp14:editId="3B3ADF4B">
            <wp:simplePos x="0" y="0"/>
            <wp:positionH relativeFrom="page">
              <wp:posOffset>457200</wp:posOffset>
            </wp:positionH>
            <wp:positionV relativeFrom="page">
              <wp:posOffset>2413000</wp:posOffset>
            </wp:positionV>
            <wp:extent cx="2273300" cy="7757160"/>
            <wp:effectExtent l="25400" t="0" r="0" b="0"/>
            <wp:wrapTight wrapText="bothSides">
              <wp:wrapPolygon edited="0">
                <wp:start x="-241" y="0"/>
                <wp:lineTo x="-241" y="20794"/>
                <wp:lineTo x="724" y="21501"/>
                <wp:lineTo x="2172" y="21572"/>
                <wp:lineTo x="19066" y="21572"/>
                <wp:lineTo x="19307" y="21572"/>
                <wp:lineTo x="19790" y="21501"/>
                <wp:lineTo x="21479" y="21147"/>
                <wp:lineTo x="21479" y="0"/>
                <wp:lineTo x="-241" y="0"/>
              </wp:wrapPolygon>
            </wp:wrapTight>
            <wp:docPr id="149" name="図 130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73300" cy="77571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9580" behindDoc="0" locked="0" layoutInCell="1" allowOverlap="1" wp14:anchorId="5C950F38" wp14:editId="5D75C26A">
                <wp:simplePos x="0" y="0"/>
                <wp:positionH relativeFrom="page">
                  <wp:posOffset>584835</wp:posOffset>
                </wp:positionH>
                <wp:positionV relativeFrom="page">
                  <wp:posOffset>7771765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69" name="Text 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A7AB64E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950F38" id="Text Box 676" o:spid="_x0000_s1039" type="#_x0000_t202" style="position:absolute;margin-left:46.05pt;margin-top:611.95pt;width:158.95pt;height:18.45pt;z-index:2516695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" filled="f" stroked="f">
                <v:textbox inset="0,0,0,0">
                  <w:txbxContent>
                    <w:p w14:paraId="4A7AB64E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2" behindDoc="0" locked="0" layoutInCell="1" allowOverlap="1" wp14:anchorId="09B04C01" wp14:editId="4B6080A1">
                <wp:simplePos x="0" y="0"/>
                <wp:positionH relativeFrom="page">
                  <wp:posOffset>576580</wp:posOffset>
                </wp:positionH>
                <wp:positionV relativeFrom="page">
                  <wp:posOffset>8131175</wp:posOffset>
                </wp:positionV>
                <wp:extent cx="2018665" cy="1751330"/>
                <wp:effectExtent l="0" t="0" r="13335" b="1270"/>
                <wp:wrapTight wrapText="bothSides">
                  <wp:wrapPolygon edited="0">
                    <wp:start x="0" y="0"/>
                    <wp:lineTo x="0" y="21302"/>
                    <wp:lineTo x="21471" y="21302"/>
                    <wp:lineTo x="21471" y="0"/>
                    <wp:lineTo x="0" y="0"/>
                  </wp:wrapPolygon>
                </wp:wrapTight>
                <wp:docPr id="468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5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5756967" w14:textId="77777777" w:rsidR="005D791F" w:rsidRPr="003C4B7D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B04C01" id="Text Box 97" o:spid="_x0000_s1040" type="#_x0000_t202" style="position:absolute;margin-left:45.4pt;margin-top:640.25pt;width:158.95pt;height:137.9pt;z-index:251667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" filled="f" stroked="f">
                <v:textbox inset="0,0,0,0">
                  <w:txbxContent>
                    <w:p w14:paraId="75756967" w14:textId="77777777" w:rsidR="005D791F" w:rsidRPr="003C4B7D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8" behindDoc="0" locked="0" layoutInCell="1" allowOverlap="1" wp14:anchorId="50337827" wp14:editId="61955DF0">
                <wp:simplePos x="0" y="0"/>
                <wp:positionH relativeFrom="page">
                  <wp:posOffset>576580</wp:posOffset>
                </wp:positionH>
                <wp:positionV relativeFrom="page">
                  <wp:posOffset>5398770</wp:posOffset>
                </wp:positionV>
                <wp:extent cx="2018665" cy="944880"/>
                <wp:effectExtent l="0" t="0" r="13335" b="20320"/>
                <wp:wrapTight wrapText="bothSides">
                  <wp:wrapPolygon edited="0">
                    <wp:start x="0" y="0"/>
                    <wp:lineTo x="0" y="21484"/>
                    <wp:lineTo x="21471" y="21484"/>
                    <wp:lineTo x="21471" y="0"/>
                    <wp:lineTo x="0" y="0"/>
                  </wp:wrapPolygon>
                </wp:wrapTight>
                <wp:docPr id="465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4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ACA138A" w14:textId="77777777" w:rsidR="005D791F" w:rsidRPr="002A0EA4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37827" id="Text Box 93" o:spid="_x0000_s1041" type="#_x0000_t202" style="position:absolute;margin-left:45.4pt;margin-top:425.1pt;width:158.95pt;height:74.4pt;z-index:2516675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" filled="f" stroked="f">
                <v:textbox inset="0,0,0,0">
                  <w:txbxContent>
                    <w:p w14:paraId="6ACA138A" w14:textId="77777777" w:rsidR="005D791F" w:rsidRPr="002A0EA4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7" behindDoc="0" locked="0" layoutInCell="1" allowOverlap="1" wp14:anchorId="3A419E00" wp14:editId="0257295D">
                <wp:simplePos x="0" y="0"/>
                <wp:positionH relativeFrom="page">
                  <wp:posOffset>576580</wp:posOffset>
                </wp:positionH>
                <wp:positionV relativeFrom="page">
                  <wp:posOffset>3024505</wp:posOffset>
                </wp:positionV>
                <wp:extent cx="2018665" cy="363855"/>
                <wp:effectExtent l="0" t="0" r="13335" b="17145"/>
                <wp:wrapTight wrapText="bothSides">
                  <wp:wrapPolygon edited="0">
                    <wp:start x="0" y="0"/>
                    <wp:lineTo x="0" y="21110"/>
                    <wp:lineTo x="21471" y="21110"/>
                    <wp:lineTo x="21471" y="0"/>
                    <wp:lineTo x="0" y="0"/>
                  </wp:wrapPolygon>
                </wp:wrapTight>
                <wp:docPr id="464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6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9AF0F07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419E00" id="Text Box 92" o:spid="_x0000_s1042" type="#_x0000_t202" style="position:absolute;margin-left:45.4pt;margin-top:238.15pt;width:158.95pt;height:28.65pt;z-index:2516675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" filled="f" stroked="f">
                <v:textbox inset="0,0,0,0">
                  <w:txbxContent>
                    <w:p w14:paraId="29AF0F07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5" behindDoc="0" locked="0" layoutInCell="1" allowOverlap="1" wp14:anchorId="64DA9393" wp14:editId="305C507D">
                <wp:simplePos x="0" y="0"/>
                <wp:positionH relativeFrom="page">
                  <wp:posOffset>2927350</wp:posOffset>
                </wp:positionH>
                <wp:positionV relativeFrom="page">
                  <wp:posOffset>2493010</wp:posOffset>
                </wp:positionV>
                <wp:extent cx="4137660" cy="4822190"/>
                <wp:effectExtent l="0" t="0" r="2540" b="3810"/>
                <wp:wrapTight wrapText="bothSides">
                  <wp:wrapPolygon edited="0">
                    <wp:start x="0" y="0"/>
                    <wp:lineTo x="0" y="21503"/>
                    <wp:lineTo x="21481" y="21503"/>
                    <wp:lineTo x="21481" y="0"/>
                    <wp:lineTo x="0" y="0"/>
                  </wp:wrapPolygon>
                </wp:wrapTight>
                <wp:docPr id="463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22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38DB2EE" w14:textId="77777777" w:rsidR="005D791F" w:rsidRPr="00684307" w:rsidRDefault="005D791F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0E16161A" w14:textId="77777777" w:rsidR="005D791F" w:rsidRPr="00684307" w:rsidRDefault="005D791F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  <w:p w14:paraId="005A9B6C" w14:textId="77777777" w:rsidR="005D791F" w:rsidRPr="00684307" w:rsidRDefault="005D791F" w:rsidP="00B57E70">
                            <w:pPr>
                              <w:pStyle w:val="ae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DA9393" id="Text Box 77" o:spid="_x0000_s1043" type="#_x0000_t202" style="position:absolute;margin-left:230.5pt;margin-top:196.3pt;width:325.8pt;height:379.7pt;z-index:2516674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" filled="f" stroked="f">
                <v:textbox inset="0,0,0,0">
                  <w:txbxContent>
                    <w:p w14:paraId="238DB2EE" w14:textId="77777777" w:rsidR="005D791F" w:rsidRPr="00684307" w:rsidRDefault="005D791F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0E16161A" w14:textId="77777777" w:rsidR="005D791F" w:rsidRPr="00684307" w:rsidRDefault="005D791F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  <w:p w14:paraId="005A9B6C" w14:textId="77777777" w:rsidR="005D791F" w:rsidRPr="00684307" w:rsidRDefault="005D791F" w:rsidP="00B57E70">
                      <w:pPr>
                        <w:pStyle w:val="ae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6" behindDoc="0" locked="0" layoutInCell="1" allowOverlap="1" wp14:anchorId="60888CF9" wp14:editId="719503D2">
                <wp:simplePos x="0" y="0"/>
                <wp:positionH relativeFrom="page">
                  <wp:posOffset>2927350</wp:posOffset>
                </wp:positionH>
                <wp:positionV relativeFrom="page">
                  <wp:posOffset>2066925</wp:posOffset>
                </wp:positionV>
                <wp:extent cx="4137660" cy="489585"/>
                <wp:effectExtent l="0" t="0" r="2540" b="18415"/>
                <wp:wrapTight wrapText="bothSides">
                  <wp:wrapPolygon edited="0">
                    <wp:start x="0" y="0"/>
                    <wp:lineTo x="0" y="21292"/>
                    <wp:lineTo x="21481" y="21292"/>
                    <wp:lineTo x="21481" y="0"/>
                    <wp:lineTo x="0" y="0"/>
                  </wp:wrapPolygon>
                </wp:wrapTight>
                <wp:docPr id="462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4895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CF6199E" w14:textId="77777777" w:rsidR="005D791F" w:rsidRPr="00684307" w:rsidRDefault="005D791F" w:rsidP="00B57E70">
                            <w:pPr>
                              <w:pStyle w:val="2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888CF9" id="Text Box 78" o:spid="_x0000_s1044" type="#_x0000_t202" style="position:absolute;margin-left:230.5pt;margin-top:162.75pt;width:325.8pt;height:38.55pt;z-index:251667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" filled="f" stroked="f">
                <v:textbox inset="0,0,0,0">
                  <w:txbxContent>
                    <w:p w14:paraId="0CF6199E" w14:textId="77777777" w:rsidR="005D791F" w:rsidRPr="00684307" w:rsidRDefault="005D791F" w:rsidP="00B57E70">
                      <w:pPr>
                        <w:pStyle w:val="2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0" behindDoc="0" locked="0" layoutInCell="1" allowOverlap="1" wp14:anchorId="7CC0878C" wp14:editId="011CF43C">
                <wp:simplePos x="0" y="0"/>
                <wp:positionH relativeFrom="page">
                  <wp:posOffset>584200</wp:posOffset>
                </wp:positionH>
                <wp:positionV relativeFrom="page">
                  <wp:posOffset>6724015</wp:posOffset>
                </wp:positionV>
                <wp:extent cx="2018665" cy="940435"/>
                <wp:effectExtent l="0" t="0" r="13335" b="24765"/>
                <wp:wrapTight wrapText="bothSides">
                  <wp:wrapPolygon edited="0">
                    <wp:start x="0" y="0"/>
                    <wp:lineTo x="0" y="21585"/>
                    <wp:lineTo x="21471" y="21585"/>
                    <wp:lineTo x="21471" y="0"/>
                    <wp:lineTo x="0" y="0"/>
                  </wp:wrapPolygon>
                </wp:wrapTight>
                <wp:docPr id="461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940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05CDAAD" w14:textId="77777777" w:rsidR="005D791F" w:rsidRPr="003C4B7D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C4B7D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C0878C" id="Text Box 95" o:spid="_x0000_s1045" type="#_x0000_t202" style="position:absolute;margin-left:46pt;margin-top:529.45pt;width:158.95pt;height:74.05pt;z-index:2516675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" filled="f" stroked="f">
                <v:textbox inset="0,0,0,0">
                  <w:txbxContent>
                    <w:p w14:paraId="605CDAAD" w14:textId="77777777" w:rsidR="005D791F" w:rsidRPr="003C4B7D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C4B7D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6" behindDoc="0" locked="0" layoutInCell="1" allowOverlap="1" wp14:anchorId="4ED24457" wp14:editId="73948D54">
                <wp:simplePos x="0" y="0"/>
                <wp:positionH relativeFrom="page">
                  <wp:posOffset>584835</wp:posOffset>
                </wp:positionH>
                <wp:positionV relativeFrom="page">
                  <wp:posOffset>3388360</wp:posOffset>
                </wp:positionV>
                <wp:extent cx="2018665" cy="1704340"/>
                <wp:effectExtent l="0" t="0" r="13335" b="22860"/>
                <wp:wrapTight wrapText="bothSides">
                  <wp:wrapPolygon edited="0">
                    <wp:start x="0" y="0"/>
                    <wp:lineTo x="0" y="21568"/>
                    <wp:lineTo x="21471" y="21568"/>
                    <wp:lineTo x="21471" y="0"/>
                    <wp:lineTo x="0" y="0"/>
                  </wp:wrapPolygon>
                </wp:wrapTight>
                <wp:docPr id="460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1704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A00B57E" w14:textId="77777777" w:rsidR="005D791F" w:rsidRPr="002A0EA4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24457" id="Text Box 91" o:spid="_x0000_s1046" type="#_x0000_t202" style="position:absolute;margin-left:46.05pt;margin-top:266.8pt;width:158.95pt;height:134.2pt;z-index:2516675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" filled="f" stroked="f">
                <v:textbox inset="0,0,0,0">
                  <w:txbxContent>
                    <w:p w14:paraId="1A00B57E" w14:textId="77777777" w:rsidR="005D791F" w:rsidRPr="002A0EA4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1" behindDoc="0" locked="0" layoutInCell="1" allowOverlap="1" wp14:anchorId="24FEBF03" wp14:editId="5BF2945B">
                <wp:simplePos x="0" y="0"/>
                <wp:positionH relativeFrom="page">
                  <wp:posOffset>584835</wp:posOffset>
                </wp:positionH>
                <wp:positionV relativeFrom="page">
                  <wp:posOffset>6425565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9" name="Text 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4DED8C1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EBF03" id="Text Box 96" o:spid="_x0000_s1047" type="#_x0000_t202" style="position:absolute;margin-left:46.05pt;margin-top:505.95pt;width:158.95pt;height:18.45pt;z-index:2516675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" filled="f" stroked="f">
                <v:textbox inset="0,0,0,0">
                  <w:txbxContent>
                    <w:p w14:paraId="24DED8C1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9" behindDoc="0" locked="0" layoutInCell="1" allowOverlap="1" wp14:anchorId="04323EBB" wp14:editId="169D2CFB">
                <wp:simplePos x="0" y="0"/>
                <wp:positionH relativeFrom="page">
                  <wp:posOffset>584835</wp:posOffset>
                </wp:positionH>
                <wp:positionV relativeFrom="page">
                  <wp:posOffset>5092700</wp:posOffset>
                </wp:positionV>
                <wp:extent cx="2018665" cy="234315"/>
                <wp:effectExtent l="0" t="0" r="13335" b="19685"/>
                <wp:wrapTight wrapText="bothSides">
                  <wp:wrapPolygon edited="0">
                    <wp:start x="0" y="0"/>
                    <wp:lineTo x="0" y="21073"/>
                    <wp:lineTo x="21471" y="21073"/>
                    <wp:lineTo x="21471" y="0"/>
                    <wp:lineTo x="0" y="0"/>
                  </wp:wrapPolygon>
                </wp:wrapTight>
                <wp:docPr id="458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34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AF7C33D" w14:textId="77777777" w:rsidR="005D791F" w:rsidRPr="002A0EA4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A0EA4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23EBB" id="Text Box 94" o:spid="_x0000_s1048" type="#_x0000_t202" style="position:absolute;margin-left:46.05pt;margin-top:401pt;width:158.95pt;height:18.45pt;z-index:2516675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" filled="f" stroked="f">
                <v:textbox inset="0,0,0,0">
                  <w:txbxContent>
                    <w:p w14:paraId="4AF7C33D" w14:textId="77777777" w:rsidR="005D791F" w:rsidRPr="002A0EA4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A0EA4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7" behindDoc="0" locked="0" layoutInCell="1" allowOverlap="1" wp14:anchorId="26D350A2" wp14:editId="13C91A37">
                <wp:simplePos x="0" y="0"/>
                <wp:positionH relativeFrom="page">
                  <wp:posOffset>2971800</wp:posOffset>
                </wp:positionH>
                <wp:positionV relativeFrom="page">
                  <wp:posOffset>1164590</wp:posOffset>
                </wp:positionV>
                <wp:extent cx="4126865" cy="902970"/>
                <wp:effectExtent l="0" t="0" r="13335" b="11430"/>
                <wp:wrapTight wrapText="bothSides">
                  <wp:wrapPolygon edited="0">
                    <wp:start x="0" y="0"/>
                    <wp:lineTo x="0" y="21266"/>
                    <wp:lineTo x="21537" y="21266"/>
                    <wp:lineTo x="21537" y="0"/>
                    <wp:lineTo x="0" y="0"/>
                  </wp:wrapPolygon>
                </wp:wrapTight>
                <wp:docPr id="457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902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9711BDA" w14:textId="77777777" w:rsidR="005D791F" w:rsidRPr="00AF3419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03466BA4" w14:textId="77777777" w:rsidR="005D791F" w:rsidRPr="00AF3419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D350A2" id="Text Box 79" o:spid="_x0000_s1049" type="#_x0000_t202" style="position:absolute;margin-left:234pt;margin-top:91.7pt;width:324.95pt;height:71.1pt;z-index:2516674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" filled="f" stroked="f">
                <v:textbox inset="0,0,0,0">
                  <w:txbxContent>
                    <w:p w14:paraId="79711BDA" w14:textId="77777777" w:rsidR="005D791F" w:rsidRPr="00AF3419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03466BA4" w14:textId="77777777" w:rsidR="005D791F" w:rsidRPr="00AF3419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4" behindDoc="0" locked="0" layoutInCell="1" allowOverlap="1" wp14:anchorId="24FF6EC6" wp14:editId="76495DA5">
                <wp:simplePos x="0" y="0"/>
                <wp:positionH relativeFrom="page">
                  <wp:posOffset>584835</wp:posOffset>
                </wp:positionH>
                <wp:positionV relativeFrom="page">
                  <wp:posOffset>2557145</wp:posOffset>
                </wp:positionV>
                <wp:extent cx="2018665" cy="438785"/>
                <wp:effectExtent l="0" t="0" r="13335" b="18415"/>
                <wp:wrapTight wrapText="bothSides">
                  <wp:wrapPolygon edited="0">
                    <wp:start x="0" y="0"/>
                    <wp:lineTo x="0" y="21256"/>
                    <wp:lineTo x="21471" y="21256"/>
                    <wp:lineTo x="21471" y="0"/>
                    <wp:lineTo x="0" y="0"/>
                  </wp:wrapPolygon>
                </wp:wrapTight>
                <wp:docPr id="456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478383E" w14:textId="77777777" w:rsidR="005D791F" w:rsidRPr="00AF3419" w:rsidRDefault="005D791F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AF3419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FF6EC6" id="Text Box 99" o:spid="_x0000_s1050" type="#_x0000_t202" style="position:absolute;margin-left:46.05pt;margin-top:201.35pt;width:158.95pt;height:34.55pt;z-index:2516675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" filled="f" stroked="f">
                <v:textbox inset="0,0,0,0">
                  <w:txbxContent>
                    <w:p w14:paraId="6478383E" w14:textId="77777777" w:rsidR="005D791F" w:rsidRPr="00AF3419" w:rsidRDefault="005D791F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AF3419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57" behindDoc="0" locked="0" layoutInCell="0" allowOverlap="1" wp14:anchorId="779A7A39" wp14:editId="7C4FE380">
            <wp:simplePos x="5486400" y="8229600"/>
            <wp:positionH relativeFrom="page">
              <wp:posOffset>457200</wp:posOffset>
            </wp:positionH>
            <wp:positionV relativeFrom="page">
              <wp:posOffset>1014730</wp:posOffset>
            </wp:positionV>
            <wp:extent cx="2267857" cy="1262743"/>
            <wp:effectExtent l="25400" t="0" r="0" b="0"/>
            <wp:wrapTight wrapText="bothSides">
              <wp:wrapPolygon edited="0">
                <wp:start x="484" y="0"/>
                <wp:lineTo x="-242" y="1738"/>
                <wp:lineTo x="-242" y="21290"/>
                <wp:lineTo x="21531" y="21290"/>
                <wp:lineTo x="21531" y="1303"/>
                <wp:lineTo x="20805" y="0"/>
                <wp:lineTo x="484" y="0"/>
              </wp:wrapPolygon>
            </wp:wrapTight>
            <wp:docPr id="19" name="Placeholder" descr="::thrill piccs:42-157314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thrill piccs:42-15731471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17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857" cy="1262743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628" behindDoc="0" locked="0" layoutInCell="1" allowOverlap="1" wp14:anchorId="1FD79D03" wp14:editId="2DAF4B24">
                <wp:simplePos x="0" y="0"/>
                <wp:positionH relativeFrom="page">
                  <wp:posOffset>6785610</wp:posOffset>
                </wp:positionH>
                <wp:positionV relativeFrom="page">
                  <wp:posOffset>9842500</wp:posOffset>
                </wp:positionV>
                <wp:extent cx="310515" cy="402590"/>
                <wp:effectExtent l="3810" t="0" r="3175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5" name="Text 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822A2FC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D79D03" id="Text Box 681" o:spid="_x0000_s1051" type="#_x0000_t202" style="position:absolute;margin-left:534.3pt;margin-top:775pt;width:24.45pt;height:31.7pt;z-index:2516716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" filled="f" stroked="f">
                <v:textbox inset=",7.2pt,,7.2pt">
                  <w:txbxContent>
                    <w:p w14:paraId="2822A2FC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3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0" behindDoc="0" locked="0" layoutInCell="1" allowOverlap="1" wp14:anchorId="38E26FC2" wp14:editId="61E62A7C">
                <wp:simplePos x="0" y="0"/>
                <wp:positionH relativeFrom="page">
                  <wp:posOffset>3870960</wp:posOffset>
                </wp:positionH>
                <wp:positionV relativeFrom="page">
                  <wp:posOffset>6112510</wp:posOffset>
                </wp:positionV>
                <wp:extent cx="3183890" cy="3729990"/>
                <wp:effectExtent l="0" t="0" r="0" b="3810"/>
                <wp:wrapTight wrapText="bothSides">
                  <wp:wrapPolygon edited="0">
                    <wp:start x="172" y="0"/>
                    <wp:lineTo x="172" y="21475"/>
                    <wp:lineTo x="21195" y="21475"/>
                    <wp:lineTo x="21195" y="0"/>
                    <wp:lineTo x="172" y="0"/>
                  </wp:wrapPolygon>
                </wp:wrapTight>
                <wp:docPr id="454" name="Text 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372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4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26FC2" id="Text Box 741" o:spid="_x0000_s1052" type="#_x0000_t202" style="position:absolute;margin-left:304.8pt;margin-top:481.3pt;width:250.7pt;height:293.7pt;z-index:2516675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" filled="f" stroked="f">
                <v:textbox style="mso-next-textbox:#Text Box 86" inset=",0,,0">
                  <w:txbxContent/>
                </v:textbox>
                <w10:wrap type="tight" anchorx="page" anchory="page"/>
              </v:shape>
            </w:pict>
          </mc:Fallback>
        </mc:AlternateContent>
      </w:r>
      <w:r w:rsidR="00066380">
        <w:rPr>
          <w:noProof/>
        </w:rPr>
        <mc:AlternateContent>
          <mc:Choice Requires="wpg">
            <w:drawing>
              <wp:anchor distT="0" distB="0" distL="114300" distR="114300" simplePos="0" relativeHeight="251667498" behindDoc="0" locked="0" layoutInCell="1" allowOverlap="1" wp14:anchorId="4CC93DCF" wp14:editId="60F6E611">
                <wp:simplePos x="0" y="0"/>
                <wp:positionH relativeFrom="page">
                  <wp:posOffset>460375</wp:posOffset>
                </wp:positionH>
                <wp:positionV relativeFrom="page">
                  <wp:posOffset>6116320</wp:posOffset>
                </wp:positionV>
                <wp:extent cx="3183890" cy="3803650"/>
                <wp:effectExtent l="0" t="0" r="0" b="6350"/>
                <wp:wrapThrough wrapText="bothSides">
                  <wp:wrapPolygon edited="0">
                    <wp:start x="172" y="0"/>
                    <wp:lineTo x="172" y="21492"/>
                    <wp:lineTo x="21195" y="21492"/>
                    <wp:lineTo x="21195" y="0"/>
                    <wp:lineTo x="172" y="0"/>
                  </wp:wrapPolygon>
                </wp:wrapThrough>
                <wp:docPr id="228" name="図形グループ 2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3890" cy="3803650"/>
                          <a:chOff x="0" y="0"/>
                          <a:chExt cx="3183890" cy="3803650"/>
                        </a:xfrm>
                        <a:extLst>
                          <a:ext uri="{0CCBE362-F206-4b92-989A-16890622DB6E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g:grpSpPr>
                      <wps:wsp>
                        <wps:cNvPr id="453" name="Text Box 8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183890" cy="3803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FAA26D3D-D897-4be2-8F04-BA451C77F1D7}">
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  </a:ex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  </a:ext>
                          </a:extLst>
                        </wps:spPr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  <wps:wsp>
                        <wps:cNvPr id="7" name="テキスト 7"/>
                        <wps:cNvSpPr txBox="1"/>
                        <wps:spPr>
                          <a:xfrm>
                            <a:off x="91440" y="0"/>
                            <a:ext cx="3001010" cy="318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txbx id="25">
                          <w:txbxContent>
                            <w:p w14:paraId="6E8191B5" w14:textId="77777777" w:rsidR="005D791F" w:rsidRPr="00684307" w:rsidRDefault="005D791F" w:rsidP="00B57E70">
                              <w:pPr>
                                <w:pStyle w:val="2"/>
                                <w:spacing w:after="220" w:line="280" w:lineRule="exact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これはサンプル文章です。</w:t>
                              </w:r>
                            </w:p>
                            <w:p w14:paraId="7BBFD066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</w:t>
                              </w:r>
                              <w:r w:rsidRPr="00684307">
                                <w:rPr>
                                  <w:rStyle w:val="af"/>
                                  <w:rFonts w:ascii="ヒラギノ丸ゴ Pro W4" w:eastAsia="ヒラギノ丸ゴ Pro W4" w:hAnsi="ヒラギノ丸ゴ Pro W4" w:hint="eastAsia"/>
                                </w:rPr>
                                <w:t>下はサンプル文章です。&lt;このテンプレートを使って、自分の所属するワークグループやプロジェクトについての Web ページを</w:t>
                              </w: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08AADECE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E324128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08FA577A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06FAA2CA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  </w:r>
                            </w:p>
                            <w:p w14:paraId="5843CD17" w14:textId="77777777" w:rsidR="005D791F" w:rsidRPr="00684307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3C1FBD8D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684307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      </w: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28B7AE07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299C1A49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4A930E5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49C59AE1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CD393D6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BDB5A60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4926E25A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3C6697D" w14:textId="77777777" w:rsidR="005D791F" w:rsidRPr="00206FBF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206FBF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1DC9D59A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63142BB7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17DE0338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B2E38DC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7482EA1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2731C71B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  <w:p w14:paraId="3BB030F3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</w:p>
                            <w:p w14:paraId="7152A175" w14:textId="77777777" w:rsidR="005D791F" w:rsidRPr="00C31788" w:rsidRDefault="005D791F" w:rsidP="00B57E70">
                              <w:pPr>
                                <w:pStyle w:val="ae"/>
                                <w:rPr>
                                  <w:rFonts w:ascii="ヒラギノ丸ゴ Pro W4" w:eastAsia="ヒラギノ丸ゴ Pro W4" w:hAnsi="ヒラギノ丸ゴ Pro W4"/>
                                </w:rPr>
                              </w:pPr>
                              <w:r w:rsidRPr="00C31788">
                                <w:rPr>
                                  <w:rFonts w:ascii="ヒラギノ丸ゴ Pro W4" w:eastAsia="ヒラギノ丸ゴ Pro W4" w:hAnsi="ヒラギノ丸ゴ Pro W4" w:hint="eastAsia"/>
                                </w:rPr>
  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テキスト 224"/>
                        <wps:cNvSpPr txBox="1"/>
                        <wps:spPr>
                          <a:xfrm>
                            <a:off x="91440" y="317500"/>
                            <a:ext cx="3001010" cy="159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linkedTxbx id="25" seq="1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テキスト 225"/>
                        <wps:cNvSpPr txBox="1"/>
                        <wps:spPr>
                          <a:xfrm>
                            <a:off x="91440" y="1910080"/>
                            <a:ext cx="3001010" cy="322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linkedTxbx id="25" seq="2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テキスト 227"/>
                        <wps:cNvSpPr txBox="1"/>
                        <wps:spPr>
                          <a:xfrm>
                            <a:off x="91440" y="2231390"/>
                            <a:ext cx="3001010" cy="1454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C572A759-6A51-4108-AA02-DFA0A04FC94B}">
  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</a:ext>
                          </a:extLst>
                        </wps:spPr>
                        <wps:linkedTxbx id="25" seq="3"/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CC93DCF" id="図形グループ 228" o:spid="_x0000_s1053" style="position:absolute;margin-left:36.25pt;margin-top:481.6pt;width:250.7pt;height:299.5pt;z-index:251667498;mso-position-horizontal-relative:page;mso-position-vertical-relative:page" coordsize="31838,3803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">
                <v:shape id="Text Box 83" o:spid="_x0000_s1054" type="#_x0000_t202" style="position:absolute;width:31838;height:3803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" filled="f" stroked="f">
                  <v:textbox inset=",0,,0"/>
                </v:shape>
                <v:shape id="テキスト 7" o:spid="_x0000_s1055" type="#_x0000_t202" style="position:absolute;left:914;width:30010;height:31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" filled="f" stroked="f">
                  <v:textbox style="mso-next-textbox:#テキスト 224" inset="0,0,0,0">
                    <w:txbxContent>
                      <w:p w14:paraId="6E8191B5" w14:textId="77777777" w:rsidR="005D791F" w:rsidRPr="00684307" w:rsidRDefault="005D791F" w:rsidP="00B57E70">
                        <w:pPr>
                          <w:pStyle w:val="2"/>
                          <w:spacing w:after="220" w:line="280" w:lineRule="exact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これはサンプル文章です。</w:t>
                        </w:r>
                      </w:p>
                      <w:p w14:paraId="7BBFD066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</w:t>
                        </w:r>
                        <w:r w:rsidRPr="00684307">
                          <w:rPr>
                            <w:rStyle w:val="af"/>
                            <w:rFonts w:ascii="ヒラギノ丸ゴ Pro W4" w:eastAsia="ヒラギノ丸ゴ Pro W4" w:hAnsi="ヒラギノ丸ゴ Pro W4" w:hint="eastAsia"/>
                          </w:rPr>
                          <w:t>下はサンプル文章です。&lt;このテンプレートを使って、自分の所属するワークグループやプロジェクトについての Web ページを</w:t>
                        </w: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08AADECE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E324128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08FA577A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06FAA2CA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</w:r>
                      </w:p>
                      <w:p w14:paraId="5843CD17" w14:textId="77777777" w:rsidR="005D791F" w:rsidRPr="00684307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3C1FBD8D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684307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</w:t>
                        </w: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28B7AE07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299C1A49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4A930E5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49C59AE1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CD393D6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BDB5A60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4926E25A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3C6697D" w14:textId="77777777" w:rsidR="005D791F" w:rsidRPr="00206FBF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206FBF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1DC9D59A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63142BB7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17DE0338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B2E38DC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7482EA1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2731C71B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  <w:p w14:paraId="3BB030F3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</w:p>
                      <w:p w14:paraId="7152A175" w14:textId="77777777" w:rsidR="005D791F" w:rsidRPr="00C31788" w:rsidRDefault="005D791F" w:rsidP="00B57E70">
                        <w:pPr>
                          <w:pStyle w:val="ae"/>
                          <w:rPr>
                            <w:rFonts w:ascii="ヒラギノ丸ゴ Pro W4" w:eastAsia="ヒラギノ丸ゴ Pro W4" w:hAnsi="ヒラギノ丸ゴ Pro W4"/>
                          </w:rPr>
                        </w:pPr>
                        <w:r w:rsidRPr="00C31788">
                          <w:rPr>
                            <w:rFonts w:ascii="ヒラギノ丸ゴ Pro W4" w:eastAsia="ヒラギノ丸ゴ Pro W4" w:hAnsi="ヒラギノ丸ゴ Pro W4" w:hint="eastAsia"/>
                          </w:rPr>
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をクリックします。&gt;</w:t>
                        </w:r>
                      </w:p>
                    </w:txbxContent>
                  </v:textbox>
                </v:shape>
                <v:shape id="テキスト 224" o:spid="_x0000_s1056" type="#_x0000_t202" style="position:absolute;left:914;top:3175;width:30010;height:1593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" filled="f" stroked="f">
                  <v:textbox style="mso-next-textbox:#テキスト 225" inset="0,0,0,0">
                    <w:txbxContent/>
                  </v:textbox>
                </v:shape>
                <v:shape id="テキスト 225" o:spid="_x0000_s1057" type="#_x0000_t202" style="position:absolute;left:914;top:19100;width:30010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" filled="f" stroked="f">
                  <v:textbox style="mso-next-textbox:#テキスト 227" inset="0,0,0,0">
                    <w:txbxContent/>
                  </v:textbox>
                </v:shape>
                <v:shape id="テキスト 227" o:spid="_x0000_s1058" type="#_x0000_t202" style="position:absolute;left:914;top:22313;width:30010;height:145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" filled="f" stroked="f">
                  <v:textbox style="mso-next-textbox:#Text Box 741" inset="0,0,0,0">
                    <w:txbxContent/>
                  </v:textbox>
                </v:shape>
                <w10:wrap type="through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59" behindDoc="0" locked="0" layoutInCell="1" allowOverlap="1" wp14:anchorId="0807A7D1" wp14:editId="51A18B90">
                <wp:simplePos x="0" y="0"/>
                <wp:positionH relativeFrom="page">
                  <wp:posOffset>4017010</wp:posOffset>
                </wp:positionH>
                <wp:positionV relativeFrom="page">
                  <wp:posOffset>4645025</wp:posOffset>
                </wp:positionV>
                <wp:extent cx="3108325" cy="320040"/>
                <wp:effectExtent l="0" t="0" r="0" b="10160"/>
                <wp:wrapTight wrapText="bothSides">
                  <wp:wrapPolygon edited="0">
                    <wp:start x="0" y="0"/>
                    <wp:lineTo x="0" y="20571"/>
                    <wp:lineTo x="21357" y="20571"/>
                    <wp:lineTo x="21357" y="0"/>
                    <wp:lineTo x="0" y="0"/>
                  </wp:wrapPolygon>
                </wp:wrapTight>
                <wp:docPr id="452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08325" cy="32004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<a:solidFill>
                                <a:srgbClr val="4A7EBB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4A31FBB" w14:textId="77777777" w:rsidR="005D791F" w:rsidRPr="00684307" w:rsidRDefault="005D791F" w:rsidP="00B57E70">
                            <w:pPr>
                              <w:pStyle w:val="af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記者名: [名前]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07A7D1" id="Rectangle 24" o:spid="_x0000_s1059" style="position:absolute;margin-left:316.3pt;margin-top:365.75pt;width:244.75pt;height:25.2pt;z-index:25166745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" fillcolor="#c81805 [3205]" stroked="f">
                <v:textbox inset=",0,,0">
                  <w:txbxContent>
                    <w:p w14:paraId="14A31FBB" w14:textId="77777777" w:rsidR="005D791F" w:rsidRPr="00684307" w:rsidRDefault="005D791F" w:rsidP="00B57E70">
                      <w:pPr>
                        <w:pStyle w:val="af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記者名: [名前]</w:t>
                      </w:r>
                    </w:p>
                  </w:txbxContent>
                </v:textbox>
                <w10:wrap type="tight" anchorx="page" anchory="page"/>
              </v:rect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0288" behindDoc="0" locked="0" layoutInCell="0" allowOverlap="1" wp14:anchorId="11056701" wp14:editId="3D73F492">
            <wp:simplePos x="0" y="0"/>
            <wp:positionH relativeFrom="page">
              <wp:posOffset>457200</wp:posOffset>
            </wp:positionH>
            <wp:positionV relativeFrom="page">
              <wp:posOffset>990600</wp:posOffset>
            </wp:positionV>
            <wp:extent cx="6641465" cy="3320415"/>
            <wp:effectExtent l="25400" t="0" r="0" b="0"/>
            <wp:wrapTight wrapText="bothSides">
              <wp:wrapPolygon edited="0">
                <wp:start x="1074" y="0"/>
                <wp:lineTo x="578" y="496"/>
                <wp:lineTo x="-83" y="1983"/>
                <wp:lineTo x="-83" y="19167"/>
                <wp:lineTo x="578" y="21150"/>
                <wp:lineTo x="1074" y="21480"/>
                <wp:lineTo x="1157" y="21480"/>
                <wp:lineTo x="20322" y="21480"/>
                <wp:lineTo x="20404" y="21480"/>
                <wp:lineTo x="20817" y="21150"/>
                <wp:lineTo x="21561" y="19497"/>
                <wp:lineTo x="21561" y="1983"/>
                <wp:lineTo x="20983" y="496"/>
                <wp:lineTo x="20404" y="0"/>
                <wp:lineTo x="1074" y="0"/>
              </wp:wrapPolygon>
            </wp:wrapTight>
            <wp:docPr id="9" name="Placeholder" descr="::thrill piccs:42-176862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::thrill piccs:42-17686269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12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465" cy="3320415"/>
                    </a:xfrm>
                    <a:prstGeom prst="round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499" behindDoc="0" locked="0" layoutInCell="1" allowOverlap="1" wp14:anchorId="0DD7956E" wp14:editId="247A560A">
                <wp:simplePos x="0" y="0"/>
                <wp:positionH relativeFrom="page">
                  <wp:posOffset>457200</wp:posOffset>
                </wp:positionH>
                <wp:positionV relativeFrom="page">
                  <wp:posOffset>5148580</wp:posOffset>
                </wp:positionV>
                <wp:extent cx="6638925" cy="983615"/>
                <wp:effectExtent l="0" t="0" r="0" b="6985"/>
                <wp:wrapTight wrapText="bothSides">
                  <wp:wrapPolygon edited="0">
                    <wp:start x="83" y="0"/>
                    <wp:lineTo x="83" y="21196"/>
                    <wp:lineTo x="21404" y="21196"/>
                    <wp:lineTo x="21404" y="0"/>
                    <wp:lineTo x="83" y="0"/>
                  </wp:wrapPolygon>
                </wp:wrapTight>
                <wp:docPr id="45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983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9E65C33" w14:textId="77777777" w:rsidR="005D791F" w:rsidRPr="00684307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  <w:p w14:paraId="256BF947" w14:textId="77777777" w:rsidR="005D791F" w:rsidRPr="00684307" w:rsidRDefault="005D791F" w:rsidP="00B57E70">
                            <w:pPr>
                              <w:pStyle w:val="1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684307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これはサンプル文章です。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7956E" id="Text Box 84" o:spid="_x0000_s1060" type="#_x0000_t202" style="position:absolute;margin-left:36pt;margin-top:405.4pt;width:522.75pt;height:77.45pt;z-index:2516674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" filled="f" stroked="f">
                <v:textbox inset=",0,,0">
                  <w:txbxContent>
                    <w:p w14:paraId="49E65C33" w14:textId="77777777" w:rsidR="005D791F" w:rsidRPr="00684307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  <w:p w14:paraId="256BF947" w14:textId="77777777" w:rsidR="005D791F" w:rsidRPr="00684307" w:rsidRDefault="005D791F" w:rsidP="00B57E70">
                      <w:pPr>
                        <w:pStyle w:val="1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684307">
                        <w:rPr>
                          <w:rFonts w:ascii="ヒラギノ丸ゴ Pro W4" w:eastAsia="ヒラギノ丸ゴ Pro W4" w:hAnsi="ヒラギノ丸ゴ Pro W4" w:hint="eastAsia"/>
                        </w:rPr>
                        <w:t>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br w:type="page"/>
      </w:r>
      <w:r w:rsidR="008E7E08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04" behindDoc="0" locked="0" layoutInCell="1" allowOverlap="1" wp14:anchorId="7EAE4B0F" wp14:editId="7F827E59">
                <wp:simplePos x="0" y="0"/>
                <wp:positionH relativeFrom="page">
                  <wp:posOffset>469900</wp:posOffset>
                </wp:positionH>
                <wp:positionV relativeFrom="page">
                  <wp:posOffset>1088390</wp:posOffset>
                </wp:positionV>
                <wp:extent cx="4389120" cy="247015"/>
                <wp:effectExtent l="0" t="0" r="0" b="6985"/>
                <wp:wrapTight wrapText="bothSides">
                  <wp:wrapPolygon edited="0">
                    <wp:start x="125" y="0"/>
                    <wp:lineTo x="125" y="19990"/>
                    <wp:lineTo x="21375" y="19990"/>
                    <wp:lineTo x="21375" y="0"/>
                    <wp:lineTo x="125" y="0"/>
                  </wp:wrapPolygon>
                </wp:wrapTight>
                <wp:docPr id="28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2470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E7546EC" w14:textId="77777777" w:rsidR="005D791F" w:rsidRPr="00206FBF" w:rsidRDefault="005D791F" w:rsidP="00B57E70">
                            <w:pPr>
                              <w:pStyle w:val="3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206FB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AE4B0F" id="Text Box 89" o:spid="_x0000_s1061" type="#_x0000_t202" style="position:absolute;margin-left:37pt;margin-top:85.7pt;width:345.6pt;height:19.45pt;z-index:25166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" filled="f" stroked="f">
                <v:textbox inset=",0,,0">
                  <w:txbxContent>
                    <w:p w14:paraId="4E7546EC" w14:textId="77777777" w:rsidR="005D791F" w:rsidRPr="00206FBF" w:rsidRDefault="005D791F" w:rsidP="00B57E70">
                      <w:pPr>
                        <w:pStyle w:val="3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206FBF">
                        <w:rPr>
                          <w:rFonts w:ascii="ヒラギノ丸ゴ Pro W4" w:eastAsia="ヒラギノ丸ゴ Pro W4" w:hAnsi="ヒラギノ丸ゴ Pro W4" w:hint="eastAsia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5" behindDoc="0" locked="0" layoutInCell="1" allowOverlap="1" wp14:anchorId="4C361EEE" wp14:editId="534D8161">
                <wp:simplePos x="0" y="0"/>
                <wp:positionH relativeFrom="page">
                  <wp:posOffset>4953000</wp:posOffset>
                </wp:positionH>
                <wp:positionV relativeFrom="page">
                  <wp:posOffset>2978785</wp:posOffset>
                </wp:positionV>
                <wp:extent cx="2018665" cy="2045335"/>
                <wp:effectExtent l="0" t="0" r="13335" b="12065"/>
                <wp:wrapTight wrapText="bothSides">
                  <wp:wrapPolygon edited="0">
                    <wp:start x="0" y="0"/>
                    <wp:lineTo x="0" y="21459"/>
                    <wp:lineTo x="21471" y="21459"/>
                    <wp:lineTo x="21471" y="0"/>
                    <wp:lineTo x="0" y="0"/>
                  </wp:wrapPolygon>
                </wp:wrapTight>
                <wp:docPr id="29" name="Text 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045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A81E1E0" w14:textId="77777777" w:rsidR="005D791F" w:rsidRPr="00C31788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361EEE" id="Text Box 104" o:spid="_x0000_s1062" type="#_x0000_t202" style="position:absolute;margin-left:390pt;margin-top:234.55pt;width:158.95pt;height:161.05pt;z-index:2516675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" filled="f" stroked="f">
                <v:textbox inset="0,0,0,0">
                  <w:txbxContent>
                    <w:p w14:paraId="0A81E1E0" w14:textId="77777777" w:rsidR="005D791F" w:rsidRPr="00C31788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16" behindDoc="0" locked="0" layoutInCell="1" allowOverlap="1" wp14:anchorId="5F6935CF" wp14:editId="624242A7">
                <wp:simplePos x="0" y="0"/>
                <wp:positionH relativeFrom="page">
                  <wp:posOffset>4953000</wp:posOffset>
                </wp:positionH>
                <wp:positionV relativeFrom="page">
                  <wp:posOffset>2707005</wp:posOffset>
                </wp:positionV>
                <wp:extent cx="2018665" cy="271780"/>
                <wp:effectExtent l="0" t="0" r="13335" b="7620"/>
                <wp:wrapTight wrapText="bothSides">
                  <wp:wrapPolygon edited="0">
                    <wp:start x="0" y="0"/>
                    <wp:lineTo x="0" y="20187"/>
                    <wp:lineTo x="21471" y="20187"/>
                    <wp:lineTo x="21471" y="0"/>
                    <wp:lineTo x="0" y="0"/>
                  </wp:wrapPolygon>
                </wp:wrapTight>
                <wp:docPr id="30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9C0AA29" w14:textId="77777777" w:rsidR="005D791F" w:rsidRPr="00C31788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6935CF" id="Text Box 105" o:spid="_x0000_s1063" type="#_x0000_t202" style="position:absolute;margin-left:390pt;margin-top:213.15pt;width:158.95pt;height:21.4pt;z-index:2516675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" filled="f" stroked="f">
                <v:textbox inset="0,0,0,0">
                  <w:txbxContent>
                    <w:p w14:paraId="59C0AA29" w14:textId="77777777" w:rsidR="005D791F" w:rsidRPr="00C31788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8E7E08">
        <w:rPr>
          <w:noProof/>
        </w:rPr>
        <mc:AlternateContent>
          <mc:Choice Requires="wps">
            <w:drawing>
              <wp:anchor distT="0" distB="0" distL="114300" distR="114300" simplePos="0" relativeHeight="251667501" behindDoc="0" locked="0" layoutInCell="1" allowOverlap="1" wp14:anchorId="2303F58F" wp14:editId="69F03036">
                <wp:simplePos x="0" y="0"/>
                <wp:positionH relativeFrom="page">
                  <wp:posOffset>469900</wp:posOffset>
                </wp:positionH>
                <wp:positionV relativeFrom="page">
                  <wp:posOffset>1436370</wp:posOffset>
                </wp:positionV>
                <wp:extent cx="4209415" cy="8589645"/>
                <wp:effectExtent l="0" t="0" r="0" b="20955"/>
                <wp:wrapThrough wrapText="bothSides">
                  <wp:wrapPolygon edited="0">
                    <wp:start x="130" y="0"/>
                    <wp:lineTo x="130" y="21589"/>
                    <wp:lineTo x="21375" y="21589"/>
                    <wp:lineTo x="21375" y="0"/>
                    <wp:lineTo x="130" y="0"/>
                  </wp:wrapPolygon>
                </wp:wrapThrough>
                <wp:docPr id="449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09415" cy="85896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5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03F58F" id="Text Box 86" o:spid="_x0000_s1064" type="#_x0000_t202" style="position:absolute;margin-left:37pt;margin-top:113.1pt;width:331.45pt;height:676.35pt;z-index:251667501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" filled="f" stroked="f">
                <v:textbox style="mso-next-textbox:#Text Box 87"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72652" behindDoc="0" locked="0" layoutInCell="1" allowOverlap="1" wp14:anchorId="3E766979" wp14:editId="5FB92956">
                <wp:simplePos x="0" y="0"/>
                <wp:positionH relativeFrom="page">
                  <wp:posOffset>6823710</wp:posOffset>
                </wp:positionH>
                <wp:positionV relativeFrom="page">
                  <wp:posOffset>9824720</wp:posOffset>
                </wp:positionV>
                <wp:extent cx="310515" cy="402590"/>
                <wp:effectExtent l="3810" t="0" r="3175" b="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450" name="Text 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18D1B4F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66979" id="Text Box 682" o:spid="_x0000_s1065" type="#_x0000_t202" style="position:absolute;margin-left:537.3pt;margin-top:773.6pt;width:24.45pt;height:31.7pt;z-index:2516726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" filled="f" stroked="f">
                <v:textbox inset=",7.2pt,,7.2pt">
                  <w:txbxContent>
                    <w:p w14:paraId="518D1B4F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4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8" behindDoc="0" locked="0" layoutInCell="1" allowOverlap="1" wp14:anchorId="5D73B509" wp14:editId="3AF51095">
            <wp:simplePos x="0" y="0"/>
            <wp:positionH relativeFrom="page">
              <wp:posOffset>4826000</wp:posOffset>
            </wp:positionH>
            <wp:positionV relativeFrom="page">
              <wp:posOffset>7150100</wp:posOffset>
            </wp:positionV>
            <wp:extent cx="2284095" cy="3020060"/>
            <wp:effectExtent l="25400" t="0" r="1905" b="0"/>
            <wp:wrapTight wrapText="bothSides">
              <wp:wrapPolygon edited="0">
                <wp:start x="-240" y="0"/>
                <wp:lineTo x="-240" y="20347"/>
                <wp:lineTo x="1681" y="21437"/>
                <wp:lineTo x="1922" y="21437"/>
                <wp:lineTo x="19456" y="21437"/>
                <wp:lineTo x="19696" y="21437"/>
                <wp:lineTo x="21378" y="20528"/>
                <wp:lineTo x="21378" y="20347"/>
                <wp:lineTo x="21618" y="18893"/>
                <wp:lineTo x="21618" y="0"/>
                <wp:lineTo x="-240" y="0"/>
              </wp:wrapPolygon>
            </wp:wrapTight>
            <wp:docPr id="402" name="図 333" descr="FLASH 5-07:Transpar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4095" cy="3020060"/>
                    </a:xfrm>
                    <a:prstGeom prst="round2SameRect">
                      <a:avLst/>
                    </a:prstGeom>
                    <a:solidFill>
                      <a:schemeClr val="accent3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8" behindDoc="0" locked="0" layoutInCell="1" allowOverlap="1" wp14:anchorId="6689F6B3" wp14:editId="55CA114F">
                <wp:simplePos x="0" y="0"/>
                <wp:positionH relativeFrom="page">
                  <wp:posOffset>4960620</wp:posOffset>
                </wp:positionH>
                <wp:positionV relativeFrom="page">
                  <wp:posOffset>7284720</wp:posOffset>
                </wp:positionV>
                <wp:extent cx="2018665" cy="302260"/>
                <wp:effectExtent l="0" t="0" r="13335" b="2540"/>
                <wp:wrapTight wrapText="bothSides">
                  <wp:wrapPolygon edited="0">
                    <wp:start x="0" y="0"/>
                    <wp:lineTo x="0" y="19966"/>
                    <wp:lineTo x="21471" y="19966"/>
                    <wp:lineTo x="21471" y="0"/>
                    <wp:lineTo x="0" y="0"/>
                  </wp:wrapPolygon>
                </wp:wrapTight>
                <wp:docPr id="448" name="Text 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817D59C" w14:textId="77777777" w:rsidR="005D791F" w:rsidRPr="00C31788" w:rsidRDefault="005D791F" w:rsidP="00B57E70">
                            <w:pPr>
                              <w:pStyle w:val="5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サンプル文章です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89F6B3" id="Text Box 107" o:spid="_x0000_s1066" type="#_x0000_t202" style="position:absolute;margin-left:390.6pt;margin-top:573.6pt;width:158.95pt;height:23.8pt;z-index:2516675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" filled="f" stroked="f">
                <v:textbox inset="0,0,0,0">
                  <w:txbxContent>
                    <w:p w14:paraId="7817D59C" w14:textId="77777777" w:rsidR="005D791F" w:rsidRPr="00C31788" w:rsidRDefault="005D791F" w:rsidP="00B57E70">
                      <w:pPr>
                        <w:pStyle w:val="5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サンプル文章です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7" behindDoc="0" locked="0" layoutInCell="1" allowOverlap="1" wp14:anchorId="4406ED33" wp14:editId="58C68DC6">
                <wp:simplePos x="0" y="0"/>
                <wp:positionH relativeFrom="page">
                  <wp:posOffset>4960620</wp:posOffset>
                </wp:positionH>
                <wp:positionV relativeFrom="page">
                  <wp:posOffset>7627620</wp:posOffset>
                </wp:positionV>
                <wp:extent cx="2018665" cy="2165985"/>
                <wp:effectExtent l="0" t="0" r="13335" b="18415"/>
                <wp:wrapTight wrapText="bothSides">
                  <wp:wrapPolygon edited="0">
                    <wp:start x="0" y="0"/>
                    <wp:lineTo x="0" y="21530"/>
                    <wp:lineTo x="21471" y="21530"/>
                    <wp:lineTo x="21471" y="0"/>
                    <wp:lineTo x="0" y="0"/>
                  </wp:wrapPolygon>
                </wp:wrapTight>
                <wp:docPr id="31" name="Text 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8665" cy="2165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2BCA7E0E" w14:textId="77777777" w:rsidR="005D791F" w:rsidRPr="00C31788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06ED33" id="Text Box 106" o:spid="_x0000_s1067" type="#_x0000_t202" style="position:absolute;margin-left:390.6pt;margin-top:600.6pt;width:158.95pt;height:170.55pt;z-index:2516675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" filled="f" stroked="f">
                <v:textbox inset="0,0,0,0">
                  <w:txbxContent>
                    <w:p w14:paraId="2BCA7E0E" w14:textId="77777777" w:rsidR="005D791F" w:rsidRPr="00C31788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66" behindDoc="0" locked="0" layoutInCell="1" allowOverlap="1" wp14:anchorId="5439D360" wp14:editId="496ED9AC">
            <wp:simplePos x="0" y="0"/>
            <wp:positionH relativeFrom="page">
              <wp:posOffset>4800600</wp:posOffset>
            </wp:positionH>
            <wp:positionV relativeFrom="page">
              <wp:posOffset>2550160</wp:posOffset>
            </wp:positionV>
            <wp:extent cx="2289175" cy="2926080"/>
            <wp:effectExtent l="25400" t="0" r="0" b="0"/>
            <wp:wrapTight wrapText="bothSides">
              <wp:wrapPolygon edited="0">
                <wp:start x="-240" y="0"/>
                <wp:lineTo x="-240" y="21563"/>
                <wp:lineTo x="21570" y="21563"/>
                <wp:lineTo x="21570" y="0"/>
                <wp:lineTo x="-240" y="0"/>
              </wp:wrapPolygon>
            </wp:wrapTight>
            <wp:docPr id="476" name="図 405" descr="FLASH 5-07:Transparent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図 405" descr="FLASH 5-07:Transparent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289175" cy="2926080"/>
                    </a:xfrm>
                    <a:prstGeom prst="rect">
                      <a:avLst/>
                    </a:prstGeom>
                    <a:solidFill>
                      <a:srgbClr val="95A1AD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70" behindDoc="0" locked="0" layoutInCell="1" allowOverlap="1" wp14:anchorId="3CA1867C" wp14:editId="1BB10536">
            <wp:simplePos x="0" y="0"/>
            <wp:positionH relativeFrom="page">
              <wp:posOffset>4800600</wp:posOffset>
            </wp:positionH>
            <wp:positionV relativeFrom="page">
              <wp:posOffset>5659120</wp:posOffset>
            </wp:positionV>
            <wp:extent cx="2289175" cy="1299845"/>
            <wp:effectExtent l="25400" t="0" r="0" b="0"/>
            <wp:wrapTight wrapText="bothSides">
              <wp:wrapPolygon edited="0">
                <wp:start x="-240" y="0"/>
                <wp:lineTo x="-240" y="21526"/>
                <wp:lineTo x="21570" y="21526"/>
                <wp:lineTo x="21570" y="0"/>
                <wp:lineTo x="-240" y="0"/>
              </wp:wrapPolygon>
            </wp:wrapTight>
            <wp:docPr id="466" name="Placeholder" descr="::thrill piccs:42-182989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ceholder" descr="::thrill piccs:42-18298938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6544" b="8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299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rPr>
          <w:noProof/>
        </w:rPr>
        <w:drawing>
          <wp:anchor distT="0" distB="0" distL="118745" distR="118745" simplePos="0" relativeHeight="251667469" behindDoc="0" locked="0" layoutInCell="1" allowOverlap="1" wp14:anchorId="7121AB00" wp14:editId="33AA1CA8">
            <wp:simplePos x="0" y="0"/>
            <wp:positionH relativeFrom="page">
              <wp:posOffset>4805680</wp:posOffset>
            </wp:positionH>
            <wp:positionV relativeFrom="page">
              <wp:posOffset>1014730</wp:posOffset>
            </wp:positionV>
            <wp:extent cx="2289175" cy="1371600"/>
            <wp:effectExtent l="25400" t="0" r="0" b="0"/>
            <wp:wrapTight wrapText="bothSides">
              <wp:wrapPolygon edited="0">
                <wp:start x="719" y="0"/>
                <wp:lineTo x="-240" y="2400"/>
                <wp:lineTo x="-240" y="21200"/>
                <wp:lineTo x="21570" y="21200"/>
                <wp:lineTo x="21570" y="1600"/>
                <wp:lineTo x="20611" y="0"/>
                <wp:lineTo x="719" y="0"/>
              </wp:wrapPolygon>
            </wp:wrapTight>
            <wp:docPr id="467" name="Placeholder" descr="::thrill piccs:IS570-0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::thrill piccs:IS570-081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10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9175" cy="1371600"/>
                    </a:xfrm>
                    <a:prstGeom prst="round2Same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0C681F">
        <w:br w:type="page"/>
      </w:r>
      <w:r w:rsidR="00EE2099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76" behindDoc="0" locked="0" layoutInCell="1" allowOverlap="1" wp14:anchorId="201A2409" wp14:editId="25E5404B">
                <wp:simplePos x="0" y="0"/>
                <wp:positionH relativeFrom="page">
                  <wp:posOffset>6806565</wp:posOffset>
                </wp:positionH>
                <wp:positionV relativeFrom="page">
                  <wp:posOffset>9867900</wp:posOffset>
                </wp:positionV>
                <wp:extent cx="310515" cy="402590"/>
                <wp:effectExtent l="0" t="0" r="0" b="3810"/>
                <wp:wrapTight wrapText="bothSides">
                  <wp:wrapPolygon edited="0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ight>
                <wp:docPr id="27" name="Text 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0515" cy="402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765721D" w14:textId="77777777" w:rsidR="005D791F" w:rsidRPr="005A3935" w:rsidRDefault="005D791F" w:rsidP="00B57E70">
                            <w:pPr>
                              <w:rPr>
                                <w:color w:val="3689CF" w:themeColor="text2"/>
                              </w:rPr>
                            </w:pPr>
                            <w:r>
                              <w:rPr>
                                <w:color w:val="3689CF" w:themeColor="text2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1A2409" id="Text Box 684" o:spid="_x0000_s1068" type="#_x0000_t202" style="position:absolute;margin-left:535.95pt;margin-top:777pt;width:24.45pt;height:31.7pt;z-index:2516736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" filled="f" stroked="f">
                <v:textbox inset=",7.2pt,,7.2pt">
                  <w:txbxContent>
                    <w:p w14:paraId="0765721D" w14:textId="77777777" w:rsidR="005D791F" w:rsidRPr="005A3935" w:rsidRDefault="005D791F" w:rsidP="00B57E70">
                      <w:pPr>
                        <w:rPr>
                          <w:color w:val="3689CF" w:themeColor="text2"/>
                        </w:rPr>
                      </w:pPr>
                      <w:r>
                        <w:rPr>
                          <w:color w:val="3689CF" w:themeColor="text2"/>
                        </w:rPr>
                        <w:t>5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2" behindDoc="0" locked="0" layoutInCell="1" allowOverlap="1" wp14:anchorId="66E03A9C" wp14:editId="433569CF">
                <wp:simplePos x="0" y="0"/>
                <wp:positionH relativeFrom="page">
                  <wp:posOffset>4697095</wp:posOffset>
                </wp:positionH>
                <wp:positionV relativeFrom="page">
                  <wp:posOffset>9221470</wp:posOffset>
                </wp:positionV>
                <wp:extent cx="2315210" cy="646430"/>
                <wp:effectExtent l="0" t="0" r="21590" b="13970"/>
                <wp:wrapTight wrapText="bothSides">
                  <wp:wrapPolygon edited="0">
                    <wp:start x="0" y="0"/>
                    <wp:lineTo x="0" y="21218"/>
                    <wp:lineTo x="21564" y="21218"/>
                    <wp:lineTo x="21564" y="0"/>
                    <wp:lineTo x="0" y="0"/>
                  </wp:wrapPolygon>
                </wp:wrapTight>
                <wp:docPr id="26" name="Text 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5210" cy="6464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D6F741" w14:textId="77777777" w:rsidR="005D791F" w:rsidRPr="00C538AF" w:rsidRDefault="005D791F" w:rsidP="00B57E70">
                            <w:pPr>
                              <w:pStyle w:val="af7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03A9C" id="Text Box 711" o:spid="_x0000_s1069" type="#_x0000_t202" style="position:absolute;margin-left:369.85pt;margin-top:726.1pt;width:182.3pt;height:50.9pt;z-index:2516675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" filled="f" stroked="f">
                <v:textbox inset="0,0,0,0">
                  <w:txbxContent>
                    <w:p w14:paraId="3AD6F741" w14:textId="77777777" w:rsidR="005D791F" w:rsidRPr="00C538AF" w:rsidRDefault="005D791F" w:rsidP="00B57E70">
                      <w:pPr>
                        <w:pStyle w:val="af7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g">
            <w:drawing>
              <wp:anchor distT="0" distB="0" distL="114300" distR="114300" simplePos="0" relativeHeight="251658238" behindDoc="0" locked="0" layoutInCell="1" allowOverlap="1" wp14:anchorId="7328FCB1" wp14:editId="067311FC">
                <wp:simplePos x="0" y="0"/>
                <wp:positionH relativeFrom="page">
                  <wp:posOffset>457200</wp:posOffset>
                </wp:positionH>
                <wp:positionV relativeFrom="page">
                  <wp:posOffset>7274560</wp:posOffset>
                </wp:positionV>
                <wp:extent cx="6655435" cy="2895600"/>
                <wp:effectExtent l="0" t="0" r="0" b="2540"/>
                <wp:wrapTight wrapText="bothSides">
                  <wp:wrapPolygon edited="0">
                    <wp:start x="659" y="0"/>
                    <wp:lineTo x="478" y="76"/>
                    <wp:lineTo x="60" y="900"/>
                    <wp:lineTo x="-29" y="1800"/>
                    <wp:lineTo x="-29" y="19502"/>
                    <wp:lineTo x="0" y="20326"/>
                    <wp:lineTo x="60" y="20548"/>
                    <wp:lineTo x="478" y="21448"/>
                    <wp:lineTo x="540" y="21448"/>
                    <wp:lineTo x="21000" y="21448"/>
                    <wp:lineTo x="21060" y="21448"/>
                    <wp:lineTo x="21480" y="20548"/>
                    <wp:lineTo x="21480" y="20402"/>
                    <wp:lineTo x="21600" y="19274"/>
                    <wp:lineTo x="21569" y="1800"/>
                    <wp:lineTo x="21480" y="900"/>
                    <wp:lineTo x="21060" y="76"/>
                    <wp:lineTo x="20881" y="0"/>
                    <wp:lineTo x="659" y="0"/>
                  </wp:wrapPolygon>
                </wp:wrapTight>
                <wp:docPr id="23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55435" cy="2895600"/>
                          <a:chOff x="720" y="10800"/>
                          <a:chExt cx="10822" cy="4320"/>
                        </a:xfrm>
                      </wpg:grpSpPr>
                      <wps:wsp>
                        <wps:cNvPr id="24" name="AutoShape 34"/>
                        <wps:cNvSpPr>
                          <a:spLocks noChangeArrowheads="1"/>
                        </wps:cNvSpPr>
                        <wps:spPr bwMode="auto">
                          <a:xfrm>
                            <a:off x="720" y="10800"/>
                            <a:ext cx="10800" cy="4320"/>
                          </a:xfrm>
                          <a:prstGeom prst="roundRect">
                            <a:avLst>
                              <a:gd name="adj" fmla="val 11074"/>
                            </a:avLst>
                          </a:prstGeom>
                          <a:gradFill rotWithShape="0">
                            <a:gsLst>
                              <a:gs pos="0">
                                <a:schemeClr val="tx2">
                                  <a:lumMod val="100000"/>
                                  <a:lumOff val="0"/>
                                </a:schemeClr>
                              </a:gs>
                              <a:gs pos="100000">
                                <a:schemeClr val="bg2">
                                  <a:lumMod val="100000"/>
                                  <a:lumOff val="0"/>
                                </a:schemeClr>
                              </a:gs>
                            </a:gsLst>
                            <a:lin ang="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  <a:solidFill>
                                  <a:srgbClr val="4A7EBB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" name="Picture 36" descr=":Assets:Flakes-CalloutCroppe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1" y="10834"/>
                            <a:ext cx="6011" cy="23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B3B218" id="Group 38" o:spid="_x0000_s1026" style="position:absolute;left:0;text-align:left;margin-left:36pt;margin-top:572.8pt;width:524.05pt;height:228pt;z-index:251658238;mso-position-horizontal-relative:page;mso-position-vertical-relative:page" coordorigin="720,10800" coordsize="10822,43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">
                <v:roundrect id="AutoShape 34" o:spid="_x0000_s1027" style="position:absolute;left:720;top:10800;width:10800;height:4320;visibility:visible;mso-wrap-style:square;v-text-anchor:top" arcsize="7257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" fillcolor="#3689cf [3215]" stroked="f">
                  <v:fill color2="#92c9f0 [3214]" angle="90" focus="100%" type="gradient"/>
                  <v:textbox inset=",7.2pt,,7.2pt"/>
                </v:roundrect>
                <v:shape id="Picture 36" o:spid="_x0000_s1028" type="#_x0000_t75" alt=":Assets:Flakes-CalloutCropped.png" style="position:absolute;left:5531;top:10834;width:6011;height:233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">
                  <v:imagedata r:id="rId22" o:title="Flakes-CalloutCropped"/>
                </v:shape>
                <w10:wrap type="tight" anchorx="page" anchory="page"/>
              </v:group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19" behindDoc="0" locked="0" layoutInCell="1" allowOverlap="1" wp14:anchorId="07859172" wp14:editId="2A296BED">
                <wp:simplePos x="0" y="0"/>
                <wp:positionH relativeFrom="page">
                  <wp:posOffset>633095</wp:posOffset>
                </wp:positionH>
                <wp:positionV relativeFrom="page">
                  <wp:posOffset>8197215</wp:posOffset>
                </wp:positionV>
                <wp:extent cx="3657600" cy="1741805"/>
                <wp:effectExtent l="0" t="0" r="0" b="10795"/>
                <wp:wrapTight wrapText="bothSides">
                  <wp:wrapPolygon edited="0">
                    <wp:start x="0" y="0"/>
                    <wp:lineTo x="0" y="21419"/>
                    <wp:lineTo x="21450" y="21419"/>
                    <wp:lineTo x="21450" y="0"/>
                    <wp:lineTo x="0" y="0"/>
                  </wp:wrapPolygon>
                </wp:wrapTight>
                <wp:docPr id="22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741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995C3B4" w14:textId="77777777" w:rsidR="005D791F" w:rsidRPr="00C538AF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538A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59172" id="Text Box 111" o:spid="_x0000_s1070" type="#_x0000_t202" style="position:absolute;margin-left:49.85pt;margin-top:645.45pt;width:4in;height:137.15pt;z-index:2516675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" filled="f" stroked="f">
                <v:textbox inset="0,0,0,0">
                  <w:txbxContent>
                    <w:p w14:paraId="7995C3B4" w14:textId="77777777" w:rsidR="005D791F" w:rsidRPr="00C538AF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538A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21" behindDoc="0" locked="0" layoutInCell="1" allowOverlap="1" wp14:anchorId="121E2EB4" wp14:editId="2AF26D6F">
                <wp:simplePos x="0" y="0"/>
                <wp:positionH relativeFrom="page">
                  <wp:posOffset>633095</wp:posOffset>
                </wp:positionH>
                <wp:positionV relativeFrom="page">
                  <wp:posOffset>7457440</wp:posOffset>
                </wp:positionV>
                <wp:extent cx="3657600" cy="438785"/>
                <wp:effectExtent l="0" t="0" r="0" b="18415"/>
                <wp:wrapTight wrapText="bothSides">
                  <wp:wrapPolygon edited="0">
                    <wp:start x="0" y="0"/>
                    <wp:lineTo x="0" y="21256"/>
                    <wp:lineTo x="21450" y="21256"/>
                    <wp:lineTo x="21450" y="0"/>
                    <wp:lineTo x="0" y="0"/>
                  </wp:wrapPolygon>
                </wp:wrapTight>
                <wp:docPr id="2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6915AC74" w14:textId="77777777" w:rsidR="005D791F" w:rsidRPr="00C31788" w:rsidRDefault="005D791F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1E2EB4" id="Text Box 113" o:spid="_x0000_s1071" type="#_x0000_t202" style="position:absolute;margin-left:49.85pt;margin-top:587.2pt;width:4in;height:34.55pt;z-index:2516675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" filled="f" stroked="f">
                <v:textbox inset="0,0,0,0">
                  <w:txbxContent>
                    <w:p w14:paraId="6915AC74" w14:textId="77777777" w:rsidR="005D791F" w:rsidRPr="00C31788" w:rsidRDefault="005D791F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4" behindDoc="0" locked="0" layoutInCell="1" allowOverlap="1" wp14:anchorId="315CFE16" wp14:editId="578C65C3">
            <wp:simplePos x="0" y="0"/>
            <wp:positionH relativeFrom="page">
              <wp:posOffset>4546600</wp:posOffset>
            </wp:positionH>
            <wp:positionV relativeFrom="page">
              <wp:posOffset>7429500</wp:posOffset>
            </wp:positionV>
            <wp:extent cx="2527935" cy="1647190"/>
            <wp:effectExtent l="25400" t="25400" r="37465" b="3810"/>
            <wp:wrapTight wrapText="bothSides">
              <wp:wrapPolygon edited="0">
                <wp:start x="868" y="-333"/>
                <wp:lineTo x="-217" y="1332"/>
                <wp:lineTo x="-217" y="20984"/>
                <wp:lineTo x="868" y="21650"/>
                <wp:lineTo x="20401" y="21650"/>
                <wp:lineTo x="20618" y="21650"/>
                <wp:lineTo x="21269" y="20984"/>
                <wp:lineTo x="21486" y="20984"/>
                <wp:lineTo x="21920" y="18319"/>
                <wp:lineTo x="21920" y="2332"/>
                <wp:lineTo x="21703" y="1332"/>
                <wp:lineTo x="20618" y="-333"/>
                <wp:lineTo x="868" y="-333"/>
              </wp:wrapPolygon>
            </wp:wrapTight>
            <wp:docPr id="723" name="Placeholder" descr="::thrill piccs:42-16846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::thrill piccs:42-16846502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64719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chemeClr val="bg1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  <w:r w:rsidR="00610EC3">
        <w:rPr>
          <w:noProof/>
        </w:rPr>
        <mc:AlternateContent>
          <mc:Choice Requires="wps">
            <w:drawing>
              <wp:anchor distT="0" distB="0" distL="114300" distR="114300" simplePos="0" relativeHeight="251667503" behindDoc="0" locked="0" layoutInCell="1" allowOverlap="1" wp14:anchorId="4028C687" wp14:editId="7754F6F7">
                <wp:simplePos x="0" y="0"/>
                <wp:positionH relativeFrom="page">
                  <wp:posOffset>3933190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hrough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hrough>
                <wp:docPr id="20" name="Text 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7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8C687" id="Text Box 667" o:spid="_x0000_s1072" type="#_x0000_t202" style="position:absolute;margin-left:309.7pt;margin-top:116.85pt;width:250.7pt;height:446.8pt;z-index:251667503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" filled="f" stroked="f">
                <v:textbox inset=",0,,0">
                  <w:txbxContent/>
                </v:textbox>
                <w10:wrap type="through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5" behindDoc="0" locked="0" layoutInCell="1" allowOverlap="1" wp14:anchorId="11935E57" wp14:editId="5D96E5C7">
                <wp:simplePos x="0" y="0"/>
                <wp:positionH relativeFrom="page">
                  <wp:posOffset>457200</wp:posOffset>
                </wp:positionH>
                <wp:positionV relativeFrom="page">
                  <wp:posOffset>1088390</wp:posOffset>
                </wp:positionV>
                <wp:extent cx="4389120" cy="319405"/>
                <wp:effectExtent l="0" t="0" r="0" b="10795"/>
                <wp:wrapTight wrapText="bothSides">
                  <wp:wrapPolygon edited="0">
                    <wp:start x="125" y="0"/>
                    <wp:lineTo x="125" y="20612"/>
                    <wp:lineTo x="21375" y="20612"/>
                    <wp:lineTo x="21375" y="0"/>
                    <wp:lineTo x="125" y="0"/>
                  </wp:wrapPolygon>
                </wp:wrapTight>
                <wp:docPr id="18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912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4AFAF246" w14:textId="77777777" w:rsidR="005D791F" w:rsidRPr="00C31788" w:rsidRDefault="005D791F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C31788">
                              <w:rPr>
                                <w:rFonts w:ascii="ヒラギノ丸ゴ Pro W4" w:eastAsia="ヒラギノ丸ゴ Pro W4" w:hAnsi="ヒラギノ丸ゴ Pro W4" w:hint="eastAsia"/>
                                <w:bCs/>
                                <w:color w:val="C81805" w:themeColor="accent2"/>
                                <w:sz w:val="22"/>
                              </w:rPr>
                              <w:t>(続き)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935E57" id="Text Box 90" o:spid="_x0000_s1073" type="#_x0000_t202" style="position:absolute;margin-left:36pt;margin-top:85.7pt;width:345.6pt;height:25.15pt;z-index:2516675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" filled="f" stroked="f">
                <v:textbox inset=",0,,0">
                  <w:txbxContent>
                    <w:p w14:paraId="4AFAF246" w14:textId="77777777" w:rsidR="005D791F" w:rsidRPr="00C31788" w:rsidRDefault="005D791F" w:rsidP="00B57E70">
                      <w:pPr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C31788">
                        <w:rPr>
                          <w:rFonts w:ascii="ヒラギノ丸ゴ Pro W4" w:eastAsia="ヒラギノ丸ゴ Pro W4" w:hAnsi="ヒラギノ丸ゴ Pro W4" w:hint="eastAsia"/>
                          <w:bCs/>
                          <w:color w:val="C81805" w:themeColor="accent2"/>
                          <w:sz w:val="22"/>
                        </w:rPr>
                        <w:t>(続き)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EE2099">
        <w:rPr>
          <w:noProof/>
        </w:rPr>
        <mc:AlternateContent>
          <mc:Choice Requires="wps">
            <w:drawing>
              <wp:anchor distT="0" distB="0" distL="114300" distR="114300" simplePos="0" relativeHeight="251667502" behindDoc="0" locked="0" layoutInCell="1" allowOverlap="1" wp14:anchorId="00F9E9A6" wp14:editId="0E853D6E">
                <wp:simplePos x="0" y="0"/>
                <wp:positionH relativeFrom="page">
                  <wp:posOffset>457200</wp:posOffset>
                </wp:positionH>
                <wp:positionV relativeFrom="page">
                  <wp:posOffset>1483995</wp:posOffset>
                </wp:positionV>
                <wp:extent cx="3183890" cy="5674360"/>
                <wp:effectExtent l="0" t="0" r="0" b="15240"/>
                <wp:wrapTight wrapText="bothSides">
                  <wp:wrapPolygon edited="0">
                    <wp:start x="172" y="0"/>
                    <wp:lineTo x="172" y="21561"/>
                    <wp:lineTo x="21195" y="21561"/>
                    <wp:lineTo x="21195" y="0"/>
                    <wp:lineTo x="172" y="0"/>
                  </wp:wrapPolygon>
                </wp:wrapTight>
                <wp:docPr id="17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3890" cy="5674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25" seq="6"/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F9E9A6" id="Text Box 87" o:spid="_x0000_s1074" type="#_x0000_t202" style="position:absolute;margin-left:36pt;margin-top:116.85pt;width:250.7pt;height:446.8pt;z-index:2516675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" filled="f" stroked="f">
                <v:textbox style="mso-next-textbox:#Text Box 667" inset=",0,,0">
                  <w:txbxContent/>
                </v:textbox>
                <w10:wrap type="tight" anchorx="page" anchory="page"/>
              </v:shape>
            </w:pict>
          </mc:Fallback>
        </mc:AlternateContent>
      </w:r>
    </w:p>
    <w:p w14:paraId="25054273" w14:textId="77777777" w:rsidR="00B57E70" w:rsidRDefault="00EE209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532" behindDoc="0" locked="0" layoutInCell="1" allowOverlap="1" wp14:anchorId="28925A50" wp14:editId="119F7AA1">
                <wp:simplePos x="0" y="0"/>
                <wp:positionH relativeFrom="page">
                  <wp:posOffset>2364740</wp:posOffset>
                </wp:positionH>
                <wp:positionV relativeFrom="page">
                  <wp:posOffset>5822315</wp:posOffset>
                </wp:positionV>
                <wp:extent cx="2743200" cy="631190"/>
                <wp:effectExtent l="0" t="0" r="0" b="3810"/>
                <wp:wrapTight wrapText="bothSides">
                  <wp:wrapPolygon edited="0">
                    <wp:start x="0" y="0"/>
                    <wp:lineTo x="0" y="20861"/>
                    <wp:lineTo x="21200" y="20861"/>
                    <wp:lineTo x="21200" y="0"/>
                    <wp:lineTo x="0" y="0"/>
                  </wp:wrapPolygon>
                </wp:wrapTight>
                <wp:docPr id="16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0" cy="631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194ADB78" w14:textId="77777777" w:rsidR="005D791F" w:rsidRPr="0040105F" w:rsidRDefault="005D791F" w:rsidP="00B57E70">
                            <w:pPr>
                              <w:pStyle w:val="afb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  <w:sz w:val="48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sz w:val="48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73152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925A50" id="Text Box 125" o:spid="_x0000_s1075" type="#_x0000_t202" style="position:absolute;margin-left:186.2pt;margin-top:458.45pt;width:3in;height:49.7pt;z-index:2516675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" filled="f" stroked="f">
                <v:textbox inset="5.76pt,0,,0">
                  <w:txbxContent>
                    <w:p w14:paraId="194ADB78" w14:textId="77777777" w:rsidR="005D791F" w:rsidRPr="0040105F" w:rsidRDefault="005D791F" w:rsidP="00B57E70">
                      <w:pPr>
                        <w:pStyle w:val="afb"/>
                        <w:jc w:val="center"/>
                        <w:rPr>
                          <w:rFonts w:ascii="ヒラギノ丸ゴ Pro W4" w:eastAsia="ヒラギノ丸ゴ Pro W4" w:hAnsi="ヒラギノ丸ゴ Pro W4"/>
                          <w:sz w:val="48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sz w:val="48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8" behindDoc="0" locked="0" layoutInCell="1" allowOverlap="1" wp14:anchorId="2E30403A" wp14:editId="0C1CC914">
                <wp:simplePos x="0" y="0"/>
                <wp:positionH relativeFrom="page">
                  <wp:posOffset>2066290</wp:posOffset>
                </wp:positionH>
                <wp:positionV relativeFrom="page">
                  <wp:posOffset>6453505</wp:posOffset>
                </wp:positionV>
                <wp:extent cx="3340100" cy="298450"/>
                <wp:effectExtent l="0" t="0" r="0" b="6350"/>
                <wp:wrapTight wrapText="bothSides">
                  <wp:wrapPolygon edited="0">
                    <wp:start x="164" y="0"/>
                    <wp:lineTo x="164" y="20221"/>
                    <wp:lineTo x="21189" y="20221"/>
                    <wp:lineTo x="21189" y="0"/>
                    <wp:lineTo x="164" y="0"/>
                  </wp:wrapPolygon>
                </wp:wrapTight>
                <wp:docPr id="15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0100" cy="298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07D7C7E3" w14:textId="77777777" w:rsidR="005D791F" w:rsidRPr="0040105F" w:rsidRDefault="005D791F" w:rsidP="00B57E70">
                            <w:pPr>
                              <w:pStyle w:val="af9"/>
                              <w:jc w:val="center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サンプル文章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30403A" id="Text Box 121" o:spid="_x0000_s1076" type="#_x0000_t202" style="position:absolute;margin-left:162.7pt;margin-top:508.15pt;width:263pt;height:23.5pt;z-index:251667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" filled="f" stroked="f">
                <v:textbox inset=",0,,0">
                  <w:txbxContent>
                    <w:p w14:paraId="07D7C7E3" w14:textId="77777777" w:rsidR="005D791F" w:rsidRPr="0040105F" w:rsidRDefault="005D791F" w:rsidP="00B57E70">
                      <w:pPr>
                        <w:pStyle w:val="af9"/>
                        <w:jc w:val="center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サンプル文章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3" behindDoc="0" locked="0" layoutInCell="1" allowOverlap="1" wp14:anchorId="475AB17C" wp14:editId="7D57C07E">
                <wp:simplePos x="0" y="0"/>
                <wp:positionH relativeFrom="page">
                  <wp:posOffset>2730500</wp:posOffset>
                </wp:positionH>
                <wp:positionV relativeFrom="page">
                  <wp:posOffset>1151255</wp:posOffset>
                </wp:positionV>
                <wp:extent cx="4297680" cy="372745"/>
                <wp:effectExtent l="0" t="0" r="20320" b="8255"/>
                <wp:wrapTight wrapText="bothSides">
                  <wp:wrapPolygon edited="0">
                    <wp:start x="0" y="0"/>
                    <wp:lineTo x="0" y="20606"/>
                    <wp:lineTo x="21574" y="20606"/>
                    <wp:lineTo x="21574" y="0"/>
                    <wp:lineTo x="0" y="0"/>
                  </wp:wrapPolygon>
                </wp:wrapTight>
                <wp:docPr id="14" name="Text 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372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59FA259A" w14:textId="77777777" w:rsidR="005D791F" w:rsidRPr="0040105F" w:rsidRDefault="005D791F" w:rsidP="00B57E70">
                            <w:pPr>
                              <w:rPr>
                                <w:rFonts w:ascii="ヒラギノ丸ゴ Pro W4" w:eastAsia="ヒラギノ丸ゴ Pro W4" w:hAnsi="ヒラギノ丸ゴ Pro W4"/>
                                <w:b/>
                                <w:color w:val="FFFFFF" w:themeColor="background1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  <w:b/>
                                <w:color w:val="FFFFFF" w:themeColor="background1"/>
                              </w:rPr>
                              <w:t>これはサンプル文章です。これはサンプル文章です。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5AB17C" id="Text Box 672" o:spid="_x0000_s1077" type="#_x0000_t202" style="position:absolute;margin-left:215pt;margin-top:90.65pt;width:338.4pt;height:29.35pt;z-index:2516675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" filled="f" stroked="f">
                <v:textbox inset="0,0,0,0">
                  <w:txbxContent>
                    <w:p w14:paraId="59FA259A" w14:textId="77777777" w:rsidR="005D791F" w:rsidRPr="0040105F" w:rsidRDefault="005D791F" w:rsidP="00B57E70">
                      <w:pPr>
                        <w:rPr>
                          <w:rFonts w:ascii="ヒラギノ丸ゴ Pro W4" w:eastAsia="ヒラギノ丸ゴ Pro W4" w:hAnsi="ヒラギノ丸ゴ Pro W4"/>
                          <w:b/>
                          <w:color w:val="FFFFFF" w:themeColor="background1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  <w:b/>
                          <w:color w:val="FFFFFF" w:themeColor="background1"/>
                        </w:rPr>
                        <w:t>これはサンプル文章です。これはサンプル文章です。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4" behindDoc="0" locked="0" layoutInCell="1" allowOverlap="1" wp14:anchorId="2A808D39" wp14:editId="20B68978">
                <wp:simplePos x="0" y="0"/>
                <wp:positionH relativeFrom="page">
                  <wp:posOffset>2730500</wp:posOffset>
                </wp:positionH>
                <wp:positionV relativeFrom="page">
                  <wp:posOffset>598805</wp:posOffset>
                </wp:positionV>
                <wp:extent cx="4297680" cy="438785"/>
                <wp:effectExtent l="0" t="0" r="20320" b="18415"/>
                <wp:wrapTight wrapText="bothSides">
                  <wp:wrapPolygon edited="0">
                    <wp:start x="0" y="0"/>
                    <wp:lineTo x="0" y="21256"/>
                    <wp:lineTo x="21574" y="21256"/>
                    <wp:lineTo x="21574" y="0"/>
                    <wp:lineTo x="0" y="0"/>
                  </wp:wrapPolygon>
                </wp:wrapTight>
                <wp:docPr id="1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97680" cy="438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3A0717BA" w14:textId="77777777" w:rsidR="005D791F" w:rsidRPr="0040105F" w:rsidRDefault="005D791F" w:rsidP="00B57E70">
                            <w:pPr>
                              <w:pStyle w:val="4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390DAE">
                              <w:rPr>
                                <w:rFonts w:ascii="ヒラギノ丸ゴ Pro W4" w:eastAsia="ヒラギノ丸ゴ Pro W4" w:hAnsi="ヒラギノ丸ゴ Pro W4" w:hint="eastAsia"/>
                                <w:sz w:val="44"/>
                                <w:szCs w:val="44"/>
                              </w:rPr>
                              <w:t>共振電流フェーザ制御高周波イ</w:t>
                            </w:r>
                            <w:r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ンバータ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08D39" id="Text Box 116" o:spid="_x0000_s1078" type="#_x0000_t202" style="position:absolute;margin-left:215pt;margin-top:47.15pt;width:338.4pt;height:34.55pt;z-index:2516675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" filled="f" stroked="f">
                <v:textbox inset="0,0,0,0">
                  <w:txbxContent>
                    <w:p w14:paraId="3A0717BA" w14:textId="77777777" w:rsidR="005D791F" w:rsidRPr="0040105F" w:rsidRDefault="005D791F" w:rsidP="00B57E70">
                      <w:pPr>
                        <w:pStyle w:val="4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390DAE">
                        <w:rPr>
                          <w:rFonts w:ascii="ヒラギノ丸ゴ Pro W4" w:eastAsia="ヒラギノ丸ゴ Pro W4" w:hAnsi="ヒラギノ丸ゴ Pro W4" w:hint="eastAsia"/>
                          <w:sz w:val="44"/>
                          <w:szCs w:val="44"/>
                        </w:rPr>
                        <w:t>共振電流フェーザ制御高周波イ</w:t>
                      </w:r>
                      <w:r>
                        <w:rPr>
                          <w:rFonts w:ascii="ヒラギノ丸ゴ Pro W4" w:eastAsia="ヒラギノ丸ゴ Pro W4" w:hAnsi="ヒラギノ丸ゴ Pro W4" w:hint="eastAsia"/>
                        </w:rPr>
                        <w:t>ンバータ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71" behindDoc="1" locked="0" layoutInCell="1" allowOverlap="1" wp14:anchorId="15C47832" wp14:editId="2D43C119">
                <wp:simplePos x="0" y="0"/>
                <wp:positionH relativeFrom="page">
                  <wp:posOffset>457200</wp:posOffset>
                </wp:positionH>
                <wp:positionV relativeFrom="page">
                  <wp:posOffset>457200</wp:posOffset>
                </wp:positionV>
                <wp:extent cx="6642100" cy="3200400"/>
                <wp:effectExtent l="0" t="0" r="0" b="0"/>
                <wp:wrapTight wrapText="bothSides">
                  <wp:wrapPolygon edited="0">
                    <wp:start x="541" y="0"/>
                    <wp:lineTo x="330" y="257"/>
                    <wp:lineTo x="0" y="1114"/>
                    <wp:lineTo x="-31" y="2229"/>
                    <wp:lineTo x="-31" y="19629"/>
                    <wp:lineTo x="60" y="20657"/>
                    <wp:lineTo x="419" y="21429"/>
                    <wp:lineTo x="450" y="21429"/>
                    <wp:lineTo x="21121" y="21429"/>
                    <wp:lineTo x="21150" y="21429"/>
                    <wp:lineTo x="21509" y="20657"/>
                    <wp:lineTo x="21600" y="19629"/>
                    <wp:lineTo x="21600" y="2229"/>
                    <wp:lineTo x="21569" y="1114"/>
                    <wp:lineTo x="21241" y="257"/>
                    <wp:lineTo x="21030" y="0"/>
                    <wp:lineTo x="541" y="0"/>
                  </wp:wrapPolygon>
                </wp:wrapTight>
                <wp:docPr id="12" name="AutoShape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42100" cy="3200400"/>
                        </a:xfrm>
                        <a:prstGeom prst="roundRect">
                          <a:avLst>
                            <a:gd name="adj" fmla="val 11074"/>
                          </a:avLst>
                        </a:prstGeom>
                        <a:solidFill>
                          <a:schemeClr val="accent3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AEE0DA5" id="AutoShape 40" o:spid="_x0000_s1026" style="position:absolute;left:0;text-align:left;margin-left:36pt;margin-top:36pt;width:523pt;height:252pt;z-index:-2516490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7257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" fillcolor="#95a1ad [3206]" stroked="f">
                <v:textbox inset=",7.2pt,,7.2pt"/>
                <w10:wrap type="tight" anchorx="page" anchory="page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7" behindDoc="0" locked="0" layoutInCell="1" allowOverlap="1" wp14:anchorId="1B53B8FF" wp14:editId="75ECCB1A">
                <wp:simplePos x="0" y="0"/>
                <wp:positionH relativeFrom="page">
                  <wp:posOffset>457200</wp:posOffset>
                </wp:positionH>
                <wp:positionV relativeFrom="page">
                  <wp:posOffset>3751580</wp:posOffset>
                </wp:positionV>
                <wp:extent cx="6638925" cy="361315"/>
                <wp:effectExtent l="0" t="0" r="0" b="19685"/>
                <wp:wrapTight wrapText="bothSides">
                  <wp:wrapPolygon edited="0">
                    <wp:start x="83" y="0"/>
                    <wp:lineTo x="83" y="21258"/>
                    <wp:lineTo x="21404" y="21258"/>
                    <wp:lineTo x="21404" y="0"/>
                    <wp:lineTo x="83" y="0"/>
                  </wp:wrapPolygon>
                </wp:wrapTight>
                <wp:docPr id="11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8925" cy="361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>
                        <w:txbxContent>
                          <w:p w14:paraId="780F5BA4" w14:textId="77777777" w:rsidR="005D791F" w:rsidRPr="0040105F" w:rsidRDefault="005D791F" w:rsidP="00B57E70">
                            <w:pPr>
                              <w:pStyle w:val="af8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ページを作ることができます。&gt;</w:t>
                            </w: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53B8FF" id="Text Box 120" o:spid="_x0000_s1079" type="#_x0000_t202" style="position:absolute;margin-left:36pt;margin-top:295.4pt;width:522.75pt;height:28.45pt;z-index:25166752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" filled="f" stroked="f">
                <v:textbox inset=",0,,0">
                  <w:txbxContent>
                    <w:p w14:paraId="780F5BA4" w14:textId="77777777" w:rsidR="005D791F" w:rsidRPr="0040105F" w:rsidRDefault="005D791F" w:rsidP="00B57E70">
                      <w:pPr>
                        <w:pStyle w:val="af8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6" behindDoc="0" locked="0" layoutInCell="1" allowOverlap="1" wp14:anchorId="183894B1" wp14:editId="4DAD01AC">
                <wp:simplePos x="0" y="0"/>
                <wp:positionH relativeFrom="page">
                  <wp:posOffset>5016500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10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linkedTxbx id="44" seq="1"/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3894B1" id="Text Box 118" o:spid="_x0000_s1080" type="#_x0000_t202" style="position:absolute;margin-left:395pt;margin-top:132.25pt;width:158.4pt;height:145.55pt;z-index:25166752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" filled="f" stroked="f">
                <v:textbox inset="0,0,0,0">
                  <w:txbxContent/>
                </v:textbox>
                <w10:wrap type="tight"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525" behindDoc="0" locked="0" layoutInCell="1" allowOverlap="1" wp14:anchorId="0126063E" wp14:editId="2ACA3B70">
                <wp:simplePos x="0" y="0"/>
                <wp:positionH relativeFrom="page">
                  <wp:posOffset>2730500</wp:posOffset>
                </wp:positionH>
                <wp:positionV relativeFrom="page">
                  <wp:posOffset>1679575</wp:posOffset>
                </wp:positionV>
                <wp:extent cx="2011680" cy="1848485"/>
                <wp:effectExtent l="0" t="0" r="20320" b="5715"/>
                <wp:wrapTight wrapText="bothSides">
                  <wp:wrapPolygon edited="0">
                    <wp:start x="0" y="0"/>
                    <wp:lineTo x="0" y="21370"/>
                    <wp:lineTo x="21545" y="21370"/>
                    <wp:lineTo x="21545" y="0"/>
                    <wp:lineTo x="0" y="0"/>
                  </wp:wrapPolygon>
                </wp:wrapTight>
                <wp:docPr id="47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1680" cy="18484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FAA26D3D-D897-4be2-8F04-BA451C77F1D7}">
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  </a:ext>
                        </a:extLst>
                      </wps:spPr>
                      <wps:txbx id="44">
                        <w:txbxContent>
                          <w:p w14:paraId="0BC0DA52" w14:textId="77777777" w:rsidR="005D791F" w:rsidRPr="0040105F" w:rsidRDefault="005D791F" w:rsidP="00B57E70">
                            <w:pPr>
                              <w:pStyle w:val="af0"/>
                              <w:rPr>
                                <w:rFonts w:ascii="ヒラギノ丸ゴ Pro W4" w:eastAsia="ヒラギノ丸ゴ Pro W4" w:hAnsi="ヒラギノ丸ゴ Pro W4"/>
                              </w:rPr>
                            </w:pPr>
                            <w:r w:rsidRPr="0040105F">
                              <w:rPr>
                                <w:rFonts w:ascii="ヒラギノ丸ゴ Pro W4" w:eastAsia="ヒラギノ丸ゴ Pro W4" w:hAnsi="ヒラギノ丸ゴ Pro W4" w:hint="eastAsia"/>
                              </w:rPr>
      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26063E" id="Text Box 117" o:spid="_x0000_s1081" type="#_x0000_t202" style="position:absolute;margin-left:215pt;margin-top:132.25pt;width:158.4pt;height:145.55pt;z-index:25166752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" filled="f" stroked="f">
                <v:textbox style="mso-next-textbox:#Text Box 118" inset="0,0,0,0">
                  <w:txbxContent>
                    <w:p w14:paraId="0BC0DA52" w14:textId="77777777" w:rsidR="005D791F" w:rsidRPr="0040105F" w:rsidRDefault="005D791F" w:rsidP="00B57E70">
                      <w:pPr>
                        <w:pStyle w:val="af0"/>
                        <w:rPr>
                          <w:rFonts w:ascii="ヒラギノ丸ゴ Pro W4" w:eastAsia="ヒラギノ丸ゴ Pro W4" w:hAnsi="ヒラギノ丸ゴ Pro W4"/>
                        </w:rPr>
                      </w:pPr>
                      <w:r w:rsidRPr="0040105F">
                        <w:rPr>
                          <w:rFonts w:ascii="ヒラギノ丸ゴ Pro W4" w:eastAsia="ヒラギノ丸ゴ Pro W4" w:hAnsi="ヒラギノ丸ゴ Pro W4" w:hint="eastAsia"/>
                        </w:rPr>
                        <w:t>以下はサンプル文章です。&lt;このテンプレートを使って、自分の所属するワークグループやプロジェクトについての Web ページを作ることができます。サンプルを基に簡単に内容を書き起こしできますし、スライドを追加・削除してページの構造を変更することもできます。ナビゲーション用のコントロールは、スライド マスタに設定してあります。これを変更するには、[表示] メニューの [マスタ] をポイントし、[スライド マスタ] をクリックします。テキストやオブジェクトのハイパーリンクを設定するには、テキストまたはオブジェクトを選択し、[挿入] メニューの [ハイパーリンク] をクリックします。編集が終わったら、このノート部分を削除して、最終的な HTML ファイルのサイズが小さくなるようにします。&gt;</w:t>
                      </w:r>
                    </w:p>
                  </w:txbxContent>
                </v:textbox>
                <w10:wrap type="tight" anchorx="page" anchory="page"/>
              </v:shape>
            </w:pict>
          </mc:Fallback>
        </mc:AlternateContent>
      </w:r>
      <w:r w:rsidR="000C681F">
        <w:rPr>
          <w:noProof/>
        </w:rPr>
        <w:drawing>
          <wp:anchor distT="0" distB="0" distL="118745" distR="118745" simplePos="0" relativeHeight="251667476" behindDoc="0" locked="0" layoutInCell="1" allowOverlap="1" wp14:anchorId="2B56F309" wp14:editId="41B659DA">
            <wp:simplePos x="5486400" y="8229600"/>
            <wp:positionH relativeFrom="page">
              <wp:posOffset>576580</wp:posOffset>
            </wp:positionH>
            <wp:positionV relativeFrom="page">
              <wp:posOffset>605790</wp:posOffset>
            </wp:positionV>
            <wp:extent cx="1913890" cy="2926080"/>
            <wp:effectExtent l="25400" t="25400" r="16510" b="20320"/>
            <wp:wrapTight wrapText="bothSides">
              <wp:wrapPolygon edited="0">
                <wp:start x="1433" y="-188"/>
                <wp:lineTo x="-287" y="938"/>
                <wp:lineTo x="-287" y="21000"/>
                <wp:lineTo x="2007" y="21750"/>
                <wp:lineTo x="2293" y="21750"/>
                <wp:lineTo x="18920" y="21750"/>
                <wp:lineTo x="19493" y="21750"/>
                <wp:lineTo x="21500" y="21000"/>
                <wp:lineTo x="21500" y="20813"/>
                <wp:lineTo x="21786" y="19875"/>
                <wp:lineTo x="21786" y="750"/>
                <wp:lineTo x="19780" y="-188"/>
                <wp:lineTo x="1433" y="-188"/>
              </wp:wrapPolygon>
            </wp:wrapTight>
            <wp:docPr id="705" name="Placeholder" descr="::thrill piccs:RF2471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::thrill piccs:RF247153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4066" t="3721" r="4934" b="39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926080"/>
                    </a:xfrm>
                    <a:prstGeom prst="roundRect">
                      <a:avLst/>
                    </a:prstGeom>
                    <a:noFill/>
                    <a:ln w="19050" cap="flat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anchor>
        </w:drawing>
      </w:r>
    </w:p>
    <w:sectPr w:rsidR="00B57E70" w:rsidSect="00B57E70">
      <w:headerReference w:type="first" r:id="rId25"/>
      <w:footerReference w:type="first" r:id="rId26"/>
      <w:pgSz w:w="11899" w:h="16838"/>
      <w:pgMar w:top="720" w:right="720" w:bottom="822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4660C" w14:textId="77777777" w:rsidR="00066380" w:rsidRDefault="00066380">
      <w:pPr>
        <w:spacing w:line="240" w:lineRule="auto"/>
      </w:pPr>
      <w:r>
        <w:separator/>
      </w:r>
    </w:p>
  </w:endnote>
  <w:endnote w:type="continuationSeparator" w:id="0">
    <w:p w14:paraId="64D16544" w14:textId="77777777" w:rsidR="00066380" w:rsidRDefault="0006638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ヒラギノ角ゴ Pro W3">
    <w:panose1 w:val="020B0300000000000000"/>
    <w:charset w:val="80"/>
    <w:family w:val="swiss"/>
    <w:pitch w:val="variable"/>
    <w:sig w:usb0="E00002FF" w:usb1="7AC7FFFF" w:usb2="00000012" w:usb3="00000000" w:csb0="0002000D" w:csb1="00000000"/>
  </w:font>
  <w:font w:name="ヒラギノ角ゴ Pro W6">
    <w:panose1 w:val="020B0600000000000000"/>
    <w:charset w:val="80"/>
    <w:family w:val="swiss"/>
    <w:pitch w:val="variable"/>
    <w:sig w:usb0="E00002FF" w:usb1="7AC7FFFF" w:usb2="00000012" w:usb3="00000000" w:csb0="0002000D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ヒラギノ丸ゴ Pro W4">
    <w:panose1 w:val="020F0400000000000000"/>
    <w:charset w:val="80"/>
    <w:family w:val="swiss"/>
    <w:pitch w:val="variable"/>
    <w:sig w:usb0="E00002FF" w:usb1="7AC7FFFF" w:usb2="00000012" w:usb3="00000000" w:csb0="0002000D" w:csb1="00000000"/>
  </w:font>
  <w:font w:name="ＭＳ 明朝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DCEF9" w14:textId="77777777" w:rsidR="005D791F" w:rsidRDefault="005D791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4C155" w14:textId="77777777" w:rsidR="00066380" w:rsidRDefault="00066380">
      <w:pPr>
        <w:spacing w:line="240" w:lineRule="auto"/>
      </w:pPr>
      <w:r>
        <w:separator/>
      </w:r>
    </w:p>
  </w:footnote>
  <w:footnote w:type="continuationSeparator" w:id="0">
    <w:p w14:paraId="7AF9FDBB" w14:textId="77777777" w:rsidR="00066380" w:rsidRDefault="0006638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456339" w14:textId="77777777" w:rsidR="005D791F" w:rsidRDefault="005D791F" w:rsidP="00B57E70">
    <w:pPr>
      <w:pStyle w:val="a3"/>
      <w:framePr w:wrap="around" w:vAnchor="text" w:hAnchor="margin" w:xAlign="right" w:y="1"/>
      <w:rPr>
        <w:rStyle w:val="a7"/>
        <w:rFonts w:asciiTheme="minorHAnsi" w:eastAsia="ヒラギノ角ゴ Pro W3" w:hAnsiTheme="minorHAnsi" w:cstheme="minorBidi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2FC5448" w14:textId="77777777" w:rsidR="005D791F" w:rsidRDefault="005D791F" w:rsidP="00B57E70">
    <w:pPr>
      <w:pStyle w:val="a3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4AA67" w14:textId="77777777" w:rsidR="005D791F" w:rsidRDefault="005D791F" w:rsidP="00B57E70">
    <w:pPr>
      <w:pStyle w:val="a3"/>
      <w:ind w:right="360"/>
    </w:pPr>
    <w:r>
      <w:rPr>
        <w:noProof/>
      </w:rPr>
      <w:drawing>
        <wp:anchor distT="0" distB="0" distL="114300" distR="114300" simplePos="0" relativeHeight="251661312" behindDoc="1" locked="0" layoutInCell="0" allowOverlap="1" wp14:anchorId="3AD0E5CB" wp14:editId="7B0C6712">
          <wp:simplePos x="0" y="0"/>
          <wp:positionH relativeFrom="page">
            <wp:posOffset>4191000</wp:posOffset>
          </wp:positionH>
          <wp:positionV relativeFrom="page">
            <wp:posOffset>457200</wp:posOffset>
          </wp:positionV>
          <wp:extent cx="2819400" cy="431800"/>
          <wp:effectExtent l="0" t="0" r="0" b="0"/>
          <wp:wrapNone/>
          <wp:docPr id="8" name="Picture 5" descr=":Assets:Flakes-RunningCropp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:Assets:Flakes-RunningCropp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19400" cy="4318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5" behindDoc="1" locked="0" layoutInCell="1" allowOverlap="1" wp14:anchorId="25DB24F0" wp14:editId="6324C75A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59880" cy="457200"/>
              <wp:effectExtent l="0" t="0" r="0" b="0"/>
              <wp:wrapTight wrapText="bothSides">
                <wp:wrapPolygon edited="0">
                  <wp:start x="0" y="0"/>
                  <wp:lineTo x="0" y="20400"/>
                  <wp:lineTo x="21501" y="20400"/>
                  <wp:lineTo x="21501" y="0"/>
                  <wp:lineTo x="0" y="0"/>
                </wp:wrapPolygon>
              </wp:wrapTight>
              <wp:docPr id="5" name="AutoShape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457200"/>
                      </a:xfrm>
                      <a:prstGeom prst="roundRect">
                        <a:avLst>
                          <a:gd name="adj" fmla="val 30417"/>
                        </a:avLst>
                      </a:prstGeom>
                      <a:gradFill rotWithShape="0">
                        <a:gsLst>
                          <a:gs pos="0">
                            <a:schemeClr val="tx2">
                              <a:lumMod val="100000"/>
                              <a:lumOff val="0"/>
                            </a:schemeClr>
                          </a:gs>
                          <a:gs pos="100000">
                            <a:schemeClr val="bg2">
                              <a:lumMod val="100000"/>
                              <a:lumOff val="0"/>
                            </a:schemeClr>
                          </a:gs>
                        </a:gsLst>
                        <a:lin ang="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<a:solidFill>
                              <a:srgbClr val="4A7EBB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<a:effectLst>
                              <a:outerShdw blurRad="38100" dist="25400" dir="5400000" algn="ctr" rotWithShape="0">
                                <a:srgbClr val="00000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val="1"/>
                        </a:ext>
                      </a:extLst>
                    </wps:spPr>
                    <wps:txbx>
                      <w:txbxContent>
                        <w:p w14:paraId="08DC6B7B" w14:textId="77777777" w:rsidR="005D791F" w:rsidRPr="00A220BB" w:rsidRDefault="005D791F" w:rsidP="00B57E70">
                          <w:pPr>
                            <w:pStyle w:val="a3"/>
                            <w:rPr>
                              <w:rFonts w:ascii="ヒラギノ丸ゴ Pro W4" w:eastAsia="ヒラギノ丸ゴ Pro W4" w:hAnsi="ヒラギノ丸ゴ Pro W4"/>
                            </w:rPr>
                          </w:pPr>
                          <w:r w:rsidRPr="00A220BB">
                            <w:rPr>
                              <w:rFonts w:ascii="ヒラギノ丸ゴ Pro W4" w:eastAsia="ヒラギノ丸ゴ Pro W4" w:hAnsi="ヒラギノ丸ゴ Pro W4" w:hint="eastAsia"/>
                            </w:rPr>
                            <w:t>第 [#] 版: 発行日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oundrect w14:anchorId="25DB24F0" id="AutoShape 12" o:spid="_x0000_s1082" style="position:absolute;margin-left:36pt;margin-top:36pt;width:524.4pt;height:36pt;z-index:-2516561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arcsize="19934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" fillcolor="#3689cf [3215]" stroked="f">
              <v:fill color2="#92c9f0 [3214]" angle="90" focus="100%" type="gradient"/>
              <v:textbox inset=",7.2pt,,7.2pt">
                <w:txbxContent>
                  <w:p w14:paraId="08DC6B7B" w14:textId="77777777" w:rsidR="005D791F" w:rsidRPr="00A220BB" w:rsidRDefault="005D791F" w:rsidP="00B57E70">
                    <w:pPr>
                      <w:pStyle w:val="a3"/>
                      <w:rPr>
                        <w:rFonts w:ascii="ヒラギノ丸ゴ Pro W4" w:eastAsia="ヒラギノ丸ゴ Pro W4" w:hAnsi="ヒラギノ丸ゴ Pro W4"/>
                      </w:rPr>
                    </w:pPr>
                    <w:r w:rsidRPr="00A220BB">
                      <w:rPr>
                        <w:rFonts w:ascii="ヒラギノ丸ゴ Pro W4" w:eastAsia="ヒラギノ丸ゴ Pro W4" w:hAnsi="ヒラギノ丸ゴ Pro W4" w:hint="eastAsia"/>
                      </w:rPr>
                      <w:t>第 [#] 版: 発行日</w:t>
                    </w:r>
                  </w:p>
                </w:txbxContent>
              </v:textbox>
              <w10:wrap type="tight" anchorx="page" anchory="page"/>
            </v:round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BEC533" w14:textId="77777777" w:rsidR="005D791F" w:rsidRDefault="005D791F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7" behindDoc="1" locked="0" layoutInCell="1" allowOverlap="1" wp14:anchorId="1500C26E" wp14:editId="592FBDAB">
              <wp:simplePos x="0" y="0"/>
              <wp:positionH relativeFrom="page">
                <wp:posOffset>457200</wp:posOffset>
              </wp:positionH>
              <wp:positionV relativeFrom="page">
                <wp:posOffset>457200</wp:posOffset>
              </wp:positionV>
              <wp:extent cx="6642100" cy="1510496"/>
              <wp:effectExtent l="0" t="0" r="12700" b="0"/>
              <wp:wrapTight wrapText="bothSides">
                <wp:wrapPolygon edited="0">
                  <wp:start x="165" y="0"/>
                  <wp:lineTo x="0" y="727"/>
                  <wp:lineTo x="0" y="20347"/>
                  <wp:lineTo x="165" y="21073"/>
                  <wp:lineTo x="21393" y="21073"/>
                  <wp:lineTo x="21559" y="20347"/>
                  <wp:lineTo x="21559" y="727"/>
                  <wp:lineTo x="21393" y="0"/>
                  <wp:lineTo x="165" y="0"/>
                </wp:wrapPolygon>
              </wp:wrapTight>
              <wp:docPr id="1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42100" cy="1510496"/>
                        <a:chOff x="720" y="720"/>
                        <a:chExt cx="10800" cy="2520"/>
                      </a:xfrm>
                    </wpg:grpSpPr>
                    <wps:wsp>
                      <wps:cNvPr id="2" name="AutoShape 1"/>
                      <wps:cNvSpPr>
                        <a:spLocks noChangeArrowheads="1"/>
                      </wps:cNvSpPr>
                      <wps:spPr bwMode="auto">
                        <a:xfrm>
                          <a:off x="720" y="720"/>
                          <a:ext cx="10800" cy="2520"/>
                        </a:xfrm>
                        <a:prstGeom prst="roundRect">
                          <a:avLst>
                            <a:gd name="adj" fmla="val 13162"/>
                          </a:avLst>
                        </a:prstGeom>
                        <a:gradFill rotWithShape="0">
                          <a:gsLst>
                            <a:gs pos="0">
                              <a:schemeClr val="tx2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bg2">
                                <a:lumMod val="100000"/>
                                <a:lumOff val="0"/>
                              </a:scheme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19050">
                              <a:solidFill>
                                <a:srgbClr val="4A7EBB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effectLst>
                                <a:outerShdw blurRad="38100" dist="25400" dir="5400000" algn="ctr" rotWithShape="0">
                                  <a:srgbClr val="000000">
                                    <a:alpha val="35001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" name="Picture 2" descr=":Assets:Flakes-CoverCropped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907" y="720"/>
                          <a:ext cx="5493" cy="25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300E68" id="Group 7" o:spid="_x0000_s1026" style="position:absolute;left:0;text-align:left;margin-left:36pt;margin-top:36pt;width:523pt;height:118.95pt;z-index:-251656193;mso-position-horizontal-relative:page;mso-position-vertical-relative:page" coordorigin="720,720" coordsize="10800,25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">
              <v:roundrect id="AutoShape 1" o:spid="_x0000_s1027" style="position:absolute;left:720;top:720;width:10800;height:2520;visibility:visible;mso-wrap-style:square;v-text-anchor:top" arcsize="8626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" fillcolor="#3689cf [3215]" stroked="f">
                <v:fill color2="#92c9f0 [3214]" angle="90" focus="100%" type="gradient"/>
                <v:textbox inset=",7.2pt,,7.2pt"/>
              </v:round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2" o:spid="_x0000_s1028" type="#_x0000_t75" alt=":Assets:Flakes-CoverCropped.png" style="position:absolute;left:5907;top:720;width:5493;height:25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">
                <v:imagedata r:id="rId2" o:title="Flakes-CoverCropped"/>
              </v:shape>
              <w10:wrap type="tight"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B8EA03" w14:textId="77777777" w:rsidR="005D791F" w:rsidRDefault="005D791F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094586E9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5.1pt;height:15.1pt" o:bullet="t">
        <v:imagedata r:id="rId1" o:title="Word Work File L_2"/>
      </v:shape>
    </w:pict>
  </w:numPicBullet>
  <w:abstractNum w:abstractNumId="0" w15:restartNumberingAfterBreak="0">
    <w:nsid w:val="FFFFFF1D"/>
    <w:multiLevelType w:val="multilevel"/>
    <w:tmpl w:val="AE6A8D8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C0F2D67"/>
    <w:multiLevelType w:val="hybridMultilevel"/>
    <w:tmpl w:val="01DC92B2"/>
    <w:lvl w:ilvl="0" w:tplc="04090007">
      <w:start w:val="1"/>
      <w:numFmt w:val="bullet"/>
      <w:lvlText w:val=""/>
      <w:lvlPicBulletId w:val="0"/>
      <w:lvlJc w:val="left"/>
      <w:pPr>
        <w:ind w:left="90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132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58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2F8C4FA7"/>
    <w:multiLevelType w:val="hybridMultilevel"/>
    <w:tmpl w:val="866A2C6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400" w:hanging="48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840" w:hanging="48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496B41CF"/>
    <w:multiLevelType w:val="hybridMultilevel"/>
    <w:tmpl w:val="B7083EEA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753283746">
    <w:abstractNumId w:val="0"/>
  </w:num>
  <w:num w:numId="2" w16cid:durableId="914583153">
    <w:abstractNumId w:val="2"/>
  </w:num>
  <w:num w:numId="3" w16cid:durableId="527988327">
    <w:abstractNumId w:val="1"/>
  </w:num>
  <w:num w:numId="4" w16cid:durableId="84282253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removePersonalInformation/>
  <w:removeDateAndTime/>
  <w:embedSystemFonts/>
  <w:bordersDoNotSurroundHeader/>
  <w:bordersDoNotSurroundFooter/>
  <w:proofState w:spelling="clean" w:grammar="dirty"/>
  <w:attachedTemplate r:id="rId1"/>
  <w:defaultTabStop w:val="720"/>
  <w:drawingGridHorizontalSpacing w:val="120"/>
  <w:drawingGridVerticalSpacing w:val="171"/>
  <w:displayHorizontalDrawingGridEvery w:val="0"/>
  <w:displayVerticalDrawingGridEvery w:val="0"/>
  <w:characterSpacingControl w:val="doNotCompress"/>
  <w:strictFirstAndLastChars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AutofitConstrainedTables/>
    <w:splitPgBreakAndParaMark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PubVPasteboard_" w:val="1"/>
    <w:docVar w:name="OpenInPublishingView" w:val="0"/>
    <w:docVar w:name="ShowStaticGuides" w:val="0"/>
  </w:docVars>
  <w:rsids>
    <w:rsidRoot w:val="006966F3"/>
    <w:rsid w:val="00066380"/>
    <w:rsid w:val="000B396A"/>
    <w:rsid w:val="000C2986"/>
    <w:rsid w:val="000C681F"/>
    <w:rsid w:val="000E3DE0"/>
    <w:rsid w:val="002B093A"/>
    <w:rsid w:val="002D00C2"/>
    <w:rsid w:val="002E60AF"/>
    <w:rsid w:val="00360145"/>
    <w:rsid w:val="00390DAE"/>
    <w:rsid w:val="003A6351"/>
    <w:rsid w:val="003D0D2F"/>
    <w:rsid w:val="003F1872"/>
    <w:rsid w:val="00416A7E"/>
    <w:rsid w:val="00482573"/>
    <w:rsid w:val="00492533"/>
    <w:rsid w:val="00496AA7"/>
    <w:rsid w:val="00506970"/>
    <w:rsid w:val="005A79B9"/>
    <w:rsid w:val="005C147B"/>
    <w:rsid w:val="005D42C5"/>
    <w:rsid w:val="005D791F"/>
    <w:rsid w:val="005E55C3"/>
    <w:rsid w:val="00610EC3"/>
    <w:rsid w:val="00684C39"/>
    <w:rsid w:val="006966F3"/>
    <w:rsid w:val="00735173"/>
    <w:rsid w:val="00775F26"/>
    <w:rsid w:val="00790D10"/>
    <w:rsid w:val="00794452"/>
    <w:rsid w:val="00823773"/>
    <w:rsid w:val="008E7E08"/>
    <w:rsid w:val="00904452"/>
    <w:rsid w:val="0097269B"/>
    <w:rsid w:val="00991DDB"/>
    <w:rsid w:val="009A3CE6"/>
    <w:rsid w:val="009E32E6"/>
    <w:rsid w:val="00A2616A"/>
    <w:rsid w:val="00A355D9"/>
    <w:rsid w:val="00A408BB"/>
    <w:rsid w:val="00AE6279"/>
    <w:rsid w:val="00B57E70"/>
    <w:rsid w:val="00B73A1E"/>
    <w:rsid w:val="00EE2099"/>
    <w:rsid w:val="00F2381C"/>
    <w:rsid w:val="00F56014"/>
    <w:rsid w:val="00FF588D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2CF31B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5" w:semiHidden="1" w:uiPriority="9" w:unhideWhenUsed="1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1E4D"/>
    <w:pPr>
      <w:spacing w:line="160" w:lineRule="atLeast"/>
    </w:pPr>
    <w:rPr>
      <w:rFonts w:eastAsia="ヒラギノ角ゴ Pro W3"/>
      <w:lang w:eastAsia="ja-JP"/>
    </w:rPr>
  </w:style>
  <w:style w:type="paragraph" w:styleId="1">
    <w:name w:val="heading 1"/>
    <w:basedOn w:val="a"/>
    <w:next w:val="a"/>
    <w:link w:val="10"/>
    <w:uiPriority w:val="9"/>
    <w:qFormat/>
    <w:rsid w:val="00651D3B"/>
    <w:pPr>
      <w:jc w:val="center"/>
      <w:outlineLvl w:val="0"/>
    </w:pPr>
    <w:rPr>
      <w:rFonts w:asciiTheme="majorHAnsi" w:eastAsia="ヒラギノ角ゴ Pro W6" w:hAnsiTheme="majorHAnsi" w:cstheme="majorBidi"/>
      <w:bCs/>
      <w:color w:val="C81805" w:themeColor="accent2"/>
      <w:sz w:val="4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71E4D"/>
    <w:pPr>
      <w:spacing w:line="80" w:lineRule="atLeast"/>
      <w:outlineLvl w:val="1"/>
    </w:pPr>
    <w:rPr>
      <w:bCs/>
      <w:color w:val="262626" w:themeColor="text1" w:themeTint="D9"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C3A07"/>
    <w:pPr>
      <w:outlineLvl w:val="2"/>
    </w:pPr>
    <w:rPr>
      <w:bCs/>
      <w:color w:val="C81805" w:themeColor="accent2"/>
      <w:sz w:val="2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447E7"/>
    <w:pPr>
      <w:outlineLvl w:val="3"/>
    </w:pPr>
    <w:rPr>
      <w:rFonts w:ascii="Impact" w:eastAsia="ヒラギノ角ゴ Pro W6" w:hAnsi="Impact" w:cs="Impact"/>
      <w:bCs/>
      <w:iCs/>
      <w:color w:val="FFFFFF" w:themeColor="background1"/>
      <w:sz w:val="48"/>
    </w:rPr>
  </w:style>
  <w:style w:type="paragraph" w:styleId="5">
    <w:name w:val="heading 5"/>
    <w:basedOn w:val="a"/>
    <w:next w:val="a"/>
    <w:link w:val="50"/>
    <w:uiPriority w:val="9"/>
    <w:unhideWhenUsed/>
    <w:qFormat/>
    <w:rsid w:val="00B71E4D"/>
    <w:pPr>
      <w:spacing w:line="0" w:lineRule="atLeast"/>
      <w:outlineLvl w:val="4"/>
    </w:pPr>
    <w:rPr>
      <w:rFonts w:eastAsia="ヒラギノ角ゴ Pro W6"/>
      <w:color w:val="FFFFFF" w:themeColor="background1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0563A1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4">
    <w:name w:val="ヘッダー (文字)"/>
    <w:basedOn w:val="a0"/>
    <w:link w:val="a3"/>
    <w:uiPriority w:val="99"/>
    <w:semiHidden/>
    <w:rsid w:val="000563A1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paragraph" w:styleId="a5">
    <w:name w:val="footer"/>
    <w:basedOn w:val="a"/>
    <w:link w:val="a6"/>
    <w:uiPriority w:val="99"/>
    <w:unhideWhenUsed/>
    <w:rsid w:val="003B2E62"/>
    <w:pPr>
      <w:tabs>
        <w:tab w:val="center" w:pos="4320"/>
        <w:tab w:val="right" w:pos="8640"/>
      </w:tabs>
    </w:pPr>
  </w:style>
  <w:style w:type="character" w:customStyle="1" w:styleId="a6">
    <w:name w:val="フッター (文字)"/>
    <w:basedOn w:val="a0"/>
    <w:link w:val="a5"/>
    <w:uiPriority w:val="99"/>
    <w:rsid w:val="003B2E62"/>
  </w:style>
  <w:style w:type="character" w:styleId="a7">
    <w:name w:val="page number"/>
    <w:basedOn w:val="a0"/>
    <w:uiPriority w:val="99"/>
    <w:semiHidden/>
    <w:unhideWhenUsed/>
    <w:rsid w:val="00BE2DD6"/>
    <w:rPr>
      <w:color w:val="3689CF" w:themeColor="text2"/>
      <w:sz w:val="20"/>
    </w:rPr>
  </w:style>
  <w:style w:type="paragraph" w:styleId="a8">
    <w:name w:val="Subtitle"/>
    <w:basedOn w:val="a"/>
    <w:next w:val="a"/>
    <w:link w:val="a9"/>
    <w:uiPriority w:val="11"/>
    <w:qFormat/>
    <w:rsid w:val="00C4232F"/>
    <w:pPr>
      <w:numPr>
        <w:ilvl w:val="1"/>
      </w:numPr>
    </w:pPr>
    <w:rPr>
      <w:rFonts w:asciiTheme="majorHAnsi" w:hAnsiTheme="majorHAnsi" w:cstheme="majorBidi"/>
      <w:iCs/>
      <w:color w:val="92C9F0" w:themeColor="background2"/>
      <w:sz w:val="48"/>
    </w:rPr>
  </w:style>
  <w:style w:type="character" w:customStyle="1" w:styleId="a9">
    <w:name w:val="副題 (文字)"/>
    <w:basedOn w:val="a0"/>
    <w:link w:val="a8"/>
    <w:uiPriority w:val="11"/>
    <w:rsid w:val="00C4232F"/>
    <w:rPr>
      <w:rFonts w:asciiTheme="majorHAnsi" w:eastAsia="ヒラギノ角ゴ Pro W3" w:hAnsiTheme="majorHAnsi" w:cstheme="majorBidi"/>
      <w:iCs/>
      <w:color w:val="92C9F0" w:themeColor="background2"/>
      <w:sz w:val="48"/>
    </w:rPr>
  </w:style>
  <w:style w:type="paragraph" w:styleId="aa">
    <w:name w:val="Title"/>
    <w:basedOn w:val="a"/>
    <w:next w:val="a"/>
    <w:link w:val="ab"/>
    <w:uiPriority w:val="10"/>
    <w:qFormat/>
    <w:rsid w:val="00C4232F"/>
    <w:pPr>
      <w:spacing w:line="1480" w:lineRule="exact"/>
    </w:pPr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character" w:customStyle="1" w:styleId="ab">
    <w:name w:val="表題 (文字)"/>
    <w:basedOn w:val="a0"/>
    <w:link w:val="aa"/>
    <w:uiPriority w:val="10"/>
    <w:rsid w:val="00C4232F"/>
    <w:rPr>
      <w:rFonts w:asciiTheme="majorHAnsi" w:eastAsia="ヒラギノ角ゴ Pro W6" w:hAnsiTheme="majorHAnsi" w:cstheme="majorBidi"/>
      <w:caps/>
      <w:color w:val="FFFFFF" w:themeColor="background1"/>
      <w:kern w:val="24"/>
      <w:sz w:val="144"/>
      <w:szCs w:val="52"/>
    </w:rPr>
  </w:style>
  <w:style w:type="paragraph" w:styleId="ac">
    <w:name w:val="Date"/>
    <w:basedOn w:val="a"/>
    <w:next w:val="a"/>
    <w:link w:val="ad"/>
    <w:uiPriority w:val="99"/>
    <w:semiHidden/>
    <w:unhideWhenUsed/>
    <w:rsid w:val="003419C5"/>
    <w:rPr>
      <w:rFonts w:asciiTheme="majorHAnsi" w:eastAsia="ヒラギノ角ゴ Pro W6" w:hAnsiTheme="majorHAnsi" w:cstheme="majorBidi"/>
      <w:color w:val="FFFFFF" w:themeColor="background1"/>
    </w:rPr>
  </w:style>
  <w:style w:type="character" w:customStyle="1" w:styleId="ad">
    <w:name w:val="日付 (文字)"/>
    <w:basedOn w:val="a0"/>
    <w:link w:val="ac"/>
    <w:uiPriority w:val="99"/>
    <w:semiHidden/>
    <w:rsid w:val="003419C5"/>
    <w:rPr>
      <w:rFonts w:asciiTheme="majorHAnsi" w:eastAsia="ヒラギノ角ゴ Pro W6" w:hAnsiTheme="majorHAnsi" w:cstheme="majorBidi"/>
      <w:color w:val="FFFFFF" w:themeColor="background1"/>
      <w:lang w:eastAsia="ja-JP"/>
    </w:rPr>
  </w:style>
  <w:style w:type="character" w:customStyle="1" w:styleId="10">
    <w:name w:val="見出し 1 (文字)"/>
    <w:basedOn w:val="a0"/>
    <w:link w:val="1"/>
    <w:uiPriority w:val="9"/>
    <w:rsid w:val="00651D3B"/>
    <w:rPr>
      <w:rFonts w:asciiTheme="majorHAnsi" w:eastAsia="ヒラギノ角ゴ Pro W6" w:hAnsiTheme="majorHAnsi" w:cstheme="majorBidi"/>
      <w:bCs/>
      <w:color w:val="C81805" w:themeColor="accent2"/>
      <w:sz w:val="48"/>
      <w:szCs w:val="32"/>
      <w:lang w:eastAsia="ja-JP"/>
    </w:rPr>
  </w:style>
  <w:style w:type="character" w:customStyle="1" w:styleId="20">
    <w:name w:val="見出し 2 (文字)"/>
    <w:basedOn w:val="a0"/>
    <w:link w:val="2"/>
    <w:uiPriority w:val="9"/>
    <w:rsid w:val="00B71E4D"/>
    <w:rPr>
      <w:rFonts w:eastAsia="ヒラギノ角ゴ Pro W3"/>
      <w:bCs/>
      <w:color w:val="262626" w:themeColor="text1" w:themeTint="D9"/>
      <w:sz w:val="28"/>
      <w:szCs w:val="26"/>
      <w:lang w:eastAsia="ja-JP"/>
    </w:rPr>
  </w:style>
  <w:style w:type="character" w:customStyle="1" w:styleId="30">
    <w:name w:val="見出し 3 (文字)"/>
    <w:basedOn w:val="a0"/>
    <w:link w:val="3"/>
    <w:uiPriority w:val="9"/>
    <w:semiHidden/>
    <w:rsid w:val="007C3A07"/>
    <w:rPr>
      <w:bCs/>
      <w:color w:val="C81805" w:themeColor="accent2"/>
      <w:sz w:val="22"/>
    </w:rPr>
  </w:style>
  <w:style w:type="character" w:customStyle="1" w:styleId="40">
    <w:name w:val="見出し 4 (文字)"/>
    <w:basedOn w:val="a0"/>
    <w:link w:val="4"/>
    <w:uiPriority w:val="9"/>
    <w:semiHidden/>
    <w:rsid w:val="005447E7"/>
    <w:rPr>
      <w:rFonts w:ascii="Impact" w:eastAsia="ヒラギノ角ゴ Pro W6" w:hAnsi="Impact" w:cs="Impact"/>
      <w:bCs/>
      <w:iCs/>
      <w:color w:val="FFFFFF" w:themeColor="background1"/>
      <w:sz w:val="48"/>
      <w:lang w:eastAsia="ja-JP"/>
    </w:rPr>
  </w:style>
  <w:style w:type="character" w:customStyle="1" w:styleId="50">
    <w:name w:val="見出し 5 (文字)"/>
    <w:basedOn w:val="a0"/>
    <w:link w:val="5"/>
    <w:uiPriority w:val="9"/>
    <w:rsid w:val="00B71E4D"/>
    <w:rPr>
      <w:rFonts w:eastAsia="ヒラギノ角ゴ Pro W6"/>
      <w:color w:val="FFFFFF" w:themeColor="background1"/>
      <w:sz w:val="28"/>
      <w:lang w:eastAsia="ja-JP"/>
    </w:rPr>
  </w:style>
  <w:style w:type="paragraph" w:styleId="ae">
    <w:name w:val="Body Text"/>
    <w:basedOn w:val="a"/>
    <w:link w:val="af"/>
    <w:uiPriority w:val="99"/>
    <w:unhideWhenUsed/>
    <w:rsid w:val="00B71E4D"/>
    <w:pPr>
      <w:spacing w:after="220" w:line="0" w:lineRule="atLeast"/>
    </w:pPr>
    <w:rPr>
      <w:color w:val="262626" w:themeColor="text1" w:themeTint="D9"/>
      <w:sz w:val="22"/>
    </w:rPr>
  </w:style>
  <w:style w:type="character" w:customStyle="1" w:styleId="af">
    <w:name w:val="本文 (文字)"/>
    <w:basedOn w:val="a0"/>
    <w:link w:val="ae"/>
    <w:uiPriority w:val="99"/>
    <w:rsid w:val="00B71E4D"/>
    <w:rPr>
      <w:rFonts w:eastAsia="ヒラギノ角ゴ Pro W3"/>
      <w:color w:val="262626" w:themeColor="text1" w:themeTint="D9"/>
      <w:sz w:val="22"/>
      <w:lang w:eastAsia="ja-JP"/>
    </w:rPr>
  </w:style>
  <w:style w:type="paragraph" w:styleId="af0">
    <w:name w:val="Block Text"/>
    <w:basedOn w:val="a"/>
    <w:unhideWhenUsed/>
    <w:rsid w:val="00B71E4D"/>
    <w:pPr>
      <w:spacing w:after="120" w:line="0" w:lineRule="atLeast"/>
    </w:pPr>
    <w:rPr>
      <w:iCs/>
      <w:color w:val="FFFFFF" w:themeColor="background1"/>
      <w:sz w:val="20"/>
    </w:rPr>
  </w:style>
  <w:style w:type="character" w:customStyle="1" w:styleId="af1">
    <w:name w:val="ブロック番号 (文字)"/>
    <w:basedOn w:val="a0"/>
    <w:link w:val="af2"/>
    <w:rsid w:val="007C3A07"/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3">
    <w:name w:val="ボックス テキスト"/>
    <w:basedOn w:val="a"/>
    <w:qFormat/>
    <w:rsid w:val="00B71E4D"/>
    <w:pPr>
      <w:spacing w:before="40" w:line="0" w:lineRule="atLeast"/>
      <w:jc w:val="right"/>
    </w:pPr>
    <w:rPr>
      <w:color w:val="FFFFFF" w:themeColor="background1"/>
      <w:sz w:val="28"/>
    </w:rPr>
  </w:style>
  <w:style w:type="paragraph" w:customStyle="1" w:styleId="af2">
    <w:name w:val="ブロック番号"/>
    <w:basedOn w:val="a"/>
    <w:link w:val="af1"/>
    <w:qFormat/>
    <w:rsid w:val="007C3A07"/>
    <w:pPr>
      <w:jc w:val="right"/>
    </w:pPr>
    <w:rPr>
      <w:rFonts w:ascii="Impact" w:eastAsiaTheme="majorEastAsia" w:hAnsi="Impact" w:cs="Impact"/>
      <w:color w:val="FFFFFF" w:themeColor="background1"/>
      <w:sz w:val="48"/>
    </w:rPr>
  </w:style>
  <w:style w:type="paragraph" w:customStyle="1" w:styleId="af4">
    <w:name w:val="ページ"/>
    <w:basedOn w:val="a"/>
    <w:qFormat/>
    <w:rsid w:val="00084555"/>
    <w:pPr>
      <w:jc w:val="right"/>
    </w:pPr>
    <w:rPr>
      <w:color w:val="3689CF" w:themeColor="text2"/>
      <w:sz w:val="20"/>
    </w:rPr>
  </w:style>
  <w:style w:type="paragraph" w:customStyle="1" w:styleId="af5">
    <w:name w:val="住所"/>
    <w:basedOn w:val="a"/>
    <w:link w:val="af6"/>
    <w:qFormat/>
    <w:rsid w:val="0083602A"/>
    <w:rPr>
      <w:rFonts w:asciiTheme="majorHAnsi" w:hAnsiTheme="majorHAnsi" w:cstheme="majorBidi"/>
      <w:color w:val="3689CF" w:themeColor="text2"/>
      <w:sz w:val="20"/>
    </w:rPr>
  </w:style>
  <w:style w:type="paragraph" w:styleId="af7">
    <w:name w:val="caption"/>
    <w:basedOn w:val="a"/>
    <w:next w:val="a"/>
    <w:rsid w:val="00CC5199"/>
    <w:pPr>
      <w:spacing w:line="0" w:lineRule="atLeast"/>
      <w:jc w:val="both"/>
    </w:pPr>
    <w:rPr>
      <w:bCs/>
      <w:i/>
      <w:color w:val="FFFFFF" w:themeColor="background1"/>
      <w:sz w:val="18"/>
      <w:szCs w:val="18"/>
    </w:rPr>
  </w:style>
  <w:style w:type="paragraph" w:customStyle="1" w:styleId="af8">
    <w:name w:val="キャッチ コピー"/>
    <w:basedOn w:val="a"/>
    <w:qFormat/>
    <w:rsid w:val="00620ECB"/>
    <w:pPr>
      <w:jc w:val="center"/>
    </w:pPr>
    <w:rPr>
      <w:color w:val="3689CF" w:themeColor="text2"/>
      <w:sz w:val="20"/>
    </w:rPr>
  </w:style>
  <w:style w:type="character" w:customStyle="1" w:styleId="af6">
    <w:name w:val="住所 (文字)"/>
    <w:basedOn w:val="a0"/>
    <w:link w:val="af5"/>
    <w:rsid w:val="0083602A"/>
    <w:rPr>
      <w:rFonts w:asciiTheme="majorHAnsi" w:eastAsia="ヒラギノ角ゴ Pro W3" w:hAnsiTheme="majorHAnsi" w:cstheme="majorBidi"/>
      <w:color w:val="3689CF" w:themeColor="text2"/>
      <w:sz w:val="20"/>
      <w:lang w:eastAsia="ja-JP"/>
    </w:rPr>
  </w:style>
  <w:style w:type="paragraph" w:customStyle="1" w:styleId="af9">
    <w:name w:val="会社名"/>
    <w:basedOn w:val="a"/>
    <w:qFormat/>
    <w:rsid w:val="0083602A"/>
    <w:rPr>
      <w:rFonts w:asciiTheme="majorHAnsi" w:eastAsia="ヒラギノ角ゴ Pro W6" w:hAnsiTheme="majorHAnsi" w:cstheme="majorBidi"/>
      <w:color w:val="92C9F0" w:themeColor="background2"/>
      <w:sz w:val="32"/>
    </w:rPr>
  </w:style>
  <w:style w:type="paragraph" w:customStyle="1" w:styleId="afa">
    <w:name w:val="受取人"/>
    <w:basedOn w:val="a"/>
    <w:qFormat/>
    <w:rsid w:val="0083602A"/>
    <w:rPr>
      <w:rFonts w:asciiTheme="majorHAnsi" w:eastAsia="ヒラギノ角ゴ Pro W6" w:hAnsiTheme="majorHAnsi" w:cstheme="majorBidi"/>
      <w:color w:val="3689CF" w:themeColor="text2"/>
      <w:sz w:val="28"/>
    </w:rPr>
  </w:style>
  <w:style w:type="paragraph" w:customStyle="1" w:styleId="afb">
    <w:name w:val="会社名 (大)"/>
    <w:basedOn w:val="af9"/>
    <w:qFormat/>
    <w:rsid w:val="0083602A"/>
    <w:rPr>
      <w:b/>
      <w:color w:val="3689CF" w:themeColor="text2"/>
      <w:sz w:val="9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eader" Target="header1.xml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header" Target="header4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header" Target="header3.xm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Applications:Microsoft%20Office%202011:Office:Media:&#12486;&#12531;&#12501;&#12442;&#12524;&#12540;&#12488;:&#12486;&#12441;&#12469;&#12441;&#12452;&#12531;%20&#12524;&#12452;&#12450;&#12454;&#12488;&#34920;&#31034;:&#12491;&#12517;&#12540;&#12473;&#12524;&#12479;&#12540;:&#12491;&#12517;&#12540;&#12473;&#12524;&#12479;&#12540;%205.dotx" TargetMode="External"/></Relationships>
</file>

<file path=word/theme/theme1.xml><?xml version="1.0" encoding="utf-8"?>
<a:theme xmlns:a="http://schemas.openxmlformats.org/drawingml/2006/main" name="Office Theme">
  <a:themeElements>
    <a:clrScheme name="Thrill Newsletter">
      <a:dk1>
        <a:sysClr val="windowText" lastClr="000000"/>
      </a:dk1>
      <a:lt1>
        <a:sysClr val="window" lastClr="FFFFFF"/>
      </a:lt1>
      <a:dk2>
        <a:srgbClr val="3689CF"/>
      </a:dk2>
      <a:lt2>
        <a:srgbClr val="92C9F0"/>
      </a:lt2>
      <a:accent1>
        <a:srgbClr val="0D1B4C"/>
      </a:accent1>
      <a:accent2>
        <a:srgbClr val="C81805"/>
      </a:accent2>
      <a:accent3>
        <a:srgbClr val="95A1AD"/>
      </a:accent3>
      <a:accent4>
        <a:srgbClr val="FD8023"/>
      </a:accent4>
      <a:accent5>
        <a:srgbClr val="FDB323"/>
      </a:accent5>
      <a:accent6>
        <a:srgbClr val="C5E0F4"/>
      </a:accent6>
      <a:hlink>
        <a:srgbClr val="DA3828"/>
      </a:hlink>
      <a:folHlink>
        <a:srgbClr val="E09026"/>
      </a:folHlink>
    </a:clrScheme>
    <a:fontScheme name="アドバンテージ">
      <a:majorFont>
        <a:latin typeface="Rockwell"/>
        <a:ea typeface="ＭＳ ゴシック"/>
        <a:cs typeface=""/>
        <a:font script="Jpan" typeface="ＭＳ ゴシック"/>
      </a:majorFont>
      <a:minorFont>
        <a:latin typeface="Rockwell"/>
        <a:ea typeface="ＭＳ 明朝"/>
        <a:cs typeface=""/>
        <a:font script="Jpan" typeface="ＭＳ ゴシック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Macintosh%20HD:Applications:Microsoft%20Office%202011:Office:Media:テンプレート:デザイン%20レイアウト表示:ニュースレター:ニュースレター%205.dotx</Template>
  <TotalTime>0</TotalTime>
  <Pages>6</Pages>
  <Words>10</Words>
  <Characters>62</Characters>
  <Application>Microsoft Office Word</Application>
  <DocSecurity>0</DocSecurity>
  <Lines>1</Lines>
  <Paragraphs>1</Paragraphs>
  <ScaleCrop>false</ScaleCrop>
  <Manager/>
  <Company/>
  <LinksUpToDate>false</LinksUpToDate>
  <CharactersWithSpaces>71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2014-12-16T00:57:00Z</dcterms:created>
  <dcterms:modified xsi:type="dcterms:W3CDTF">2022-04-18T00:41:00Z</dcterms:modified>
  <cp:category/>
</cp:coreProperties>
</file>